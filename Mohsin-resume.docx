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1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99"/>
        <w:gridCol w:w="679"/>
        <w:gridCol w:w="6837"/>
      </w:tblGrid>
      <w:tr w:rsidR="001B2ABD" w:rsidRPr="00FE0030" w14:paraId="2F444A27" w14:textId="77777777" w:rsidTr="009546C5">
        <w:trPr>
          <w:trHeight w:val="100"/>
        </w:trPr>
        <w:tc>
          <w:tcPr>
            <w:tcW w:w="3399" w:type="dxa"/>
            <w:vAlign w:val="bottom"/>
          </w:tcPr>
          <w:p w14:paraId="6BF14FA2" w14:textId="00DA2226" w:rsidR="001B2ABD" w:rsidRPr="00FE0030" w:rsidRDefault="00045A94" w:rsidP="001B2ABD">
            <w:pPr>
              <w:tabs>
                <w:tab w:val="left" w:pos="990"/>
              </w:tabs>
              <w:jc w:val="center"/>
              <w:rPr>
                <w:sz w:val="24"/>
                <w:szCs w:val="24"/>
              </w:rPr>
            </w:pPr>
            <w:r w:rsidRPr="00FE0030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4B5CBB3C" wp14:editId="69521DA2">
                      <wp:extent cx="1762125" cy="1847850"/>
                      <wp:effectExtent l="0" t="0" r="28575" b="1905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2125" cy="184785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90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CC3A275" id="Oval 2" o:spid="_x0000_s1026" alt="Title: Professional Headshot of Man" style="width:138.7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Ow7M3wIAAFEGAAAOAAAAZHJzL2Uyb0RvYy54bWysVU1vGyEQvVfqf0Dc&#10;m/VadpxYWUdWolSR0jRKUuWMWTaLBAwF/NVf3wF2126TqlLVyxqYYebN48344nKnFdkI5yWYipYn&#10;I0qE4VBL81rRb883n84o8YGZmikwoqJ74enl4uOHi62dizG0oGrhCAYxfr61FW1DsPOi8LwVmvkT&#10;sMKgsQGnWcCtey1qx7YYXatiPBqdFltwtXXAhfd4ep2NdJHiN43g4WvTeBGIqihiC+nr0ncVv8Xi&#10;gs1fHbOt5B0M9g8oNJMGkw6hrllgZO3km1BacgcemnDCQRfQNJKLVANWU45+q+apZVakWpAcbwea&#10;/P8Ly+83T/bBIQ1b6+cel7GKXeN0/EV8ZJfI2g9kiV0gHA/L2em4HE8p4Wgrzyazs2miszhct86H&#10;zwI0iYuKCqWk9bEgNmebOx8wK3r3XvF4hR43UilSW+QOH8xBeJGhTUxgmnQ3OnVc4Ev+XTGZ5Wvg&#10;ay1MyLJxQrGAmvUtQsI0c6FXoq6ou63LLArv+CPKJwnEBycCbyPCBtF154h9MOC6xx69lCFbhHs+&#10;Qk7i3oOSdSwsbaK4xZVyZMNQloxzhJVLU2v9Bep8PpuORj2jqR/ilcTYUTTMqwweHl4vrcJeiYzj&#10;UTRE1vhe4wzkz7l9y2qRU8fM76dWBgPGyJmHLnYGP4D8ta78yp1/vCpSXw7AOobeB5YvDzdSZjBh&#10;uKylAfdeZQoZ7TJn/56kTE1kaQX1/sFFiSWpectvJAr1jvnwwByOAdQfjrbwFT+NAnxQ6FaUtOB+&#10;vHce/VGTaKVki2Olov77mjlBibo12Lfn5WQS51DaTKazcdT4sWV1bDFrfQUokRKHqOVpGf2D6peN&#10;A/2CE3AZs6KJGY65K8qD6zdXIY87nKFcLJfJDWePZeHOPFneN1XswufdC3O269aAjX4P/Qh607HZ&#10;N76HgeU6QCNTOx947fjGuZU0283YOBiP98nr8E+w+AkAAP//AwBQSwMECgAAAAAAAAAhAMbkxwS3&#10;NQcAtzUHABQAAABkcnMvbWVkaWEvaW1hZ2UxLnBuZ4lQTkcNChoKAAAADUlIRFIAAALFAAACuAgG&#10;AAAAnHeABwAAAAFzUkdCAK7OHOkAAAAEZ0FNQQAAsY8L/GEFAAAACXBIWXMAABJ0AAASdAHeZh94&#10;AAD/pUlEQVR4Xuz9d7RtXXrWB86zw0n33i9UkFQSCgiQBEKIjGlo8BA2TdPGDGgbk9zuQZth/jAC&#10;Q9MY6LZNj2EwYHAPwOQgRDJgQIAQQiiHUiiVqqQqSRVUSVWlCl+84YQdTz+/55lzrbXPPefcW1Kl&#10;7/vWu/e75zvzO8Oa81lzzzXX3ov3Ti7KSCONNNJII4000kgjvYJpUs2RRhpppJFGGmmkkUZ6xdII&#10;ikcaaaSRRhpppJFGesXTCIpHGmmkkUYaaaSRRnrF0wiKRxpppJFGGmmkkUZ6xdMIikcaaaSRRhpp&#10;pJFGesXTCIpHGmmkkUYaaaSRRnrF0wiKRxpppJFGGmmkkUZ6xdMIikcaaaSRRhpppJFGesXTCIpH&#10;GmmkkUYaaaSRRnrF0wiKRxpppJFGGmmkkUZ6xdP4mueRRhpppMegi/V5uTi7Wy7O75bt+b1ysYDv&#10;ix+UiyV8UrbLU5mnpazOFF68WpSLzXkp66XMZSmblcxVKdu1eFMuLjZKeCvWMCzem0w0Ku8pt70y&#10;mexJnMhtKp7ZvJjOS5nslzI/LGV2JPtB2c4OZYox58dlPT2S/7H8b5W9/dtleninzI6flNNTZX5L&#10;LHmkkUYaaaSHaQTFI4000iuWALDb+x8Wf6RsH8AfLduTZ2Q+K1N8+pz54vQFAduzGutqAtfq1/JP&#10;hgSJA4oBxMLFe07rwn/nAZOR7aKfC4HlsjctW/mstxdlvdmaV/I7WazLYr0t5+erspC8Wm2LvEhV&#10;QHtS9vfn5darPqPcefo1Ml9bjp56ddl/4jVl/85ry0w8vf1ZZXJLfOczy+T41c55pJFGGumVQCMo&#10;HmmkkV62tHnwTNm8+P7w3Q/I/ImyvfvBsr33Idk/VC7OXnS4vT1WaZGuHw73vIL7iSNyZmWYleKs&#10;FQOTe7MDxdgUDrh8FSh+cL4xKF4shqCYNLPyPJ/tCRjPytHBnnhaDll4nl/IXeaUVKcKKT0ulM/s&#10;oEzvCCA/8dllKrb55E+T+Tll+tTnmgHnI4000kgvBxpB8UgjjfSSps39j5T18+8Wv6dsXnhvWclc&#10;P//esnn+feViceIwDdDuAfQMD0WDkW8yaaD4anL4TzAoNlkJ9KuAGLDeZPEQFAOItyrPEBQvtwHF&#10;y3UpiyWgeCVQfFG2AsVJYS+geD6toHhSDvaxV1AsnrJd42KikIS/mi6yLG6aPvV5ZfL058n8gjJ9&#10;lfjpLyizV32h5C+kADXUSCONNNKnP42geKSRRnpJEKu962fead48W/m5d5Xt4l7ZCjwa71awZtBm&#10;xsIKqZ0tAwwvQzX8pzeAYugTv1KMnoHAE4Ph5soT0f0wfYEedevERs5r/XSgeFPKg8W2rDZ7XiVe&#10;Ch0vWSmWe8q9V2ZTAeP5pBwKDB/tCxQfFIPiA7kFFE/YaOG8rqMhKL6K2N5xoXQAxtNX/Ywye7X4&#10;NT+r8hdJ/XkNOdJII4306UMjKB5ppJE+rWi7PCmLD72trD4Cv72sP/q2spZcBH5ZOeXPeoNGsGEF&#10;wxtBRONdk9wMhoGBmJ2HCHloD7GHlwfbbqJPNCg27awUBxAPzQBiWKBY5TIo3l4IBAsUrzcCxXsC&#10;xdgnZSWEPATFAbJ7Bv/zmcDwnJXiPYPig32xQPH+TP4KMFEeN5X2UaB4q/jR+lJYVNdn9pqfKf7i&#10;MvuMLymz14o/42d7e8ZII4000qeSRlA80kgjfcpodXqv3P/xt5ST97+lnP/EjwoM/2hZPfueMhPy&#10;FW4zgJsI8k4utgbC08YCsAay4ouJQF8FxQ3KZfetbDYIZOdKLUxMiHSmvfVKejQolv+jgjySAiY7&#10;IKwC9KDYDglTt0+0leIeFE/KyXIvoHgFKN4IHLOnWDWyJYGkSf2xlzjbJwDFAsfeRrFX5hUUX6q0&#10;j4nQuGa3A4q7OnSb7KbPQ32zz/xS8xzzs36ut2aMNNJII32yaATFI4000ieNPvT2N5aPvONN5bl3&#10;/1B5/r1vKac/8Y5ye/+iHE4vBMjm3uvK3/sA4rnMKeB4b1umgr2A4RlssJwVT8CsEHPZKAyo0ZCr&#10;Aq8AZP3Kfnll01CzATRRHlur8a+hxwHFjwxyAwX6xjQQlrUB4m77hB2xATqzpxhAPATFp8uZQfEa&#10;UGxgvAuKEajXg7lAMWCY1WKZh/uTgOJZbjjQ5CdL6BfN66p9TesmUPwQyXt66zVl+llfVmav+3ll&#10;/rovL7PP/vIyOXq6BhhppJFG+vjSCIpHGmmkTwidvPBsee8Pfa/5/W/9vvKBH/m+crFZlJlQ7Xw+&#10;Mx8InD15KFBmUIzbtOwL7Xrfq/xgQPFMwHduoMwKMqC5gmLxnvwuFGZPboCuBrxiAPAEIisibJis&#10;CW3wmwigNRgXkpRvR0MM16UzjDEMfC3dEEheTQN+mz6kGxkF9FtBMTC+2z4hQOzTJzbTcrqaleWa&#10;7RNsnZD7SjcNKv5WTD1wNjJ110DxYX3YLqbq3qC4Iehr6BGAtpXjumCPvsEQOTJty69F0/Q1X1Rm&#10;n/MLyv5n/4Iy/5xf6H3KI4000kgfDxpB8UgjjfRxoRc+/IHyrjd9d3k3/ObvKT/xzrcGhOnDyqPB&#10;nRggO/XDXgHFTxgUb23fnwkUA5qF2tjfCs8mAsV7As2SD2YVFCshgJ23UXCMmNKZyIF0h6uRyU8B&#10;pQeurMHa20H6oW8PAFbDhCIlqcgNWGNvWTiPKj4O3QQGOyBJ+rXOsEn7zgcp+4r70ye8StxWirfT&#10;cracl4VAMfuJ2VcsZ58+sRGCvhAyvrhYq954sC7bJ4agmNXiHhRfPzXQpjd4y0s63uAPPQoYX7AB&#10;Q+3SgWLXQuK0pC/kObn1mjL/ab+o7P+0Xyz+JWX+ui+rviONNNJIHxuNoHikkUb6SdHdZz5c3vnG&#10;7yo/9sbXlx/7gdeXj7z3nQYxADqDJvF2uxELvgnLNAxkaCOkx4rxvsDs4WxbhMXKvk8/ABSLOR1h&#10;PvXDX6wSw/sCvAHJAGMAMX7ZYjEXqAMQT2XBhNgXy8NzAGd08fqqRD9E5iA9DPXeAun6aBoA4h35&#10;8ehxQDGJIlGPQ9N6Oj7AeBcUZ6WY7RMCxav9sljJHVC8AiyXulJMe9AuG9dnA8VtP3FbKc72iStA&#10;8VB3wGoVrySq1AEGcS7Ro+rOoFhM6ZNXi9Dsocv+k8Mny/7n/hLxLyv7n/dLvT95pJFGGulxaATF&#10;I4000mPRanFW3v6Gbze/8/u/o3zwnW8VIpn4TNt+5bAHxLYJEG95lXFs+cgL+MLKrgGuAFi3NULM&#10;SvEBq8hCzIA0ADPhcAcY5yE8TBgQfKG4As7yn8mT0xOy5xiQjCwAvZcVVx7WAyiDk+HAKHTfSNfL&#10;oLiWIYYBbQ/kduXHIud3c9jscyZUoJ5t0jmuKEIiFRCLAbtsn1iu1gNQPBcorivFbJ9YK2wHihOT&#10;uuMBO+8pHoLiuepUoJiV5Fb+VtD8imR/1OkTRH1UkEcTgBhg3Goi1PaCJ/km9/49pdyT49eUg8//&#10;98S/vOx/wS8vM144MtJII410BY2geKSRRrqWPvD2Hypv/75vLW/7vm+T+W1GOgDdBggFL+VWQbEJ&#10;0NsPKXGPHRlQBuNkcKroQB4WdwNeh8CYB7+mXrkENLPX2LICsb2CY8UAwax6Tvc2trMFYya/sMIR&#10;RnFhgF6Xzw4wRj8BsO3aeoZqiaK6qZWZGEO5fh+LPpbtEwRtcLCDhXbE1vYTc/rE1qCY1eLhnuIl&#10;5xQLFG8urRSzCgzw9ZFsAGI/aFe8daKtFFNHrfCdztXE7q0kg7p5mAjD70+OSPqicJPSetAwJaVt&#10;q37wtNH8d8PR1QhDsIbSOQ7u4At+RTn46fCvHM9MHmmkkToaQfFII43U0XpxVt71fd9U3v6931x+&#10;+Lu/uTz7Ex/0X/TgCYNdgyFWGysZoFVwIjKE6UaUBmgUwkAKYAYo3iQtuQVn4W9rXc1tK8OA2qwI&#10;s4psINwYACxAbNDMKrGAnvci133JAcRstwAcA6iThk+wkByQ3IAxOqPTABRbL1FXlp6iMyQh30q9&#10;dB3dBIoh12VNMzVrl85O5u1Bu/4huwaKBYIBxcupt0+049g4sg1w6D3FajvKCyg+FCgGCB/Ws4oP&#10;68q8byRUVy688iNvm1V3frcVYF5LeD8iyKOIVeKwKErIkfIjt+Rj6eXqaepBMWSj6h1ZPFGZBYwP&#10;f8avKodf+KvK7FVfgM9II430CqURFI800iucTj76/vKBN35Tec8bBIa/5xsFqrblbFXKcs35twIW&#10;jBDigGI4oBiQdiFwmQEEdwu46tcQznH8lz1LwqK2UgyoMnwR0Nogy7+lCTdgzIqlt1Ug2wTQVqAs&#10;5GZgLPfDWd1eASj26nK2WnifMv6YEwBx0mK12fuRJRsUe1UyK5NoYQDIdwAEHyKAYhV35BvoJlBc&#10;a8RmqwdcvH1CamF6M7bS8EqxAN9Kdcm+4cVq1YHiB+d7u9snVCx2hrTtE0NQnAftJB8CkKeSU3fU&#10;rzVp5ad8yNU+/DfgSsL7EUEe5c9KMaeKJFjyxXTStu66xd7coIBiq1r19e9A98v2+Wd8iQDyv18O&#10;fqb4c39xdR1ppJFeKTSC4pFGegXSgx9/a/nom7+5fPAHvrV85O1vLufLTTkVuDpbXeyAYv6eBxQb&#10;N1gIymCtEqR2YaAGDCaAiCCdDVDSQHFAFWBqozQu5G67QN6SJc/J1Cu3hjcG3e1lHT04lre3WwjX&#10;ZhuEfqaAX7kdAYplP9ivJ1iw9UJ2YWSD5mPAnkAx2zBwMyiGlSj5TCbKj320She98jAeLLAOzkJ2&#10;mSoN7Zf9biADy2soEDgm9UBQm3JrZhzrSjGgmK0TQr2LJaCYPcWTcv+s1JXitqe4HcmmdqHeVbfs&#10;v+Y1z8cCxUeHkgWKjw5mFRRnpd2aOD/qIWVs+ruF08hXE6j1Jn/Ro4D1LiiGat5O2tq4OjCbPdSb&#10;rI6TgNOo+cWosn8iX6bJ7c8ohz/rK8rhz/yKciRzpJFGevnTCIpHGukVQg/e86by/A9+Q3n2zV9f&#10;7n/g7WWx5eiuaTkXaAIUnxkMbwWKZRc4XnSgWKBDwMHYgZ+6UmxI0YBxs/NbrQCVtlLM/mEAFV7Y&#10;MYNnpspHmQjtcp5we4MbiTRQDBA2cHUcYiYMwJUH6XwyhUBtjnCrWyokHwCYZQKGjwB7nIVcV5Sz&#10;LxmwHVCMDFgGeAPgp9KleyBPPwaFKXQ1CWhrdZC/VNNv3Dqq9SZKMH6qwxWU+AmT4DHzgylBTJtw&#10;j5L9xALFbJ8Qs5f4/pnaTqB4IVDsc4oFDAHFhAUYkybA1yvFh9NyDBscz8uR7iDmcqc+rIPbhDxb&#10;3nzTrq0cHGeHt2X/UmZaqLleTf0Rd1dTeonh9w4lXStSqeXaHDoPlVc/NQFSQm1bO7dLv/7p44dU&#10;4v1bBsaHX/RrytEX/QfjPuSRRnqZ0giKRxrpZUwn731TeUFA+IUf/Ppy9pH3CBxtykbgCFBzzpm2&#10;m4kA1FagWIDYoPiinC5klymcLFDMiiSgCogicFDxgvd6gsoa4oPk2cGJFnBAAdbhzq4Ygsw2nZa4&#10;AdAAVrHQcMBwbypgZVaNt35oDHDrbRViVooPhOx8mgIrxJxQIdDLNopDIWNOtiBc2z4xvdiU+d4m&#10;q8dyNNiWDsh+8Ezu5AdgRicUpEasAToK3E8uBKS39aFDeyAhR0+KSNSmd2+GCAYYdy0SzuFdM0br&#10;rJCy7cTVJFcYsOsVYgAwK8OsFJ9sdaNR1KZr3+wsddOxUlux/5i2pF697UTl4mbh1uGs3BYgviWm&#10;bvapq8lGZaW8VL4yVpyqfKc1NreeFHILygOAjLxROTYOnzgPk8Kg/A2UkosvJdHVmuuhs4kezqtL&#10;A5m6k+wYVCIG9ppEbS3ZCRNHypQANZBob7pfjr74PxT/2nL0Jb9WdaSONdJII70saATFI430MqOz&#10;D/xIef7N/6a8+EP/tpx/5F0BA2Lv5e24geI9rwifCUWd1RViTMBxtk9kzy+rjIALgJkxBumxYqzR&#10;I1A4wCO4aShXTGEzQtMndsEqBbTIj50AwqzWxmzpVEOmA8ciAphxsoRXkxVIeE+gj1Xi7Cc2KJ6z&#10;ZYJV4j2fanGgQKyIctYx2yb2Bax51bTDA4gBx4BHme1hP/Ah4NgvA0EZMaDK+6FJR4B0ovoaksGV&#10;CycC4Nq76d7qoCelECBWsSg/mNS7WX5eQRUIB7wBcv2gXd0qsVrvlRNWioegWG232qgNFRlgnDqi&#10;DrKP+PbBzID4+ECgWBWwz7nR02xf2VM4K6Dyue1FzUzbV1AMS6+4DUHx9bTZsIf7OiIV4iv/a4hq&#10;6ur2CoqeLR2CJiz2FhczIDhk+yB8XurSxXiI9maH5VDA+PhLfp2B8kgjjfTSphEUjzTSy4AWz72/&#10;vPjmrysvCAyf/PhbDHwN3kQNgHrbglcLeaHGLijutk8AiC+B4rXiAb7AB0ZUAghJk20UgnFBb2RV&#10;QV9kDCTHc5xeF7vYFKzCnZDVHdErxDBgs+Iip6ogASgNukAkgC5yEyoDx8F5IC8ryawSA5yFkw2M&#10;G2j2OcYCuocCgUfznN+LX065KHULRlaLcfc+ZvlxxnK2FQQUo6eyKXsN5+FeRevn3+gdqmUgDVPc&#10;nQYxcW7sOlfpZDgWPwKd1MCG9lE7AYhzVvFENzjsKdbN0XKltg0oZgtF2jH1RN1SD6ycs9/6lsDx&#10;EaDY5b2Qe+rSoHgy7craML+1lSIBwgNAbFmAV2EfBYrpj9eTW1MmqV1NTYfrCJ9wr0fX95x+7C2J&#10;uMW9o+7Gb8d1h1qak6OnytHP/j+XY/HBF/xyu4000kgvLRpB8UgjvURpuzwtL/zA15bn3vi15f47&#10;vsvAJZN8APBUYCZALBN3A8WY/A3fQPG5t08AirNS3G2fWBc/BMdK8XWg2PuABVyCfwI+hnKoxq1m&#10;0zEUUIzZuwmaKJ+2r5f0vKUC9xpkCFLIyTrYhk7YBWYUOKvHArtgO5kcyQbOy2ry1OccA3IPpmuB&#10;YrZPZJW5gWFAo1eWKwOKOfbNwNi6KWcAcgPFLkx07kzLclf5fOpGFBWlDM2eYLWMLR6eHbtmFASZ&#10;thUUlczpEnmgjhXhPbUjoJh9xWu1I1sqBIrV5tlTLCWVB/XCA4iU6agx20pksn3iaF9ZgEeVb7da&#10;DBC3Dj21NulAMW4yWf2XKjfS44DiQOzrqe8zVxO+DqFwLWSLkvQR8Kv9UHrj30KnTPheT1fpMH36&#10;88vxz/n15ejn/F/K/LVfVF1HGmmkT3caQfFII73E6N7bvsNg+IUf+Jdls1p2k3JbdTToFfPK40aE&#10;we0qUMyDbmeLHhRnxTinTzRQPNw+QTZOT6A4e2AfBYobBQzr2+lsmXRtBYoEgAC2AZ0GnrIbFDvQ&#10;EKAkDfKf7QnFmZyaOTJ6szqKubHpPcQ1bb/8Q6Bvf7oSAGalmJXkrBBzhi8Pnh0fCCzOONkiK8Yc&#10;+wZwJr5PzGgrxSkYSkRfc5PRRp8GBHG3KR3xNEnOHYL97K70Ib/FzeEAqFISULw3U3Y5mg1AbDYo&#10;zir/OSvFgGLl2QAxTN1QBzMeTlRSAOJDysfWCYF+QDEnU3j7hMplHWTS9tZB37SbRP3Y2SYfkWRW&#10;lC/tJHmI0OV6aq14Myhu9X0V4UOdW6j2mEq3xmvlSF4wthTQIWS6fMjXUEvrOtr/3F9cjr/0N5Sj&#10;L/2PyuTgTnUdaaSRPh1pBMUjjfQSoMWzP16ef+O/LM8LCJ8/875M4ZqMDXTrpNzAVQM/l1eKzYBi&#10;gVminG8nftCuXynut08AjtlWwUN4N68UT8U9bIgKu3L0qvG7uD2YyIondkCSyqXw3dYJRcVOCuHE&#10;CSFTDzzkNlO4Bs5xxo9ykiYmL+do4Djwx/koA4DtbLoW8M0JFIBiVkqPBIJvsbWAo8oEErEDinkY&#10;LVspxGBGALF1rPogm/FrMoql7hvhFI7SrU1jEzU/s9diZbCVQWWdzA2KS5mWjYCwT5gAFCt52pOb&#10;GUBxtlRk2wTbZvw2Qm4MFHM22fhkDt8EcGMA4GclHFA8r02tvFm1xxJgntqDrI8lmUHMBscQ1m2z&#10;XEM3g2LST5lvotaHriV5q7dVs+eQyiSLeofM6G//QZot95u0eKQOxCaI2vDo5wKOf0M5/MJfGa+R&#10;Rhrp04pGUDzSSJ/GxB5hwPDdH/lWTawBs5ABFJO5wSrTvuwVXDVQDFhr5DCNDYz7leLrtk88DigW&#10;rJRTn09UiB7GUF7xxb/FiS6xO1jcDBzkhiSx21MszhnHSkvhknKDSi0BgSeVw7o4bPV1fQUEB4yS&#10;p0zciUvGCZp9x9OAYsDxoUDxsfgOJzMczcqRQCKnNGTFmIfR8jAeRev1pLy9/tGbMLs6kadtmISr&#10;ftRSa9c+AB78sDpM+WZlwnFge3PFw5yqrScBxWJA8UIgmBMncnYxoJg95PSJmHvSIVtJtmUmfVkZ&#10;ZsV4rny8faQCZa8UuxyqX3RAT31rrZuykoujwlmG3DPlRJ1fT+kH11NqgrJfTzenofj0KQdpJlIz&#10;4x9Z142B8a47Lq4D266mR5XDpCBdKAmzV3+hAPJvLMdf9hvL9InPqh4jjTTSp5pGUDzSSJ9mtHjm&#10;veW57/+a8twbvqas7j3DrBv2iicyE3Um7AC/3UsYu8FPBVsQbh1fAsXXbZ/AvQPFAloGKAZoLa2A&#10;4gYZkt2uDCCcTIS0HAe3Fjc6hRp4iZ24BpoCYwaXsjs9eWMAlWxpJDBzscE9cfyXfyXXT/soSrNT&#10;Py1Pp3SxdtrZZxtAfOtAoFiA+A7n+O7vCRzzIFqOdePIN7ZdUB0dg1tlml3uqo8cmkr9nmJMyjZg&#10;uWVtlIK2hBTUJgkoPwHi6exAThUUl5nSzBYKQLGPXlP0pcCw33K3WvuUhwaIMfdUWeQxLRtvoRDO&#10;NzD2g4nKJkfYUSbpIjeydwElVNxoSgugsSLZAx0xCUs9fxxAsTO/hlrb3UD09ejW2jlSreVqD6O3&#10;g2OPQ0ojHW7Q4pHlGFIXtOUjPvrZv67c+rLfVA5/5q+210gjjfSpoxEUjzTSpwnd/eFvKS8IDN/9&#10;kW+TLaDNs6g4MkAjE7WnU9ltVHe7trADGro1GSvbJ07X/ekTAcSNOes27gAFgDGAjlT8SwIyBffE&#10;0Sj4RT/+9m6sFttKlEq9HkoDsGXZPrYDhvsj2QLMSCKpQhVwWQ30kekw/FTA01HTuwXtQXHKpDxB&#10;1aKpogMSeUPercNSnjiaChgLFM/3yhPHgGK2T/AgHquq6ChICPhVHEAgLzJpdm/nQBbPplPLjbKi&#10;3MqW8pEC+ScuP/qCpu0P4lYaUx7yEyieBBQDbVkp9rFi4q3yXAgQZx84D9+tzZtNmL7CO5/ZQuGH&#10;DutqMSvHgbesIl+ofIB5dITRo9cxDkj84FiBsRk7/qmLjlzPMR+HCNX4JqINryM0objQMJjTrXa8&#10;d/1a3yF2o6F8BQ3iX00qe1Wkz6v2+S6/rB4f/7zfXO78/P/EJ1mMNNJIn3waQfFII30KaX36ooDw&#10;vyjPCwwvn31fXdnikgw3e4CvJlZZAUyeZM0OlTDEcFiknpq9+ZllP99MBYpZEc42ieH2iR1QrLBt&#10;+wRatAmenAX5xAENAU0NPFUgIQN/g7wBDXVJeSJDhlcCg4DDnW0IcjeEcFJ9eAm2h6HkZdBWydhN&#10;1K0ESgAQe3+17E5XX0Ah69qsCN8+2CtPHmelmO0TTx7vCyyy3xZQLAAthbyn2HoSXfUCiJSlB/OS&#10;FcirynW5WE6VKRvgs9qVgh8AlBn3VnYyEbN/e7hSzL5iaXuxzUkUjqlwDRQD/NcVDG9w2woUCxDL&#10;Q2EDfgOGY7e76oP82TuNWwPGzh7ZBaiFiKDqx4wOzY168HEcIuo3bYQR83GI2GrlWK6hm9KjBG5w&#10;65SwlKDFICoy/SBUw1UzhDy0f+zkfOs1M1QXMTrs6kfd3v7y/2u59eX/STn8aT/ffiONNNInh0ZQ&#10;PNJInwLyCzbe8M8Nhj09euLUlFjN5tbcOxAMAUgAc91Em0s44YjDN26mau/8cZJxxoN2g5Xih0Cx&#10;5PPVJx4UA3yHuhEyq62VG8AkP6cHuVBoQ2L6bQcEixSgT6lRwBAhycYrxOJmJhKlARQL+BoUT7w6&#10;7O0T8wtvpTjwQ2gVFBtUolP0IgnMbOFAX+wyJec85IBGuzkcZatha1y2MKSciWcgTRivtrftE/sS&#10;ebCQPcVS5ELMKjKryQq7ZKuEy7bN1gkxwJitEzxwSAUY8JIPrUt70p8AzPbbqFxoWsMAnMXYcVcg&#10;604I+DIoxiROA8WQ24O6tq2S6/16wrfdzFxJCnApxR0ClyeRzjC1bO2Gn/VqGUn/KsZN7PCPUOQG&#10;Svq1LsgvUvK2lLSx9zUmeaObk8/9ReXOL/zPypM/7zdW15FGGukTSSMoHmmkTyK9+NZvKs997z8t&#10;Jz/2vbb3YBFwxkodkyPTsQXLBm2AFsCLKLAJO5duLt8WLm52iClyqObnL5+sFHtPMQ/aCfy2rROA&#10;4lOD4jC5fqJBMYnb7jQbKGa1uB575nTE1YRSHsUQ+DLoMAq6REY4ATqkzbcHxDUNfC4E6MSslLKl&#10;AFB8S2D4CQHhJ2RhpRiQfDi78BFmeRAtq6zEd3tJuQ7IomXVFXt7E14Du5QDexi/uHmlmHgtHHHs&#10;QFzkrBYDiid1CwXAmBMpJlOZ06mPYGvttOUoNgFhA2K5GwCTnPRC7waG8XN4/MVZMaZsAcN7ZS27&#10;wHJ1c1mchkq+A4q9zi1nxelQaaiXRLRBFW+im0HxzWkke/3kK1ZiXRy3mKzUExL2PrOUIWFaH7qe&#10;SKOKVxJ5Uq8DfaucPMOk4VVrrMqTE0NY6ec13pvbn1+e/EW/rbzu//Dbyvz4SQUYaaSRPhE0guKR&#10;RvpEkwDGM6//R+XZ7/0n5fzD79JcCwACQOgCRLYEMXHK8AwrZuJEthnQAhEjU2rCI/eTO8FjNkoa&#10;u+EIsfCDdsMj2bKX+JMLill9lF+1Q4QMKK4McCQdp1UD1LApiz6DVcldcgwT4fxVnAaMnafdAv0m&#10;0ocVYIPinZVigeJDQHF90G6GbgGPtG9qRuUELBrAOkNnT9l3QLHLVMtls/kV71NOWROuAeNWAawG&#10;A3zZOmFQzIqxzKnMGSvI8uN1zgZXUiD9ppYVUIxSZKTvZT/XCf5yp1wuGyvw27XklRgT3njbiJIQ&#10;AeaQhvuK8VTca9sk5Lq/gUjW+txAN6Wh2pLuahWKVF0wWwyipvzVjXrB3b9NTtluokeWgxSpa6dc&#10;061xSD9i3NMGVR6A4rPVtDw41w3scq+87lf89vL5//5/Xu589s90uJFGGunjRyMoHmmkTxCt7j9X&#10;nvmuf2BAzN7hBpYCiDPxdeDHE2edDj0xxm4ZQAroMkghJqHiBnUTLGErD+myv5OWfXExLadeKW7b&#10;JwDErBRvPsmg2A62Q4QPGA5A5Lzl1FOgVwK18Jj63U3+SnLMmg9s4JjlYpcRZvsKD9qxPYI9xQ0U&#10;s1LMA3e480KPgGKVXwDR9eH0UEL1AZDVR7k4U+tNWQR4kSmL3wSImzngGD+2T+jrMGbcKzsAYWdt&#10;ZbitGPPw3bzM5wdeLWY/sevGS6U94QSlDdEu5ca5ATEMJMNAryCvZC7VAcTbhU2AMevCgZj8JkYD&#10;x2byvgyK0b8SUoD7TSQNL5XhMqUPXE2Oihq1c9iqn+ibeOhAF2gUv17PrmwDt4eJ+qzilUSNs72n&#10;pmEdqijdOhke+O2A4uWsnAgUn52vBYzZDrNXPvuX/sflC3/Nf15e/cW/tMYYaaSRfqo0guKRRvo4&#10;0/lH31M++h1/t3z0O/++bAAawDAgB7DAt4Fi3ODYmA5t+ooEBDNDasIdgOKE45dAuOfyNcipPKRm&#10;7/wwsYsX21m3feLsUwSKvSqJV2dPOgHE4Sn1BxhUsCSD9oTFRKcGzIZ5xK9Ri4buLe/kJ1bZ2DnN&#10;yyYAUpwAkZXiIlDMg3bZPsGe4sN5XuLBOcWsKLtG6l5cjkZjG0Z05Cd5YDcAlmDZLBk3AK/dW1mT&#10;P4H0dZg9HGwhjuqBbRLcKHiVONspZrBA8VR+rgvSSDKJV+NDfpEH5VYg40VWn13HrEIrfYVTtiqa&#10;QPF6IWMh87xcrMSbc2HddbjWMaCz7ScOgKSfy28IitGhmo2ycn09RbfkcSXJSzVcLVcQKpjRz4G7&#10;0G56l+DRoLgv29XkfqRQ1xO5AIot1pBKt5ND2FMj1U99lXOmVxuuzWkHipcLwDL+tFkpn/3lv7r8&#10;dIHj13zZr3HskUYa6SdPIygeaaSPE52+/63lI9/+1eXZ7/vncQAIeHU4YMamPTLJCnpgGBiFMiVn&#10;prwGFMvJAEcuXkXzVx/CER6fajZqfkN/pMVFA8WsFK+zbeJTAIqpDRJv+hG0gUgDRYAa4BA/p0Vw&#10;6aDgQBbA6FbArtaeCXe+jRJXpHjZP0u8pEHegollLRA3kX0XFE/LbYPiPZnTgOKDaTmQObMig5Vi&#10;jkYrApZVj5RRfrIa5HftLCfFJXpAsR1cD4BiB4PpHvhXJgxlTH/KQ3VspzAonu2XuXg6Y/U4K+tQ&#10;1+9kJmG1pfWSfoQxqJ6VieJhAqqtK37bVdkCigWGN6sTmWelyM5q8cWG7RS5SQtuRXv0uwIUk3+k&#10;Ti+IldAbSclI02q5mlqfuYqca6qfhPq0LMN7BsRDUIyusXYaO1xvf5i2TmCYyGXCj7JWDfyTfHBp&#10;6btNYLxFWSneGBifAorPhivF6M11Ucr+vvrj4aS89mf9/PLZv/J3llf//PGhvJFG+snSCIpHGumn&#10;SPff/f3lI9/2VeWFN399dcnEZgDQQHFjPFneMXC45F6nR0+VBi6aSHfMzJgKXimX7hAYtDCWh/7E&#10;j6PdkZfbaVkAiuvpEwDhEwHjcM4tPl+zqijwoImfud96kY4Tir7AIGlV9UpZKFNskZu9kdOpelUH&#10;2wnmOAZmSlsODVBiJ/Uk1cdHiwtAsZcWQw3aJLXk15li/20OKLNdOE8ADpBMvHYkm88pZvvE0czn&#10;FPPKZ15/fCzTb7SjGd02AGP0AcXRrs7KSftH9g78kplM1xLfGNUtdsqJYD/imXPzQWkpb+oTk5Xj&#10;qUHxDGA7E7CdS0nFyU1F63/oFeY2BL5QPAUue/sHZbp/KJZJGgRTmfbYOiEAvF2dls1CoHjxoFws&#10;TwWMz+UOKM5LQNAEXeBsB6guVcd8Y8rRfsjXbZ9orjXkDbQbv0+ud89KcWS3UUSHRb4Mipvuzcgq&#10;MXy9Nkm3JrhDvQO1Ag3DYdSYEgLQE5L8AMUXZb3elKX4dLlXHqjaO1C8VhRAse7gDIoPdLN2xGvI&#10;t+WJz/mi8tp/7/9Wnv6Fv8XpjDTSSI9PIygeaaSfJN175/eUD33r3yovvOUbNZVp0gR8VD8uKssG&#10;JHENOEEW89d3tcetm449yXpF04Arq5pxI1VDIodr4a+j4Uqc4w9MaLWdaMIVKN7knOJTgeATAeP7&#10;55vygFVjuQGM19u9wtvS2mtwoaYjJxKwD5ciuCxVO5fJdiCFTJexkouRMpmrF7KjSQYYWp4IIkho&#10;oJgXeiQpwETikwCgD5HYdrNIwCTElgGDML5iADD2TgeFxM7qJ9sihHvLbYPifQNjv9GOleJZ2z6x&#10;5xXlfk8x20AAM4pY07Oazr7q3NCZfRsNZYLL7vBhym5QrLRJw6FrFAyHEYqdsco7q9sfDjiyje0d&#10;kqOFfkG6bLeYCbfPylbyVkC67B+VyeFxmR7fKrMDyfN9xVN5tkuVZF0mFysD4c3ZvbI+vVu25/fL&#10;3vqs7Aksu+2lBeyPFEInwN3kQrr4qDgqIHo2uTdrUZpZqclU16Tvwo+k1u6u/ZoIfQZKP8GHByp7&#10;e0Bx3KNUFzXkeuc26XoiKWJV45KcVANzlVdzJIzzDQGAo0N/igdHsrGfeKUb05Olbr4XRYB4Xc4F&#10;jNe6LgkzU5vvH8zKfH5Rjo/2DIrZ984N28HTn1+e/mX/RXnql/0OshhppJEeg9q1OtJIIz0mAYbf&#10;8dd+d/nRv/g7BYi/SS515r1EbcK7THHXJKhoZtshpMYhSwZTvXvv+7GTwUklpKxLDSGBqAqCYhFE&#10;H0ueXR5XRZJbn+ouDXUzNT1kIhogNkuVO7szaxyy83VEvEYW+end8E6t1FQrcGqp97rKRGxWaMdr&#10;6HEdDXXfDQ/g8io9oJ4bE45YE3fnD/NSjtW6rFbLslosy3KxKGenp+IT8yl8cmqO+1lZKBwrkLwa&#10;mjJlu0UAs1CxgPXcWzHg2RTOnmVOuIAn7EFWrwnXz4XkQYcOQGXlnS0/uWnAbs8EkElpI1PqVvIm&#10;d/cQj0u1TdBnp31dStGOWyUHBfgqFjcf3HwNuG/nGyiJN+OS3CiW6mPq+m7l5tOcOw+L0cV13vTF&#10;5B8EBYmu1a/qvn7hfeWZf/3Hy3v+7FeUF7/77yWdkUYa6UYaV4pHGukx6eR9byof/Ja/VV74wW/Q&#10;/J4HZzL516nLk1aoXVSZvOLa5AZENHPFzZ8ecrVVLFYgvQrJ+hJLWjUvciPFltd1dHnPZtMVQmQF&#10;mAd2FmKOZWOl+MHyotyXw4Nz2Zfbcib3jcKtBMgcG9BjM0AH0DPcPoFmHXiNq+1DAuwYZFZ9+tWz&#10;EPWgOZ3qcWAetOP83pzhm3xwb2k4GadZY9fkWl0TgZXiFhYmz52VYruRbE5WYPvEMadPHM39sJ1X&#10;iiXbndc8z1mJVQTXA089EVvt6dqoCojS5gj+ivDr/XdlUQKZhnXYuSu40+eL3vokD/aXEk5lrg/m&#10;ua6IqPZDN/Yes11iun8kPvYK8ezWnTK/9USZHd8uM9kn84Myn2zL7GIl5oE6VopPvEq8PHnRK8UX&#10;69Oyt1kpRVaSKTer7ugjST9ecU+OVe9WB9INIRavarsg/o1bbKHcCw5dHk3USSNkqqTRsJ0RnLy5&#10;5T0IXAm3bMt52G+Xkl776eXEpGfEve/t1qcm633JsrRVYkyGmCU3PKwUr0p5sNjTDc2mnC94dTea&#10;TcuM4wH550L98+iQfzC26pusFCsFCst1CyvtydM/rTz9K/8f5VW/7Lcn05FGGukhGleKRxrpEbR+&#10;/sfKs9/4J8u7/8FXlrvv+I5uIvt0p4ClXtldubFh067sT+zdDN5P5ZVDXQyMzmy0Y6npx81yDdxM&#10;CLH3i9nZzdV/6Ifj41KS3aEknVSc2iX/3RLvUgvadIlDUup9h876eYgHfr3FAM4gTj9ZLW5Avgef&#10;uG02W4EkVotXZblclvVyVdaLVVmdL8vyfFEWYlaQF9jlDq8Etlh5rphWpvKrJvaJ0t3TjcQey8lm&#10;Z+qK2FOY6d5UXI+Dk2mZh/7sjkl9sKVE6YBug3BVKm6kDDXlBCs/cQsSxi7m43QezY0uy5f9lSRf&#10;PG3m93pyGKfhKNeyfvOpDk2ONaZDdTL1krh92DCONbj9CRtA71u5KoflUAmhWWLGpXdbvfiB8uGv&#10;/ePlnf+/X1ue//5/XN1HGmmkIY2geKSRrqPzD5XNO/5OOX39nyjn739DmbBn08uXLy3yRFtpR26f&#10;6savJ+Zm9kEraYKt4OYqSnj9DCI2scvX3r1/o+R3yb2LW/3t1Bwj+1OdbiKHcRotDr9Opvt1oCr2&#10;pLIafDxc5qZz48RFjohZHTvT7g9x+zQa+Lbqbmwa+NcwqOd932K2U2wFkDfLtcCxWCB5BVCW2xo3&#10;tlywfUJgl0Vu4m1WG/mJea03fx9s1uVC4Ulnq7ikGWDMpJH9yoK//kwAxRNJ4plAMszqPpeKz3Ke&#10;AABhQDIaN2DcStCXP+ukMLbHJ9d/paHcyPnI3blc4f9TJZerY+XSsvFPKH0Ev8ay2oMV7Wx76P3i&#10;TwhkGjj/HPWA2OxPI0nd9SmWv7lSTa6snntv+Ymv+aPlnX/+Pyovvvlf2m+kkUYKjaB4pJEu0d76&#10;xTJ75l+UyTv+XLl45vs9OfnFCzzExBP7ma0+7cmTaaXLcs8BJ21bArJNy3wyweJukjVyJtuExaUL&#10;UaWkF7O6yOQzpObXU29v0mBeV64VBvBtwGAY4Fq6nLOIvFv+iDYGoZyHjYfy6fQmHuWCu7h2tInh&#10;sP5W94c4UZD7NCrhNmTgYpX90g+BKVlq4CRzAdhdwwG4sEEwzF5k+bU9yhtOFxFQXrF6vMi+5PVi&#10;IT4Tn5bV2YOyODspS+wCyFQIebteqJNka73pQ2EAMSxZ143NxlIw+stU5F2We2USJs1W1pu40WV5&#10;x3/gB2GzX743koPVtB7JhHcc7E3etUPNDYfOD7M2Z8+qiEqtD7rWaYDq1uQk3sLTTlVsVNNseS4+&#10;/Lby/v/tvynv+sv/abn3ozwbMdJII42geKSRKu1dLMrhvW8oxx/8M2X6wneX9lIGTzRMJJrosw/y&#10;pUOeeCsN5VBdrfMkucvxu8SqC3uJMHFrlDjN92H7ZQoQiP+ujkO/mIgNEDhLG33ej00t3T47U80p&#10;lo+BhjoSvel6Fdn5Gr+bKGkPeeBuIXJnV7VMNazDrLbSZrh12xFcbQoL8GQ7hoAyq8grtlicLWyu&#10;zs/K4uReOXtwt5w+eFF8t5yf3C/L81MB44WA9dq83mLywB57ilnFFLOU3FaEg4Ajm6MDelk3Kyz3&#10;we/Q1lweRV3ZRUO50WUnW6ujNTKAv46j50PXwg5zU1nDyIwcRq7VkCw7GUvM5oeLOV49+Y4Bs1pl&#10;NvDcbjaSBmYY3WPGr5lDsl1pn7zvjeU9X/W7y7v/1u8qD97zhniONNIrlEZQPNJIooMXv7Xc+eD/&#10;ZHOy0aQO86CaN1oaSXiSealvnxiSy4PJZJ4idnNvWzkO4ZnJv4GA5jYkwt+UV6OrwliXa+Ia1xkU&#10;k2M+/trNto+JUuqPgch4QLtlqcLHlUgULXuzO1lAH9eDVYpfqIbRJ9sXsp2hnRaxA/So6xqr8AAi&#10;q8neJrE0bxbn5fz0vvheORU4Pj25W87O7pez85OyWAo8r5dlBSBW3I2uj8bZ7xyGcjJCwFmn/4CH&#10;1JVUURt/LHRd33mICDcI2/rdTezOdgNxTdh02BBib+upDxIA3dJ2eKqk+nfhcMfA1M+OWYFxcxu2&#10;cYB+c2vl6OPG0tvh+z/6zeUdf+E3l/f+/f+mnH/03TXQSCO9smg8fWKkVzTNnvuecvDs15fZ9vlS&#10;eOlBmWqyvyjrxaYsz9dldboqZ/fOyv0X7pe7z98t5/cflMXduwLOAhIAigoAhpSJps08sQ9NSWVv&#10;yvFXgAPJ/gA2k5bTNLjI6hsbOa86fQJwcxM13YZAZUdWWVkMP9/knOKzzaSouOW+yg3zAo/TJS/x&#10;EOhhP6nAFcRRYKSB7jl5grKlfPlEtp4yVMpqt4v9d/RBkKPTRCSO2Fs7NPFzNrEneJvxJ5zjVuaB&#10;MxlOKCbhUqtEMGDDUT/4s6aJnbg44E+7c+7wdG9T5sqHVztz8sSTx3OfUXzneL+eSsFLPHIiRo4b&#10;UyWyQnqh2qjp69cmukLWWUw5rLzdEAhHG1vUF7caYIfi5t/m7byIH2a1ljfywagDudsQQRXnc0IA&#10;ypw+cXCrzA9vldnh7bI3PywX07n9N+JZOdH18IKA8klZL88Fmpeqk22ZT/dcL1NlgJ39wrKqDshQ&#10;THupwfxabh+uElDW+gXB0MUfhfOJC5I7xmpKAS+Uj9/aeA3h86hXReeaSltAsZFXHJBTR5XjXNsm&#10;Ztxiv4rs43A1MiS5s+FuSytPHy72WjdmrihV3gUnw1z4gcjlalPuLzgVRtcpb5rUdbnh9AlV8nw+&#10;Kwe8TGZ/r9y6xUtltuKLMqNtSFppeDuK8lipf6zRq7HqLg9b5oYGtTjujwphvPmMr/g95XX/p99f&#10;puojI430SiHGtJFGesXR9IUfLYc/+CfLwTv+atl78MFyocnnYrEuZb0ue2s/fWT5ggeOAIFMvoAX&#10;T+RMXjEvU6afntrk+qmmq/WoZagGACLclyOAJtT8E6HJV9Egr+uCDKkGt46DqL1H/OKdT0eIV5bt&#10;BqrpPIquC9HcO9O69a4Rm1uz92TXgaPj29W2a7jRrnu/6koKMQHncYvZ+TsfdWGDIR6846SK87Jh&#10;v/A5+4dPdBOom76T+1khlnwmt7PzM/G5+XQhPl+UE/OynC1X5VzXy0LXiO6dBKwFMpUfx/gt5QBz&#10;nF9jgN5a4bgBMXJGN7M0Q78By0Fce9sQzFXWj/0fh5ycKXUwcGjZPETRoZG1uIYhXQ8KnhhyG8o7&#10;ZiPCDP2wt0ixd9cXbng17x26lEbjFnAQwfFrVffxRLjH0Wa4lI98018uP/jf/dLy4W/56/YbaaRX&#10;AjFajjTSK4dOnynzH/zLZf49f7yUZ94qQLAum/PKi6XMZblYCgiLt40rONZMrrlE0/41k7GnlTq5&#10;QMNJdXeC/eTS5bybPXMyT75nQu9oIBMmVgI3hppJev61DA3tyF1+g0yaeGO9dF5XhJETcSvEMfX5&#10;hCP3/qZmbf7+4VcsM+Gr54AMwq6gYfLI1sl8lRuWuEOdW6MWDjB7DTuBtj+4A7v8Rc4LOBRGQLMD&#10;wpWHpxoQHei6VX/erhcCxWdltTgp67MH5pX3Et8r9+/dL/fvn5QHJ+fl5FQA+GwpELwqD85W5b7k&#10;B2drgeONXwme86wv/I/C2fqicG+53Oz5jYlreBNzczHVPWU9g9er6oJ95gp026faWx+zyrWe7Fr9&#10;vbr5COrruNWBHZ1m6iNyqIUZuEimlm9kBcd0mtLwsuw/Bx5i/dT8cHC+uFR/WyDsMRIGe3XAMHXX&#10;b6u3Sg5bwXoNjBF7n9aOrDQw86Mh7/SF8r5/8v8uP/Q/fkV5/s3/xm4jjfRypnH7xEivGFq/7Z+V&#10;2dv+SdkvG/6TD8+m5sm8mgIXrGCtBIYXAgCL02U5Fyg4vXda7t29XxYPTsUPvN+4n7xDmUv0K7ZZ&#10;aVdm6gKoKJ9P8PaJRk3PpmunswAJC+DnBjIAmkk54QUeAjr3BHrYPnFWt0+wwucHp5QzD1exYm6w&#10;ZU1SrqFeKfOunsOyokKnjzlyYrlqFJ48PrbtE0ky+ZkMDNv2CQIodxnePmE3kUyqdyNzcsEGgk2Z&#10;7229feJO3T5x62BSnrh14O0Ttw6m5UD9ha4DxPM/CEoxaQODknYj9G0m6kRuOhKuhZebgCOpfmxU&#10;y0IaUmMiPfi0MvMh8wtl7pdnTGbevrNX316HnVd4s0VmrX6w2qiPr+6pTlf+h0Qpuf5nul68ZUTp&#10;zWe8WrruWyVJWGpP5TZji0YN6xevTDnKMDqlDRUP03WQ8utKsJk+Etc9rk8s1e7yuUy28Duox6sp&#10;WTi27QbhlkK0O63npO3Sp9fS5sbwJmoqVJVE0nEnTrPLHCRmSXGrl3VRLSpsbhh4QYe3T6x57Xrx&#10;i3UWujbPdV3STry8Y65+yGueD/YvytFRe3kH+8rVFmSqwpGlaruoNdWzpYMy8pnXjGGcVKJwBMXd&#10;/4jxrf5slbKJcgr05Jf9+vJ5v/EPl1s/7eeg7EgjvexoBMUjvexp8/7Xl/WP/O+aVT4kQKwJHUdw&#10;BzM5s4d4z7OIJmRW3MS84ABAvDwPKD57cFYe3Hsgt/OyPDnxZMIk0S4ez4tM6HCVe2NXBv5+skFx&#10;MxvHIfs6F5p8Acbnm726p3hT7tU9xR0oln9WJlkwZzuJgAz1Z01Str4s+tgZKXraD0dlnRhNF0l2&#10;QJAhOXFIT8z+VYCVHHBLWgnv+DZVQ7SHYjo90oFqntRsAKIIfwzZieG6qDJVDCjmrXa81e1IAHgH&#10;FLOnWIADUHy4z5m8lC+gMQmTP3UUnRq5XbvyVLcUQkRAwmPKzYCoBrqCEq3FjT1xqylVeOUyyWYl&#10;VWkLFbmOqQspwENYWcOkDwLCp9bXgFggbLFZ6gZpoXZeGxSRRkAx/ZXcL8r+fGYArKSAcXEX01aE&#10;Y9/xTHVIGECxwypAB5QJx3UXtWp7Byi7r+BeQbFLJwWbaWMg30SkW0ObhqAYkyR8aVW7M6yU/lo9&#10;byCCDeMRoVctbWs77dASq+C4BfPVL0v2FIu3uUnpQPGyGBjnjXa6HnVNcj3OBIoP9mdlfwcUZ1jT&#10;SKabd6XMC1kUFkC8FhsUoxOAGBlwjF2yxxm7xd2vFR+AYs6yZkj6nF//leXzf9Mf0f3Ufi3BSCO9&#10;PGgExSO9bGn74vvK+q3/uFx8+I2euJiH5poUp/R4cINxgTwGzESDt0HxmUCxeHG2EDA+L6esEp8J&#10;FIuZOBoYgRRbccmkTuo4mCLEXh1BRrCAQQAAH0+L9na6TFI/ZVCMP/H4Rt9OZ7sJzmniXcCri3JW&#10;QfEDg+JVfdBu64fweNUsq+hEBxQjpJxNB+RoFr0u2yVjKn5sJIEuAaQ9oVUFSVSTGq0HxWLcCAbA&#10;IL6+TPCUA3KSHSWR5KIw1a9Gc7wWwbWsH6CDQfHexivFt4WMGyjmQbujS6DYW086UKy8QJ9Kk8+Q&#10;XBeVrZaFFqYvy4VXivG7jlKvoV7u2taAGI5bA2JeoVRgg2PFCzCSRfWjUigsK5M5nu1MbX0CQFY7&#10;c/QagMgrwqp8g1alNxXqwi3tQl9If6ROslq8Fm8MfGezWQXKzQ+gvFfmvAxHcYnX/LLyHFZGVd9K&#10;lOdjpCSTeLWKRdVFDm45ZYK99ycedYsCODbXq6m/BkKu90oRa9sg0Q7JrStbgqCDGLP2o4DijR+0&#10;MygerhTrmqTtqMN99cV9YdMOFEv2A5FKw1u9trSx2ld5e6VYTn64jjFMeXSgGOY6om/gJpO93221&#10;GB15+QuVxmkj86c/p3zBb/qj5bP+j7/N5RhppJcDjaB4pJchafJ48z8smx/95/7LNyuaFWwJ+PH3&#10;sr4goAqMkeUAMNZ3vREgECgGCAOKvVoMMD45s7zhJQZMKIrWiOTaROpJcjBRRowd2at0nwRQbD2I&#10;xqdOes1uUiUwMWb7BKZAseY8Tp5o2ycaKPb2CR6MUlzehCaFkr51wIxW2NDLfkO7TMLGVdGtAjr5&#10;t2nU+bt6Ktgy8GpgiaojAFTLBHuCdyKACvvWgGKZWSkmjOzyV40mLpZ8aVKBiLZSLFA8ewQoVn8x&#10;hN2jjUgkgAYFnO6AUCXqpB9isV3kNq46ZPtE9biWduuTn759yV8sx36luOpHuJp0VgCRqNfkycs9&#10;uBk8UR94sJ6WpYDxcr1Se7Na3OqfBBpIbm2tMrk/yC53gPF8ugoLtLGaaVA8jWmgTN3VNNgeEzfC&#10;hOk/zor0ZThxjMvyI4g0CO6qoC4Uyy3gNsIlfr68nCIuSTnXpkgB2rV5FTlUjZpQEZqM6bbBTILm&#10;1hbxh8kl7ddA8VIglJXik+XeABTzSu9sn6BuDYrn/Urx4X7dPqHUaHr+OUBHXd4VFItVYAPfDhQr&#10;W64hg2HkgOZ+pTh9lJViKou+FcB8UZ76sl9TvvA//f+UJ376l6dAI430Eqbpf/tH/tj/UOWRRnrJ&#10;0+I931VOv/lPlosPviGrT5ocPNUwbzH7MLYzrktkImjgCAsmkwBv7vLbvQSAl37DV9705bd9Ldln&#10;SUK7xPyWc1mR+cEl7g/LYgdUSDFTlr38O6Q6GaPfgOpU7bg3kf0HQbrJu5H8KTMYV/inrDURr1S2&#10;pQAygAh5DSuAVXB+YluywhcdMP1ru11sIlXZ4XbdiRGj2SPCDczk3iHx4xewpK8oeljqqgifWJKn&#10;I1UXbPG3HS/MSrilr/jwMoG6IrAxKYcAj9me9xFzLNl+A3DWK2kkh4A5qOUdvROuc8cei91MOPsH&#10;NxXaIXa5/8TJUr768a9k4qJ9PLqVSbxxElN/tlNW/VIOFU9OgKitgNO0rC721fZTtT03ifyjgO9U&#10;1wuAjePdeGhOwG3LCnPpTppY6iZqKfC2XC3yUhB5strJPw0rVqI7zos/mrnVRemzjgFgNgHiVtEA&#10;rIHKRla/1eMNFBCfchOrj9Ekl7oFsN2/1e6+1lffldz0SBSn1iVXjQDgZqlCH6Z62gFTX0VgmDEw&#10;FbMwvKpbKrh5wY2ArLjnRoOVd8a7i9xwOJn0BqeqtIkR7WRSn/U6TogQV0Zne6jOlQbgGJJ+pEGI&#10;0w+/q3zgm/522SyX5dU/91eRWcKMNNJLkMaV4pFeFrS+9+Fy7w1fXbbv/+5M8kwUcAWq/QQQ8nAu&#10;dw/f+sHeVk/WK03kmtDZNrHkDV8Cw6wUI7NyU2OZPKHVdDKRVkskHGXGrU20WNjbCeLDzWzdqn7D&#10;CUsAoVtJ7CapZg4paXdZiAjlvJEHcT2ZYVVZkVcCPKwWn2nmPV1d+ESBB+fr8oA9xZLZVww4AkIR&#10;L28wa6B4UAaXg4+o/mA0P/KKS83fpDrXb4tDPSQOYA1QE9AGOGkrkwYqpKEPCZFWTjNwcm5DEumn&#10;d047aOEJSzTyTdzqLJJ2rBSXtUDixvuHbx+ylzgrxbeP5lkpPpyV4/2ZAXLAB6t2pC4dUNyJJcWO&#10;mipdTvw0x9RLH60LvEvyG/pQpzb5kZ/LRzpyd7lkb6vFzRdw5ryoD3PaBlf+JmcP68l6Wu6upmr3&#10;i3J+LmCrfkEy7IN3m7vrklr6j/uDbpwAbO6qSnM6YZV47TbrQRvXJKafafUNBybuyIA6wmJntXiu&#10;yHnIkm0V2VqBrkO3Vh8Uwfi/yo2ybQRJce2fsqbsiNQ7TGlaTUGpL0JT1EGSV1DCmjqhJ3yNYSsl&#10;t56weduWBOsic1sB8JI9xbqpOFkWXZfcfKzLYrHy/m8izlSBc+pO/fJY/TM3cqzUM/bR852oUlWv&#10;VjvxMGnf9vLSDzfFrPjmhiThcbebPO3OcwRy33hPcfoV/xjhHjNpHn7GF5af9Vv/ePmsX/6bUriR&#10;RnqJ0QiKR3rJ04tv/ppy9/u/WpPARTnQBAGIyqSQN3l5QvNgL55qBphkMof8+luJHvxZgRGzb47V&#10;4sX5eQXFyADipVe5su9YMw7x24RbzSFhM+AQD2V8trhdBsVVJybR9kKEvKYXl0w6TW/7VpnEnQNJ&#10;56cS/kM7NEgH8OiJcuKH6XhRh4GxwJBBsdjAiC0UAs1ZJWSyVl0pOvobqPBRGVzXl3Ro5YM6fUWX&#10;y0EQsx2VkwSvgkmYVPA5UfviDjscsX3TgF7Z70xaDQAnCwKrvlXO5BUehnE4mPZooHiy8VP8twDF&#10;RzODYsAwoBhwfMwT/yrvVJ1nUhO4kGK0603ksiIMwvVtJ7JeDxPeHeiLYbrs5tjqmn64Lmo5T4vI&#10;cTLZbj2A9YAcXgohULwRKF7u6YYIUAxQVnz2pfKmPF1Xbqep3HTj4LfaqT9w00S4zVr9Q7yn+pso&#10;DFtLaK+ZZADbTIB4Lhn7wT7XabHJ6jtg2cAYoKcG31f9zhW5f1Av1zayT7ig/tFHBXH/oyTopg8y&#10;NwBrSiaLr3N5tocQu7pxBMpvq9pPLCneXH/qh9QuDteSQt7onzSVitPBtNwIN5XF2yeUkG+x5MaW&#10;pYBitjKVcnoOKOYmBVC8dli2nbBFhfHu1vFhxj5uMuTGDQdbkHKNcF0EvAb4Kg+VG9EvK1Je7bpG&#10;IV8fBrtim3nAbiMw7jTkxrMF2XMeoJy0PKSU1/2K31K++Hf8f8vRaz7XRRxppJcKjdsnRnrJ0tmH&#10;31Y+8o1/rpy985s8mTIZAKAyCTOBhrO6KJaHrMyQjt8mKa98MMgbFPAQSyaexSLbJ1g9YxICAPD3&#10;IWCwTWvMqcjNHBI2A0LxUMaHCcmTdGMiDKjZHXxATqMSojm2KietnnftnoBTfMkUPgAg2yTadgkB&#10;HIFg2NsqqB9Qg8sNoOSX/ABIqdvLZWmyQ14yoc6t/mDtfKUgsttLHhznRZsSp60WtvCOI0ti2NaT&#10;w4mr1f5ErHJK3jsRMue6Ar4BbqVumwB4BLg19qonejlWrVD06NK/mqxNDeP8bL9avvwh3uVPc3NE&#10;JJzSTHGyUTWswRxGovsgn2anL6ih1wKOS1YqYXUATkJgPzmg1Dc+KjcP2vmIPn0DhrLiyCklvG1t&#10;JbDkB/fq1gnktWT/C4ObbsBYiWTFcy0wbZP+5n5XAbaBGmkBEOmHykcmq6hs3cBEAfomOgD0UhIM&#10;dAvYtWwj5a3fuHUS0ZUI7NqCE86xiHMN6/dK98bJIkKz26lRdczlmHzpz1xnAbFsnZiIpy6r9/IS&#10;TvF4+HWijgrP9/d9fXAT4XGQa8WpkR79Wh3DbnLFxC6xv3baFQF1vRqlYsAo40gKC9jG1d+EsSG+&#10;/+M/XH78G/5mmR3dKU/9rF8Sv5FGegnQCIpHeknSR7/n75Vnv+1/LeX8+ayMsN9TEwOAJlsnsrrk&#10;VSZNAB3A0mRh0FAH77ZlwmDYrMl8uSpLtk8AipdLT+TtGDI+nxRQbPdqsbLEioPTwdz51Dh2b3zZ&#10;HmrxmdiY+liZYqJlDzGgA3DTvYFMcgeKWX9T3MyRSlv1QFqXQbF+CGDacR/Yd2Xq1E6iOkUbmNJu&#10;3NTIznye7OMuTnzi8EObDKmmXcPFhZ/IQ+rTUFj9AojZV6zu04Ni/y1dVzAHoFjOih/9DYipk5s+&#10;CtM+/lZ7kyPqg/tVfJXfjhvptOI0AaoeNqq7zBbPRP9W4/agGBCKm8Kofqf+50WS6sDHqal+6AoA&#10;NIM1dRYAccBsQC79qa1C4qfLSybgGTMguPdTnxMY1v1oYX+yQbJMg2rSIQ59FFDsfqp8a9r561/6&#10;UAZpi16Nc5M1KC+fWPHkx2EGd4t2ThhKnn5+HRMY4yo/OAMOcg2DbeDvMBBAM4ZN6rW72biYimde&#10;cfZWBcJzbTC+zWbm+Xwup37c6/65afnaXvOCkMXkR4K+KXI91EiVGlCHWC22X119tia9947MS48+&#10;+sZvKM//6PeWO5/3peXw6c+sPiON9OlLIyge6SVFD973pvKBf/Ony9n73qCJmT2ImaC9P5GJWqOy&#10;3QDGmgQwGyAGVHn1RDJjvwd1T6xthVgmK1k8IAQwXuRhIVaQs0ICMVlkkrPNBmnGHBI2T0LkN5Dx&#10;eRQobjk0d0cb0E7cytfR0H8nXJ3sgAxMvgYvTMACHQHE1Q0AorDtZiCxSLMCVmzkUevWbh3LzZ8A&#10;R9g5NllMOzR7/GP6r3KZtJnNJovdjg5HnhV0+IMUip9smNUtQmz82sffarPMX/51pVj96sAgOA/a&#10;AZIBx/u+2Ur5yd0kS4Cx5Gs46kQvfwZy/epHNYwwYMdDJKwyjJw6sV/H1b/Jjs5vtXfMtYIZd8gQ&#10;R23BdpodUCwzK8VtBVJxXeWGRO5GCSsgVHkjIM1rUHR7If+2msvqZwC0QXSLY5MH9npewfILI/Nm&#10;PPnZTB91v5R+gGYDZNKVLo29f1ZF86qqy9rKPGTKJk4Xkqy+KNn1iqkPcex5DRP/Kveem9iHvawD&#10;bmjJDSrblGCv1FM38liVuXjf/mzw2boNZmUyExAWGJ5iivcY7wDJgGLJ7Zq0AgyAklXCtBsmgk3a&#10;3o6y5dMo4DdpJLzI4dtKcY1ImOY/oJMPv7e87+v/hnSbl1d/6a+oriON9OlJIyge6SVBF5ppP/zt&#10;f7t85Dv+ZinL+wbEfmuWAXC2Tmge8B5Pg2JNBuyzy6qi54IM65mBNIFqQNds420TbYWYbRJi7x2u&#10;wBg/A2LNrv54UoGSTpLDPeaQsDk/8VDG55ErxWZ+AxgbDUM6vUfQMMyOzI8Kwn5MJjxPvipnVobr&#10;SjErdXIz4GDiM3KAiduAqT5KjDruV3DJK2xIMbDr659ObrWJJQ42iWdQDMvTNzQymxtByT/BbfOv&#10;XVC1Wvr6tY9lm9Ul7ICRAEVAkgnnI7MqLDDcgWIerrti+wRxFP1xVoqdI190cvhexjf2K7j69XXc&#10;s+18MI17EsFmpSbHL+CoxencVW8AoJxCkj6Rh63kT0l9E4CZJOg5fHx5KE4eDuPaArgJ2AlEGxSL&#10;SYEwPm7Mbqz8KjZ58ApoA14AsfoegHglmS0DBsUB6fh7awV9U5xVZm7cdA3LTD9VepW931kZ0HfJ&#10;x5lS/MaymmynDaVZqsblo3tRR7725djFu8RO4gr3xvSLXO99WGqkJwLWcNQb9eO6S/1x0sd670As&#10;UGzFpmVPwHcy3y/Tg4My2z8sk33JuAGIDZIla0BMe4d980ge1A/ZUh8dqY7wEOXmwZLdumCkQ8VC&#10;uNsP+yAhidgSv/lg2yvP/tC3l2fe/E3lzuf+7HL0ms+xz0gjfbrR+KDdSJ/2dP+9bywf/s6/U1Z3&#10;PyQgIuArYBIwnNW8tt8TMAyYkVUyf/cGFGuu8yDOCJ2/JLNVgoeKssdRANj7hwOEz8/OZbJ1YmX/&#10;TARKx9q0pGJjnrBfNYeErU1KQxmfRz1oF6BT3ViRkRnvhIFIqVHzq0mYnN/AjH+fzoUQDDcbABiO&#10;YOMhu7MVp1AUv8DjxA/acfoED9oJXHTHcAl8aFb1iqHScYmUB3YsLi2O5CMTIKXcYjf1emL4+C3K&#10;6zi4UH61o9KjTX3zQzpCKZHJi9gEJS1pIdBEM7F6xd/L9jKjDX4VvMnNIMlM+CoDRAA/qo1ysVYe&#10;a/Wp4gft7hxOy/HBXrlztF+O9zmFgtMn5mVffWwGkCIhpfCoB+3iU/1luJ46OYQm0fISyYkw1Hj6&#10;S0+WWxQ6e3XwR1aXN04xFQDTajdZzD8ia10TvMTl3nKvnPv0iY2uA9IRwGJlkjtPmlkGPYK1QrYv&#10;LNVvfIYuD+YpPMfZrmgX8lb70i4+y1jhDT5l8ve6r19fq5SJdk87w5zBO9XF7H99FDD/AOXhvGxj&#10;KeVonxX7dnzetPDaYz9kq/Fgwhv1FAaV6Us+M1l+PtWC/BSPXGkydEp1yLSDLWgk/elsrcM9TJTx&#10;JsrqL6T8FJaklfWA8FfPU315rzTX2R5bJaZeJeYm9Xx7UM4uDgL0uaEnT18Hue5ULI+N9EfXDzd1&#10;e5uyt13rOmcMk8w4ojb2w3FqMx+vRvv4mhHLDdP6yPC2ssbcISnLre5SHJZxQ+n4OD3JXmSQv7ey&#10;cAlJhr3/m6jOSiUnP32++Lf+0fLFv+2PpfgjjfRpRCMoHunTlzSAfuQ7v6o8/5avZ5w2MGogyZMm&#10;oBgQ3ECxJoWJJgSHk79BMREZiOsozQM9bfI3A4oFhv1AnUAw5vn5edxZKVZYZrQeWKKKp/bINjKx&#10;WskBYXM88VDG53FAMcAhutdJEL9qJhV+Q5f9oaZzM0k3SSLpQ9l8PuyeQS+AWFVRztYXBsUwL+84&#10;F8Lh9AmfU6uw7dxi71GUq3Vp5SAvf12i+KktsGDvfm1EZiJ1NH7swfYFtaPST3tn0g+n7QHGABnC&#10;M9nyVzNRMznjRsrOXSCHYHELcBYgk0/cKlPbDgg8CSjmlIQeFOdotqN5jmbj9AlOR/iYQXH1d9vV&#10;oEN38kebIVUfm8SjbzSypOC9i2RdE/lr216SKfcw1dRV7EmVOmjXxalBsYDYABRvL4HiCRebys5K&#10;LEd9EYawMOBY91fUouJJD0AxyEg50itgxbZ7d53WgtjPbSsHOdLHDIrFWb0HEAf0sYp/qHaZ7W27&#10;G+Mc7VbDc8IF/oBi2du2l/4GWlmIGS9cDcrbpvKmK6RN0HSu+sG8jqjvKl5BeFF6KOWXWbOCcGnb&#10;TQDCF5O5lNov28m+9JAb21n2jsTH6bc1jiqHr+srN5GUZVsqnC6T7UqX90L3eEuZKwFambyMRW1M&#10;W1P/uSC4ZgCzPPyIHOchIPY+ZmXOjQxt2U6dCCgOmE4fwk9JJlnxEBSLXWD9Sv1XfckvK1/6u/5U&#10;eeqLxgfxRvr0oREUj/RpSSfv/6Hy0e/6O2X5wgc08Gf6wGByAxh5xRBADDDWhMjKEZMCEyBgSVO4&#10;wxl8aBBmIGcbhJ+Ab9slNEGslgG/l0Fxe/COwZ6RPBpAdcKuLhbtFnNIDoWHvzVejZtziuNmznQR&#10;kr6UlZDMJkxYJgUB2jD5JBWHMOFWhZiQ07ZgK2QAWJkVUdLn73JWis/rKjGmV4oXMO5ZKe5AsWWS&#10;BxRHNwMZ6ruWZ0hDe6enKDKAFiDadEWvCordxgEwkXvGn7AYBsXd6lQrH76QQihhT9oOG87KcRgH&#10;YBrgA2jCG+0mXim+MBi+DSje3ytP3jroj2TbFyhWXzQoth5Ki3wulR3qXOQXGZ169536UX22Ohom&#10;BYiCXM9dzKRhW/UnIPEoUUuH3xQTV+zSFrt9U+/UgwENoHi9V+4L5HIc39k514f8t4Bh/p7HZBVX&#10;pVZe7NttoPjsDFDMOboC0kp8o/5Bnq57X0f15kduzZwqDG2bMqQ9zQoAUOQ66duc60KAj+seUCxV&#10;OJMXIMhxbm2/N6CYVWHw+5Hazuf2ym1fgfIiFvnLjaIAspW99XElW7ACYuoIwC5wanB8E6U2ryJK&#10;Va/glJ2wXXBsE1+DXh0GEM8Oy978SFhcpuy4r6a3ylpsIEy9ikH0VtuqCgwz/qkuJhersrdRowGI&#10;V+cCw4vw4rRsl2caA7MtjCXdC7/JSNpJ9rMVYqmo/gAoVvvC9AuHkRtPQSqAV4m3WXFuK8U+KUOm&#10;r0WCizG5PlkxJt30ydr+5r3yxb/jvy8/4zf/IdfGSCN9qmkExSN92tEz3/0Pywtv/ldexWHsZ/Bk&#10;9MdghdCTJEBYnFUg3JkwL+zG34QGVokmUYM1gzeDvp9qDyg2CNYgDxD2OcQLziKuWyZE/hveIzmp&#10;hDx921on8ib3lo6wGfD4SxgEu5YLJjRPcHGvwSpp0lC+mTwBNyoPrpbr5SqjD381MUE5zyHVNGAm&#10;UkAg+zb5u5vV4Ly8AzAMKMrWCV7ewaue83cuAFT16fgBKpxF28rCKu6wXM7S5YjU/aKDbUyWLqnc&#10;lA7pKpqS6Vbx+Cu8vxmK2a8SwzUNOzExJ2UDXrRUgsjYEiZta7fOnVU6ZeZzijfKl5XibTkSGL4t&#10;YJyV4myf8Ms7OKfYoFh6Kj71ACDm724l4jTl5d/UBWJcIEvV3uoJAqQopS5uvnwsVuY31CSqoxea&#10;hfSiCz/xoa5b2fFICogBNGpvrxTzDwGrv2sxYJkLUaBYoJIHuCaAYjmRjvf4Elb9xivL6kNLAaUV&#10;OZGv82rAGIeUj7OGKXvqr9YTypgM88zpp+mvk72spyKzPcAYnVVRlZsVZE4KOWAVf38uv71ypHY7&#10;UJsdHcxlyl1g2CvMcoN9w0WdKWPnjUl7dBZA+82gGN0dnqLFqVKtY5eNWyeVwXWRUKkXl8TA94J8&#10;Zkdl7+CWcPGdMj28LXB8qIraNyBeT25JHa4tVpNpD9Ik69QNO5B56QyA+GJ1Kj4rZb0o6+VpWZ+d&#10;6CI/LZuzBxrrzrziS1/3CjIyAFntA8Bt15K6QvdMAf0CR95a5y1XisM2NANitScguwFqxw3mpqmt&#10;XVaMU/ZWtS6C6obtH6/+sl9dvuT//qfK7c/9OfiONNKnjMYH7Ub6tKGzj7yrfPDr/ly5/67vDhgW&#10;+GE7hIEWgEiD52w6E089oQKUOrBEWE+qTBMaeD2GS5aZ0yWyXWLDSnHdGgEABhBjYsfdq1qKR1QT&#10;ikQwB8DUybv+DOX226yZ6C1Ut8ikaz9x9ubKqWP8+UYJgl+m5pTwVzOFSP4DtwFlMk1ZATfMe3Ae&#10;buJv8UyKOZUCXTyLqY5qfHQXoHDa+mkcYAzL7pDoUf0HdpsYsVgXm7IyYbbVZ9Izy97a2X4KR0zH&#10;1kReo3fUdOhSvuRvu/2JThjaBEfAV1Yks3c1N2DD1zx3D9opPkmQj9Oo+eU3npjoghx3fmIZyqEG&#10;iEVyb7LTsBm5Ue9fqRP6wjqOflpxL1eD86nxAC4Aez9kqT7glzUAcNTmftBOBTYw426lpkn/8eue&#10;FbE/rUTxOoCuyASC7QaptmvluZ1ocHRAkcqCeGJBPaI6hlhJ0VfNkumXPuOYPGUn/zyIl38/XB5n&#10;z6q10iQtcStvMs01ALubWyb/MG/yG1LidglEL+LE+jB1mTnhSDIdB2DLBm0B3zIHEAsIA4iPniwT&#10;8xO2T45eVWa3Xm2wzNm/08MnxJIFnAHPs0MBaYHp+eFRmc73fdLDRMwDeWwAd3m8l3gZ8EpBrUB/&#10;swJgtxv6UfZqddCqM5XuGxy4fWpAm5Vop96q8idIak0/tYnF6XuLZ99XfuKb/mbZv/Oq8sTP+MWO&#10;NdJInwoaQfFInxb03Ju+trz/6/6Xsjl9oQNB3jsMV3veYjUTA4TFDKiAJ8X39KWR2CsxdZBn4Oet&#10;TABiHqbLFokA4sViUc7PF90KsUExoFnhDWBIswLiTIy4AV6bn39jG8jNnsEeN7v09sooPrQD8roE&#10;EiWGf/rJxnExKw+8HiYCNP8qJzZEvnhWgCHmmCuAsJ/shwcyEyP1YdBAQgqPKlQLdU/C4BraKWUi&#10;fDWdWxhQtGOvv5hdWMzKBsC1/dvNT4Cxo/Sxg0arW+RWt1046x4aiAIl6E9bi61fGFDsfaqAYPXD&#10;xwLFTrHmp9/LOtgd+xUyrJq2Hff4IO6G6X16t17AGNSxfjqdqn9cZKmBSM9pqk1h4WHfFHEZ5Rzg&#10;eNH+3MC1o76Iwg+pGZAaSEsWC37pI8G+pEu5qkxUsdOinEqLpFo9NfbqLMvRkBQwkNSHvopswKuM&#10;GxAn79zQXQgQ8zY4aaBsYT/ABjBsKpCv8wDnkRZhla7CNvDcwnP2r/OukW04JulEjK0nu7sgMdC7&#10;2mSpssoPIN5qTMt2iWOD4Nnx02V2WyDY/HSZ3npV2b/92jK/9Rrh5icUjDDwk7IDkuUmMA0w3gcc&#10;cxrFbK7xE2a1PSvKhRXkdQXFLigVkxXi/LuGbuIob1Gu1tzXvz4ZW+vCQeurIteNKyZ1ZhE20YZd&#10;6VvyNnNtMxbG7fkf/Hfl9CfeVp76kl8hsH8rjiON9EmkERSP9Cml1YPny4f+3V8qL/zQv7XdK4MC&#10;Ht5Daubvy6xQ+ZzUwm7hNrAyQdVVC/+VlwEb09slNEtuhey8PYIVYXG3Smw3AHF9OQdhmRSdtnMg&#10;A5sdKAH12W5bQlyW5ZkJFze7dnb72a50ABWyZUKo4R2EMFX2dARldnEa1eSDMy7Xceev8MD5fGOa&#10;PHOpnmTAbI0wsJAlYDhAwy/vkD+hiQwo0WyetkJHAcmAmwpyyEJ+zrfmZTdzHKpR7QkbOzbjhdz0&#10;yNK2TGDPA1KDfBxNgdGHmLY7Rcv25yfKh2qYgUApZOXvfCTKE1DcrRTLfBxQbFtz8Bc94eaGYK9O&#10;hlx+26UoIB23JOCwLY3e7NlhhhwnEe2EJTYo4iCQHBIHC9dTVlb9IheZviFSH6DJWTEFIHIWLuyI&#10;aguyyAOYAcQwkFhOpgAmBSegiP5POUgLGl4DqVAiwri754qIzPVZTaellnJYNlAEoknd9GPd4HF+&#10;sYEtKbhtpX8F9ulTXM/StQJiX/9KZAii3ddFjDH9v0gtf9xjj35VdeXXzEa5AY1Lys4YQB1mH/He&#10;/rG3TUwrIAYITw2KX11mkufHsh8JIAv8Tg7FB3di7t8SH5cpPD80IJ7O9lNW2komdWLgK0C8tzn3&#10;dgm2PehHHgBktgyl37scKEkcDNcBci0LFcR4C3euCZx6gJSSI8dWSx2xOlI/cNoeM3VG85/9xNvL&#10;R1//j8vRaz+vHH/Olzj8SCN9smgExSN9yujFd7y+/Pi/+jNl8ex7NSDWyRmg0bE6KIMl7AFzpumP&#10;gV6RPbZmcM5T0xroAbbIMvttEj0IRt6I/cY6QDJvq2OC0CzoAV2snDxx7hL5MzljdplHD7ldJTuc&#10;OOXqGTfYf0HL7ACBP/LiQxjlkUkqUS6TneR9hdcuOe0qIu1EYPZXfSmdcF0ploUVN2TvJ4StCvWS&#10;SdKpuV0CIF0G2sxmLZNlhXQ48pbpqAM//bSp1UGqCQCm/RU1gJgbJDnAuUHKRJp40ct5WDdbzU2P&#10;3iMUN0sOatBEhtZmFxSzdeJxQTFcU4zprz4tkN17Gep1QUdVOjrgVp1bikNu1OQdt2rp8leypNfV&#10;AP5dBHRL+g3geaVYjezzhmUxWOQhREDxtLIK7vpyndEnJnSlAGK6ldJwu6pPOWNnrvoC6MJqs/R9&#10;bnBimttHOvkm2Cb1QfS0Ta+6JKXhLQhyZUXUQFam33onGVCHDhOAJw8K0mYAYrGBqfRitTmrxWLi&#10;17guB2BSgbaAR8m7wFhMIPlLtDkk60xZrB0S/Vl26s7lZW9wA8W3BIoFdAHFFRAbFMs+PX6qTI6e&#10;UpgnDJ4n81ulyJSn7Edlwj7k2YGAMecVH8h97jrNONbqQH1agHhvzUPEjHk0FGXKw7a5uVVoGq6S&#10;68/aUzLS0W+9Q3LZa1+FWn2klA5iL/LmE/f4OR8z7UJdDMzqt108KM9+3z8v2/P75ekv+zWON9JI&#10;nwwaQfFInxL6wLf8rfLBb/vqHBdUB0uTxQzQ2a8a5rPHxOw9hrIxQWlg95FA6+wH9sMfyAa9rAJn&#10;r7ABcAXF+LXXOHtyyOytdBmNM1DDnsyr7E+TbU84R7Ds305ufv4lfBx7O5LdmRiZEDCHYf21Xr0Q&#10;6sLgZL2vJ4eN0KXbCB/gAxMiNcwECPAFCHtfJqZZIMmmfjzJti0UWEmXdiKL5GFgXCc450k4ZH38&#10;vSyLPWnbtba7JIMXWA7dlonKBsY1btJTMZpOWGzil1SdhyvMNpuhFhhW2QDGtmZPMf2vO+rLD3E9&#10;HijGgTxt8pHJTwx7SgrZXinybqPaST+Y8E65r+QaB0LOj5PFgzAJlACOo4+bgFpSOJqaVV/M9tpm&#10;H0kGSBUg3mugWHUBMDYoBRSz/UZhiUcfASiTbwCSMpC/akx5wtzcNkBMuwbAtWsCdQyI7ZoxAOpW&#10;XBUOH1++SluQT61Gy7n1wsrPQK7qnVcf9/0JNnnlM3qGlQZlEDPOsJKa0xZYVcUeEO0xSBEaIAwn&#10;jaquTblW/ePo0kn/C91kXOzNO1DM1gkAMKB4cvR0KQLCk+MnyuTwSQHmJ0qZ3/G+4yIgnAfwwnvT&#10;AwHjfXOZi1VOriIV3OW1DtJ9ujktk/Vp4dSd7CvOA3ZsnUhtiiQTL7a+5qlXyFvU5EJZq4PiDMof&#10;V8nUPVJNq9pJOkxbV1M6dmOgQltn+5Xy4F3fV+6+9ZvK7S/4BWX/yfE10SN94mkExSN9Uun0o+8p&#10;7/inf6I8//bXZ6CUGwNjhlMxg7Ip9va3pVdqNgonznFpnDEMGBbYNXNyxMJ2b4tgr7BfwIEfYRtr&#10;QiAeANqzXkZqdPCILIrBL25xZyLLQC5LRnsTVgcYyC1c0pRpvyrb0BTkSSATl8P6E4qU8sct+TmN&#10;RvHu4txITr+KSM1CXYvJhVrP38asEmal0KvGAjnesyn3bmpn8iNvpZtVPHz06Sa3CmzIyqZ9nW9n&#10;DtzJOxLuDfhhViZdVvfkmBVj8iUMZtJKk2AiyNGUMFjtPfBCbH3OTgJOZtvh9qCdcIYftHs0KKZN&#10;uwwquVzWFUvvF+vA3snUhrWtwUmhhm8yHtURA2omZC87KB2H4aeFiBlsiewA+qYOqRO2H9AHvH1C&#10;ncBvtTMoFog1sJSp8tMmqiS7A4r9WmL3FwAl6cXd3UxpOhf3DcVVGhzH1uyqSZm0QerQdSaFgLfR&#10;KqrGRNvaSoO0Ca1GkKl0yJc0xRMezlUDzuacSJFV4v6cYvKi4E5ZptJxmuGcxrCy6XFI3ACgz2AW&#10;N/cwflxTmKTBT+xJn6/yoCwqL2/9WxfpdsR2iDvdyvAefAgghu8IBN/2yjDnF5fpXIrvlwveTMIW&#10;FJuz1CN2t3XqzUrQkJtVma5PBIpPvCjAQoIGUgVbe3WY65jwWflu9Slv/eQmo7lKqnXg9ImTgla3&#10;ZNl5O1batFHr6xg7gFjs65o2qeH4LF/4YPnot39VOXjqM8stgeORRvpEEr11pJE+KfSRN/3b8ua/&#10;8ZXl7vt/xJNHJhVWljKhsHrBX5kxc05wxyuOelqX88XSfIZ5LvNsWU7PFuX0dFHOxD4n9XwVP9n9&#10;IJ2YN9T5BAqlAUgmHz+Ip4E7AAHKIIwZW/x4iMsDtAfp6q4RP9NGleU4dO/9xDVSNUT4N5NwNQ5h&#10;nM8wbKhNJB3VAJlcL7G8GhOm5WGSPVTtpuiTPFoZhzolWgBghR6qmKzkJ0bqBlvCdu52EUmwrZoD&#10;nyo1HcWkS7gB7+qLm1LoPWUqhBsLt9gTJmYLUyVTyojQl3UH5FaySMUOaUedS7oNeEiX3Ts7elYZ&#10;6twpTmdvviH71Wx3fSA8Uh6TA9bAuOu31QmG7eZaD5INTuwvF3MNZErdEwZgOxP7vGHHiXv3UUQ/&#10;BFnN/Nsjrgnmg1sv8/HUZLUb2OrLYDWUR2R9ANIVELJFwiygCBiOW1g/ZpdSeqCTVzS3An0yvV0E&#10;/Ci5PXTqG0P9wJzG4X9RkP1QYbj5txM7MPvwieMtSDLBnAaaykNW5+MbDoHcrPgelj1WgCVfwJMw&#10;/kLGYgFg1Y2id6Qk3UYbbgYEsMskoLmxj3oDTM+UzpT0Adapm7ZST3XSbq7cytRT65u16lPtQ65h&#10;7EH9VnsXrhlcYw6WduyiWJZb9U+u2JFrGHtclHd/9e8v7/mq36v20l3XSCN9gmhcKR7pk0Lv+No/&#10;X97/7X9PEoNfG4jrgCo3Jj5WCCRpkmASARzDmUyYWHiBxOlSgFcAd7GKeXZ2Xk5Ozsq5wPGa83QF&#10;htkqsVmsy4XAtNkrIvxNCCtPTRw8hGLey9+4mhKkBn5M6pqWzb2OAUvR1SujHqyJhX9vwo084NsU&#10;Ub4q4+7VTwUm3QDMTEotjsNLsCxKPYWa7JCIA78hgKBY9iJYZU8+GLJQDvLGJZM0K32sDmtiX/WT&#10;ud8CqHo0YCFekqTGVI6klb2+fb21cPwgtTiWnXcNA7eyinfqQ2lnb3HC2oSnACBSSznRvy+1brDs&#10;FhmTjLMiKCHfmE6T/KqfQrMSBvvNYKwUKx4rw6wsHrBC7JXi6e5KcWXnZULCkW8z42w71PwsVlNG&#10;/vhX+WU3yxGTMIQiv2Ffg+1RGTvlbto08FRt/u1MBW5RmxsurGBuBBQ3Amv510A1wioupxnMxTPO&#10;+5WpytMVZFYPMLhU16lHobHCKouZfajqP3VLilmFsv7K130AuXL0gPMbR4VERTGg0jKujhS5p9af&#10;1JacZTzbeLWf10IfzPfKoRhzX23J658N5itz0VD7vh4Aycqo6xWqD97sR70ENLNdBBAtd8K6zlq4&#10;unIuxo/0CEscXpm9Ea8Ufl14c91hmR0+Kbz6pFeKJ4dPSX6izI+e9KkS7BkOwBXYpQKsjWvEdQkU&#10;xp5+LAFqJuNofaOdBkgDSo+pa1aLF2Vvs1CgtUqs9qofrnTYuThBWoI+Vdn1hDNlUQy3BW7pqUpC&#10;brW94uIGc38QdW3fMeXAXfnIL+PIsE3IX6b45P1vKS+++evK7c//8rL/9Gc7vZFG+ngSvXikkT5h&#10;9ODD7y7f/1e+snzge762gtz2NyNy9uqtzauyXAnQcnSaeS3gu/Yrhs8WYt6wdr4q98/Py73Ts/Li&#10;g9Py4v3T8sI98d3TcvfeWbn3YFEeiM9P2UestDWjX2gC8N+DGpSzRsRAm0k8gDgrSBl2+TSZITgX&#10;iId6DfAGbzbjZ9YPpifi5mZmRuiZcEN7nXorNztpDDnkieEhUgg5t1W8xkRKDvxGzm8mNKerAjRg&#10;T4RhefMjQ2b0iRkZXYWNJE+r3o5X9bNcP42oq5so8Vsehh5VN9nl3vT0X6oSGrhtk2Vm08ZyEtDJ&#10;3KyMCYKbzGQUeRgNXZ2u8yFvgNugbGKJMfWLa4oUl53OgI+RAKnGC7LZ5Mayd3Jl5yNOX3VxLOPX&#10;twFho8VV3CWyk2iVm726uS4GXmb9BJBwHVB5YoEUXhZxUbdKeIVRdh57nSkUrCspNzAyc9NLOtQl&#10;L9ZInQZmIUdX17/DJc9dpvTyQIdByTtWGLvlewVRTgCcbo4F8QB+QoAKCzhP/eYGmU8tq/Ppr0pe&#10;EwJz5vFqgznRjXnxq9BhXm7CW/+Ql2telS6z+tmt8kJ+KzEyZtKKudlyJc2Vz1x5i/c4OWIufWAB&#10;YVZ+DXupexkmrmVlVpSg30q5llcAZ9dzANBeHWZVWOnKvJjfKhd+WO+Wj4Dj2DYDUJJ2n9GoocYQ&#10;ntdNUEzqGb9c86pxdHAWVLxYkduiAmbSY2zt2zLXctq7RdthZ0PaXH/Y+/5Zf/RFyfSDkw+8tfzw&#10;n/wPyke//W/Lb6SRPr5Ebx5ppE8IffhN/6684S/91+XFH39bYfU3fyVuNDGszQa+min8Eo3lupyd&#10;LSqvKq/L6emynJwAds/Lg/tnNu8JDN+9e7+88MK98rz4xRfv2X5PfCrATBo8YOeHSS6YiEX9j8lj&#10;rQdbWyvtWB5JDQxCQ7nRZTem34+VHkrjqnyqaZLliiCPJKLssBLpudrt3gWw20+VSGF3oiSfQZ6V&#10;M9k+zP7bfmC/HJYHwSwzYXfpJec+fayR+zDiOFtOjFCzX0k1nmkofyz08UijowzxtTThmqZZcqPm&#10;Fgp4xvtaBqd09oQHWAXgOBFTV59XcNroKr/EM8CvaTRqUpwc0PZh/tE/ZO8WpKOaj02sVdanesdd&#10;grc7CHO2f614oYlfGDLg1Urj2pA1ni3Z8oXJ+KaxDs7YxxioOEprTdoC54A9v8RDzIkUYdkx2TKB&#10;e1MsqLTKu5x0JMOqW/Yce0/1bCZszL7qaW/O5MfecLcBUVIXTonoTqbC7Grvr1V+/LXs66Z9kH29&#10;kTZtHG79BWomhBwrseNg/2o6r1jDzqOU9/39P2AeaaSPJ9HfRxrp407v/Lq/Ut7yT/6UJoyVgKkm&#10;Es0q7A3OhJD9wawIA4rPF2H2B5u9V3hVTk4Dhu/dAwSf2LzPqvCLD8oL5vsCxALDAslsoTg9PfcL&#10;Odg+sdbkw2q0/7arE2smzTqyMvxiRPJv71WFKzn+baCGhnKjbiBvmUBVvCr8ZboxTczGlXbD7+r3&#10;WOT0MJOWrfrpV2Y1WHhyY2LMJBi/RO+opYGB50MBHiZCZOLVJCpb8kva1qHae12q3VyBsCfgOsFj&#10;r5NwixtmosY9k3UL103eg3B9nLC1tIzGzSq79R3aKw1l0Y7fTUQ6VbycxkP2a4lQ4YTXb776wS2u&#10;PWFvPCBZFTyglfqppt3M1a2LxnWmm9BJQHELA7n8sMMTr7YBzKf694S9pVFdWphm2k1cTetrV/Tg&#10;Wsc9LooRP4dBqmyj+rrda9vHI3b3yjA9FZjY7QwBLF8CyDz/0IAxJsDY56QP/gFbVmDMdhNu2wHE&#10;Po3C3PYFBxzzco+t9PAohlrWI/qZ5YdpfxHA2G6AagHiKS/ygAWGJ+JpB4gBzOy3ppywotlUSSX3&#10;7BJbTpjGLV6Ls2s3Sx/zTjyruWvXD+GbeZmvTFv8zHd8VXnbn/515fxD70iiI430UySuppFG+rjR&#10;4t6z5Y1/8/9V3v1t/6hbWWFFhAlgySpJXTFZVCB8fp5V4dNTmedr8+npWoB4KUC8FBA+FyA+FQA+&#10;KS+8cFJeFDh+UfLdF0/ld+ZVZID0YrH2hMQzGOyDFRYW1UHWUibKupYihyYnWFakcE/Y61n+jhRi&#10;YG40HKw7Ij3cHHM3/KOohX0oTRE2s90H4ar8eES6LQ3bkkblBjANJpFtj9z7waQh9uTa5Go+grOy&#10;p3ikaTMTYD8J1rDWr8riTND8NPdB+1QGxiQ8ZYGJx9/8yavjmqfL1/So7ARIr5pJmd/m3mzNX0Tc&#10;KkJ93EdTF/OKNB43lU53YuRbqaVR/ZpNRhe+mxL4K5u2kYvrDkbGrdaz4yU04Tm6jG07zQ+hhYFb&#10;PWPaP0GqnOvP+8CFNNv+01YWwoSHsoN0ZGv9SXkaIcP0CMo3yF9Cx3HAF6G609d5BqGywCtpJJ1w&#10;2z+LyjsryuIA5boQMGRAM2EUl/3aXhmuL/K4EG+nOaptg4y7dKkjlHVEP3OVAdbUGJwWcGMJFAOM&#10;59kqIRC8N5Pu4oIs/2y/6tNOedNOTkU/MDtnAozxUxj5Uvqd+lM44pBQUmRPv0wnLq0wRYRx2Mp2&#10;q0Lcar3brOw+o1zNhJXdv6WcvPsN5Uf/p/+wvPDGf0ESI430UyL69UgjfVzouXe+obz+z/9X5cM/&#10;8j0GwfBCgz+rwWZOjBCzveH0PCdGsBp8cnIuAByAy57grA6flXt3z7xX+EXMF8UNEMvt/n3icQIF&#10;IFsTj8AwD7Tk/FP+hmTYzkcOVUOPzh5JPWh7VI1bs/fuN3ClNpBDQ7lRhu1KO+LDYS9TC3M5bJeP&#10;jaFcCVl8lT6XKSHqr8I3zqSYyaetwDawaEBTOe7EYf7tzcjEzYR6Mydslzf5IfsT9TCz57fZe+C1&#10;Y3ZcPzWdlk/078thtt/AX5wy9fEjkw+pJ48hNTthCTj0b3GgoXwtEeSGNB5NTqCT/OtvTNJ2+g1c&#10;OO0wdn/sTH2LAUOyq9osmx2c66S/hgCxPjaxAmPc8OLH6dV46Tukh4UACtuuOUzfzTbGuekDIzeO&#10;vQYStzRwr2aVmz1Cz4kvE3sN6I8U7Bj4h8KeKsO4sZ3Bfs2dDbgGx0qnmgDkxgbJMrsTKzBxVwpe&#10;DVZ6rAgDiMNyMzCeCRizx3lYK6Kqr37kBvf+7IfGvav0umLc9gtjulGNdBOmXlES6zXQgsh1ahlA&#10;zIoxcvyHYVtWzrZrQ1tFknunGncgR5SMpDSVsccQ2O2AGe7dHaOyyrw4Ke/+6/9l+dDX/mnbRxrp&#10;J0v08ZFG+inT+77zfy+v/8u/v9x95sMVCG8EgNdZCRafni2zHeJUAPj0rDw4EbAV33twWu7eF9C9&#10;f1pevCfQK2ZV2CvCYlaJ790/L/cFlu8LBD84XQpMs8WCfcg5/mjL+cV+KoSRGVCcbu3JWdSGTg2l&#10;HlhNzRRZYtBFqub1n0Tt0hHtyHxIw4Hi0qjPO8aN5Oj+6ajFd/oDP4wubZH9HovqTAWAcSIxO6Y6&#10;xcybmofqxJeytTC4t3ODm4mbTeyP4MSp6T/E+CUcbeo8MKUQE2OXh824J92qc/Vr+jpcTTty8xPL&#10;o2PbMxm7mjFrnUa85C6zEwlUKf6hoXwT1WQ62omH/BjpSBv/RsJUZVS5fRpF7u1DEdlZ0u7Dtpec&#10;Ey4qVBMIyhvfsoc/7i18NfnITL3TfmnPLk2xfjoz8fmhfyLzg2vtq7FYRlLM2P3b+jUyPxVYYe0I&#10;G24y7acPejlx5Li1cKRhwFvHmFQIZrsJr0y4GraxT7KQWzuVAjBsQLylFlmtvcTdNgqx0qyl2WFl&#10;1nHsoSYb5Hb6NpadCwCugNiv7FY+7u+1z8P99dGiXN4+Eb8mK2biKEdn5Q9m/JsKXRrNz/4tj+o/&#10;8Bu6dab9yP8yl/Khf/1nynv+xu8u2+WZQo000sdO9K+RRvop0Vv+6f9c3vRP/qxXbPlr0IB4yckR&#10;nCtct0icCxSfLTo2OAYYP6gMQOYBOvYP2zyTiTsrysQn3YuyWrHawipMJpgLns7e655/r5OQ5gMz&#10;sBhBQTRiejKun0aWGE1/krSTFulcSupy0g7zuDQIOsynES7D9D6mtBsBOkzVrCAETvqRbYeZ3CxL&#10;I5lt8vQcazlm7L3/Taxvy0LcA3P7y8WAGBBlIFW52nNkW283WB7yNGb0bZyC7bqJnVeTa5hIiJWq&#10;/Rr3jnoPp/eTomE8yR9LKg7t+K0MQ2502T4k+gNt0VghzcAt/CogFrctD5w7nqPYal8SRQ/iSXIC&#10;vTxst64vVDk3J4R1lJpW++n1MbU+a3nApqGHfkkbxm41q1zHBtuHUWyh08M9+N1jzJmE8TMQ7jhA&#10;OKya8jgFwJUp9skWcmfrhGsT4GuWv8FwNW3fXSUeMnoRH+rdmpyyhGN4m4TqVRUulcXeT6zyILtM&#10;mF0t2Mw/NNbSZhsv3H6EJbkuN33qtZYbUtoWmSywE49w1URwvEusH9jha9qR447QwoSTZ+MXf+Bf&#10;lHf+2d9Qzj7wwwo80kgfG6m7jjTST47O7z5bvvMv/N7yo9/4jwRa1+WMlWG4PjznB+YwLbNaLIAL&#10;n8KcLyz2ynHkB9jF+LGyTFpLAWzOPc3B+JlIsroyWJmpk4uf4vYMosHRH7o3oygku0bWDKJDftgt&#10;k+x1zJdAlQZio8uDNHxlwEs0BBMP0U3Rnf51lDT5vcyk2SYqfjCjb3NrYZjYMmFCmAaa4ph9vEyC&#10;za9Nipc56Sc5wQWHE1cAm/x6PWBZd9l65Mf+EnE3SDYHXLW0Otl2TqxockzIddIqZkAu2yW3qyh1&#10;ULm6fazU3cxFiGx3VmPjRoF38rrEjWRzWCQo6SA1t7gTxzeMcHUjXkuq948djRKu6rfNEYt+sLWS&#10;w9brhfptfcWy3GDbL3PzcyDkPu7w+u3JBbI2DuNofCCXuAURaXwYOHXOco+O6YcBh9RFzB4I934K&#10;bO79qxt50BubvfoxRklD+WXMIhwU90YoltNyDEC52eAhiRuolSOhY0LuNS5syydyaqbqaJkypHzR&#10;r+pIfVh/wiqugrr+iYUst6RUuY2NZFMr2WBagbtrUcl1N8sKYROubgkvVnyz061+yKRpP1mupYQ8&#10;/+CPlB8TMH7xTV8b55FGekyib4400sdMz7zzTeXr/8R/Ud71xm/PXmCB2fsPxBXc3vdKcFaDT8/O&#10;BYoBxGx9CCgmDtsp/CY6TpyoD8sBglerPKSS/XgaCr0qzEH4bXVF3bZOOgydrMbw0glOuDBwkBsD&#10;epvgMlDmN5Ms5lAm/ND9EaxRusVpZLvz3eXOz3H78J8oUk5VykRIdXhCvIKtk8oSMIJJfTXd0deJ&#10;CKwKRDKbkbai7oSRcwd0qD8zK8WJAzt9THPyaQCGJHkSfgZPpwmvMAG38oYdTBlXbnI3cYr5cViz&#10;0q7uMJqTlvVAr44H+SiM6wUZCz/YG9nxZiLfVofD8AEk19PQFwCS0iVeZzaWvUu55VO5/QWeEAnV&#10;/4qdkX9E8YGktaIPrxXqJGbX1rXuIJenJufzxncAccI6tuKl7VXPXfun7V3nta/0/abZ8eTrVJyq&#10;7ZUjR4dd/aIj9i5gK65M1LYZl44SPH028cU1Q9cJrDrqVnPTo2TmRhy5PcfQwKVXXidTpTeznF6L&#10;f8I3dj5SCOe0sc+iwFUOrMD3oLiq/xBRrsYPEQnTboMwsMdMj691jPVqNjpF76wg50qDKFp3/cjS&#10;rnmaiuSR4WSE4R+bOFNOxUq7Y9ePukVl+gP+MJTaikn43t6lW31IqOsDpDHoAxfrRfnxv/l7yjPf&#10;8L8q7EgjPR6lD4400sdAP/Yd/7J8zX/3O8uH3vOuAGEzZwhnr3Bb+T05PSsnvHHOK8Ss/LKCXFeU&#10;OabIJ1HkSWy2XfgJag24eZK6ssY9uHtJhfJ/iPWzI+vHYyeDps0MoaEWkvG0esoe+XE4xKDbqJNl&#10;DN2hy/arqIXBvCr80I3J5UbC+xFBrqaUrUV3lpWbPUAkdWV7FzZumfAwW5jIwkEDBiD1PAMkKbGk&#10;Xye2au7Y/SFM2Hk1lvtunLjjYRMRWbo1P5w7WT+elDWZZkU0eUEdGBU39+YX6sNCXS8hjo0+/pAT&#10;pMoD974MPVu3yhA3fjArtFelEQ17TjqUi+FeteDg3HSSRtVDPvxIgxqnhQ8rd1ztx4UImErccHdx&#10;OoQ+1CUApebdlaGBFpAU4VymIYdwRitA4pCTGYSmYqeXtFv0zk19yzcKlEP+fZ2mLK2tiZiyRm5E&#10;GD6xNEm/xLGlyZUHYasw8KvpG0RbMrlM240uK/7/EgsE8567qd8yty6zshHjlzi7WtY6kAVWkbsw&#10;cB8w4byizwPJMM9irLOYgD0AGWAMgAfgN1ZKqkOffdzqVdxuLNtNRNqXoNQ7Yfo2J6rVUMqmzt6T&#10;w1TH5ofZhSMdm+G+LYec9txh6fGRr/3T5YP/8A8Te6SRHkm+dkYa6XHpe/+3P1/+1Z/5/eXuvZNy&#10;TyCYfcCYBsUA4rpSzLaIbJdYllNvoxAoBggvN34Qb6lBOQfYb8takzPs7Q8a8bpjgjT47bDyVyhx&#10;+8StuexSIgiTtXHU3AjAFscaSIGVpd0eGlh3GH9S6MNdlhsN7df5XTahm+JZv/zEUn934vDprY9H&#10;TmRQWU6jsWwPyZhhT4bmAOMdUyOMAbBMXpUMBwz3clZsh5NomInVE291H06wMHlY7vwGLM8du92i&#10;b8fYFY6JPCAu3EBUowBNWNQiW0SubpfIoTsAlzQaD+0PyQaq6tEd4G2mOIEHfpHtJsZsaqJYQMJl&#10;oKCyiVr4LrhJ/vVD5ahm7NaYa9MXoswt/+RUts5Oq8VOvq0+O+YGiPoduO3q1jN5uH132kx+w3a1&#10;rKAicneZXCJup0mBPlLzsA3Hgem6oJySXRHNjNg48ZHJD7alyrHXoF0Ym9UNO3pUW9j+ykwgeMsr&#10;mMUXG17DzCuZl7Ivy0Ty5GIpiLqSlq59U8xWTl1j1a0xlBsIo18j3+1641e1c4bymtN6VjkubsO2&#10;NDGm/22rADkPA8pNaXGeCGOs/4VTBu4JurbNyc2/cc/1lOuxta/8xG5Ph6s/2M12MSV82J6d22VT&#10;7Hz6PuTreGB3H6zyi9/zj8r7/tLvLOv7zzjNkUa6jrieRhrpsehf/9k/WL7pb/6prALXvcHtZRtt&#10;FZgtEAG+WQn2yzo0ELMnmAGX44j4u465PA+i1MlWA5iH+TpRe5LzR8TYqAEY9vC8N2DZm7sf9MGf&#10;NGo6pjqRwxofzflprvwM7Pq5iR1OwqO40WW52Yful2kYDpKtt8uIfTeNyM3uQI9JbXJLlKQ7ZOXl&#10;Cafq0NzEngAr93YAD3GGE1ZkzLbCNGW7hP9ibvEq76Rb06p5epKzvaW762eYI7tyq2CBibqa/iDX&#10;uI0HOu2Wk9BDSr/aIeyX3Srh2vVFuLq1ld7LDMDdbAVezHkN+lYIpW1PMBPOiSfNq6jlM/RtZTbr&#10;g0t1dTn9acVFUGT3Ct+Nqvawg7Oq2V7ZHt3Qhchig5KAEbedgHC3daLWcWtbsmly3449u128pYa/&#10;8/twZqfLthve1nZp+80g37SnegIJSr+0hcTGppqhxYTrGSeZfCvHbdfegu+4N9ZPq3fy7rywqK0v&#10;NmuBVoHh5Xm5WMFn5WJ9VorkvfV5mWzEfpUzcUgPagWglQKM09/DpCukqwGXJ5OXElcy1mKNxRqj&#10;4fViW1ZLADKsYCxSMFbL3o7UbAsXWbzIQ5Tug7DbPZ2i3byRN0DVbSQLbH0G5DCNXS9yw+y4laNe&#10;u7bH3de1hKRfw9d+FRm/ln/zj9vpO19f3vcX/rNy9uM/qNRHGulqol+ONNKNdPris+Xv/sHfUr7/&#10;X/0DA968vhSTQZMTIRg0A3j9MFxjjZd2Y8XBDAjO/mCGcQ/lnrDohrhpfNXAZ2DLxyOjXBsgriCY&#10;9YtdkxgyCdOAsT75OpHKUDOrpEHT3GgoX0l1oB2Es72mG/ddv0ZDeUjN3elcEcZuV0atjoM4Fhs/&#10;ggKq1EiVHKXGc5ZiTyyaVNAhgEQTTnWLHTkTUiajOjlhr26dfeDf5F2Oe/6azQqy06+6mPXpJrvK&#10;zse6tjAQZQsZfEDVxN9p+IO9Tb7VDdPyLiU6fYzeVU25VVuytEPPhOmAry6KzXptRra9mjCvQMcO&#10;2LRbBcKA5Qaak2c42pBNZAg9bO/C4ZhrKz8ily/tkELWWvAF56jKF1wlnXXdwm2Pv9TKtQwgtp7o&#10;2Oejlkj6asPUo6073PrNQ21bOYqKsVu3mE5PcQC7gOH9/Xk5PDw0H5gPyv7BQTkQz+dzhZnXmy50&#10;qWMMddHVTa2Qmk/aHFPhDb/wYJxSOKIniR3Zb8ts9ubfuLrl+kl6nTd5AyRpZwDxehGuoLiI99an&#10;ZWJQvCgTVnxV/2Tnyh6y9Buq4PMqWCVWP4PXq2V4sRLOFiDmOMvzZVnYXJdlBccccekThAyMWcio&#10;YFi8UuOvxdwE0REAxOQL+/rhQ/2pcJQveoVauSOLCXOJVUX9NVzD5LpO3OTRwievWPxtHpFNsZtb&#10;IMmrZ99Xfvwv/tZy/y3/1qFGGukycQ2NNNK19JEfe2v56t/3m8p7fuC7BkMvT2LD9U89TziSMXHT&#10;4JOhsg6Znoha3MSpQ1wN07hNVGKP/hp8DYaHdjGmGT9NyvrU2ULx5e7JQt9u0oCUnydt9K2DpwfM&#10;kLWp7m3QfWx2mnwdW259Go0uy81+2YSu8m/U/OxevTCG4eTrz8dETqRPy8zHE3pYP5EHbrAnM/0E&#10;rErGDXt16+TKgJqszEbOylLMHLEGN/fY+7xk8ql2s/yteKXddpeYzjBwb3L8d8hpDupgwMQJSFQf&#10;q2aOIVN6yANuK72XebUSMPGbHWWK19VsMn9xN7BsrmnZrZoNMGNvQLkBb+QeRFe72FVA+fhpTKXh&#10;Lv9Ob8Cu/2onL9x6AMyb2ZpfB4pdD+RFmjSC6srXOXWWeiSby3UJ5UYoPHRvcsrFdR43ws0Nhvc7&#10;MHwoIHx0dFiOj47MR3LDv19BnqmPwQ0cJ49UgSvBGoea2WioDyYWjVxXyL1b3DF3/Oijpox+6bIK&#10;55VitbtA62a1KFuD4gqMBYj3Nue6C1ko3Kq2p8Auq8Cp8DDtyxjYkcK5n+gGTOmulrz6fuFX4J+f&#10;hRenTV6GAckCzbyS2q+lxqxvH+3fxKf0aHf3lfTBgOOUkRJFHdqs6la51QNBXPZmx+kGO06tP7R2&#10;SJrXkQPcSNT3B//OV5YXvvPvVpeRRupp+t/+kT/2P1R5pJF26D1v+Jbyz/7731VOXni2TGb7ZTKd&#10;e4KZsPqiCccmk01zY9Ix83cnE1DlKiuABzY5VJMBLxOoBBsZ03o5e9eQNcyKNRxb9kNcDLayT+W/&#10;P5uUfQmYc426B/NpOUD2nlVnrThOsDL5hCw6k5gBd9cxQdAZM24trWG4IQ3tTR6GbXyZLrtdHyaT&#10;RJNbKIMhEfaHYxKeegzoICgne2wwVcV+41Z18zYXJuSaCuHJyunqx8BVQgPA6NHb28pvA8KA3YRr&#10;cvvrvZ8s49/SafaWVvpZqzf00UdKoVcDgbbj0OiyXTS0tgc7TQAOsfuWmnpO35orX9nZB419bmDP&#10;BJ9aAeAARAMUAYwBDR0DasUAYvthr+H6sBXIbOtKco27A7hdNjHu1jV2Fw7ZbpU7I+VqfglaA6B5&#10;tQfoCrCr7Zdi/gVaCACz/3+nHxicUUekkfhr+fFP0IZ/gnhQSxlxtUJVK1Pa7GG+kqKY/bM6PC8H&#10;BwBiwG/4UIB4/6CtEu/XFeKMS952oaT3AdJi2mxfzLhAezJWsOWChz3Jg75GBBeL7MVcI1QfXrjU&#10;IDty7KE2XsWtlU/pU08OkevF7vqg5x7j53xfpsbY+WFkjbc5A5mH3RR3ciA+1NCXB/KiXUuxms5U&#10;te6tEufC0qfC1adlcXK3nD+4VxYP7pbVyf1yfv9eObt3tyzltj49KauFwno1me1u4SX9gHQEIM3r&#10;pfsmA4T3J6t/cpOUPku/kXvXTwX06Z8AZlVmV59VqMOn1W3Xdeop7H3CclcIh3FN2azUEoDwcIgm&#10;i5xNZNLrZf9axnzwju8sFyrXrZ/1y6vbSCONoHika+ht3/RPyjf+z19Z9jbLCgI0qdgUKIA1aLWH&#10;pZhUZJQZbmJW+7CHGfSam4AsssEQgEJ+ysummNGMXwYsA08sNgmVSQVmngKiEAV5JmFfEyF8oEmG&#10;ye9QoJiJzw9zTTgBgTQVWGFZyd4DiJEYeWEM5A6oX8Nt8B6SY/K95A41t6FfS+MyX0dX+aEyrp0P&#10;DoAIW/TbJqEuRAsdBtBRgcTI/m5eKrBXVppz1wI4MAC57QEHB5GHa8d51UlNyQW8VnDhSa6x6l9t&#10;YkAr+/CBuhbHc6fkjiQmHfm73eSmTDOByg+ZzoXuYspHUZl0s3IpnV0eMWVTZIBaTPpRy6uaiufi&#10;UB4kCqqJXaVXf84NF32K2O771a6vy55UUkfCCq4zYclah7zBLOcIrLZTgUzqd6p6ngpsqL7lB5DE&#10;JM5K+gNKVxvChUkH022hfHIsmHKtSgdsuBVtb22DXo0TGO+E50O9B2Sjc7Y5GRArr4V0w/QDsdIF&#10;HahP/vHBdE35qDHpLgYUr0hHPtIiv+4wIjIQWRe3OWba022rVDCjVex82WJArbM/eD4XsD2YCRDv&#10;l6Pjg/Ct/XJ8G1lAGT4ENGucOhDQ1bU/FwPy6TOzmcYm2k040zfQlXFjzEqfTd7+oDt9y45Nf2QU&#10;RW8Hjt2s30tuzUof979ntR7cj+1OvlwbOeWBxYSpAPFMzEIDL9fwuEV4AeYykbtqmH7ZdKpZywo4&#10;XXm85m1uF4sHZXv+oGzOHpSlQDG8NgscnwoUCxCfn8hvcVZWAsNs3cl58JXVD/yPAGxZ/ZkdHPRF&#10;Zc9Nk7fG4S67grnv06c4Lqj7pwLd3CFTsxBlz/WvMtO+nakbBD7yw97GD8v10xVY7o26eh+YrnOF&#10;hV23ybUztwpD7zp97w+W9QsfKnd+7lc46kgj7b1476ReXSONFPrhf/FXyhv//p/KIM7g5klQEyCT&#10;oj5+PalYY6IHPwbCgCfJGmyYCgNM4k8Hw2RlgTRxx9xU2athxCNgHci8FcMDWjf8GwxZAwCL4jIl&#10;z8T7cj/WBHj7cFaePJqV4/298uStebkj+UhzyXwKKNYQyOC8p1lRg6HTVBo2BrIH1EjXUxSJiNBk&#10;xYUMOlp6A/IAf4kvr5I0ok6glhbsemrpykBuMZp7zF62vZlDQm0/vLNWaIE01QnAa6GJ7XwVXiLL&#10;gRVD9hmi0jAZ0syNBkxZMsE3UOzJiHz06SZB2TXHdwTIWwqA0D9MkmljCUlb5oS2U3K+yfJNDnVF&#10;uiLCCGRuBTYD6jNBs8IJ+6Uv6litfp2GQQnHX5EXM7lM9J7tK3vpss5JAHsCGvPJVuBpTzdZutFS&#10;R9tX97EsPhBzc4hu6OL98qpDA8QKFBqozQoqphSEpRP9eEIdyoe1Vco7mclvj7ZHZ9WV0wcwpPwO&#10;q3DoxD8jM/VterPLI3fqek95ZesJiqEZsXK9ce0SGnfArVeArR/VwPWoPiDA/kD1uRDgYW8pp8X4&#10;LZJKNyuXrMCSrrUUJ20exOr3nSqYxwsC+dd5KngVAamMKX2/JhS/6EGcC92dzZXX/GBe5rq29wV2&#10;MQ90UQOC9+U+0c1vyqkaUIWz2s2KJ1sDTk7Oyjl7aJcgN93cK9ixwh/P98qRLMhHalDakRscuiz5&#10;+7mEqo/BlfVPPUbPWnYXyz8m92H87dHcZZd+rPriTo3AcpEbbST36bzMjm6X2a0ny9HTrylHr/rM&#10;cvTUa8v+E68u+7eeKJPDW+Xi8LVle/Bq/1M3nfEmvbqCTJaq66zcqx5XAsWrs7JdnBoUA4ZP7z1f&#10;Vqd3y/nzP1HOXvxIuffCc+X+3Rfkdup9zNvVSsyeZgC39FU7oreqw32K/uVXeAPI1f/VQmToPgzn&#10;5oVrimgKw/WkPkyvy8p56sOy+sSek8/1CLt/V7ZdNwOKTA2l2kVDGZNW8Ed5Kyk7kksDw5j0XYD6&#10;VHU8VR17HiNfabrRdc1Ftzc9UF1qrvg5v6p8wW//H8v04BaJjfQKphEUj7RDP/QP/kR5+7/+Gxls&#10;GPgYajSQTPYYVCTqhwkQ2UAYU6EClD0XeoJlAMqYyYSH24VXJCQmjn6au8PJ3SdTSPYw7AE/A51Z&#10;45lXlmTjaW0GYuECXvKsiXPrSe62Js0njmfl1sHE5p0jTXoHgAf+9s4ATwyfwwkpDVxC0Sfjq3+v&#10;J/z9jdmoAwokNDChNgEMZbibCJiRB2ldBYqHnErp07dbpSbvhK92KGoo/wqKvYLKJLKdGAgBiA2I&#10;1LDnPK3OaqEsgBXm3qYm6Qk+yEHpKn4m+QqKZTIxeTVYn7YyHK4JiITHykITLqX1ZEsHkOSWrxMq&#10;sgGfqgjwkn3IJJKwgOKLtSY66c9K60L6npu3Bvbpp6QTYEkaAKS50vS/CM6HPqGcAGgAgI0qYbsq&#10;M/kDQAl/63AeULwPmJp6i85M7lZFtBWYRAduLBYCdOiALl71lR+A00cP+kIBPKActyMAdMqo2hRi&#10;EKxTaujEKvukzFglVQdmdRoABzi3/prYZ2LOtvW/MIrvlXgl30AxzKt91XK+LnN9AVdyA5EtD2LF&#10;yY2tdAcUb1SXUq+dRsBqoa8boSJWiGlnX6OUW79b9aUNq5UqE6dn7CndidJJl/OPiD4vm9sSQD9z&#10;XXSgGD/MylOlsS9As88K8JHqXje5B7quWSE+EOMOYOblLx5vDIh1IyQQfHpyWs78cqB1WZytymZ5&#10;Lu235VAd4AgGHNOOMg/UvlmRRVN0CSiOynJ0v6iNTN214ogi1l8Z6J0asYsZUCykZ6u3PygpUvW1&#10;Qr9TPZTZQZke3y4HT7yqHD71GjPywe0nylSguBx/hoDxa3TTpBsBtlkQR7qRnW8iaDj1WfYjGxAv&#10;T8v67IG3TJzce0Hmi2Vx98Pl/O5Hy717d8uD+/dULwqrG0BA8XrJw34aD9w3lR56oqPYrayMaN8y&#10;U9noYHLCTZdH2GGxd71LbU1ZxYSXH23PVTZRXRocS/82BrZx0HaD4shXET3RfYWP8nPqMnFDW7eZ&#10;6tVjlq49bjwm9Ftu6hSIOr9Qm08OZmW2f1Sm+4dlb/+43P6Cn1c+5z/+f5b5E68loZFeoTSC4pE6&#10;evPf+MPlA6//Gg01GWQQGHi6gQRR/DCgZVLFLStOrClkbMVMWGTvQVPayLh18QmjYdQv8LAbw6qG&#10;YseLDrh7jBSzt82gWFZp1YHiY8CwJs8eFGsCBRTPFIa5h5G7gWLFV9KVok+j6wbjRgy+GrKtS6PL&#10;cTI57lIb9FtYTE8ITA5MyoM0G1CAPPA34NDSRaZyBjTMcxi2yc2e7JW3wJdazFPYEBQ3ZoHNJ4yo&#10;Ub1SDGpS4VtJ3Vb1YwBcJ7dMcFlNRPYWGrHtik3+SUPxJfBku6ZbWQNIomeYsJBXUYmvNkz6pNPK&#10;p14gUMxq5rn0PBMSPhMgBpQC6OmTK4FP0mWCBxizDcJ7Syt7hYnOWfMVWjBP1bcCQIVLAGbqOqwu&#10;Hor99zsIR+Un7aUBsVh1xqvNT4WOGzBnC4W3pvBfM+UDOAI8ZHrFGt2UF4DYtUpVK2Xmd7YA7asD&#10;zwHGAHTpQN5ttZqtQuhzAFAHUAjk6FdxU0+qdDS0jhQxNwn1WpUMoxbXIfkuBR5O1TCAYq5Z6jD6&#10;qE0FMFDKoIzaVPJK2elvVV8AYtoQUMyKNURxIbcZTorT+gY6WS/6Nx/s+kD7Cnw43y+Ht9gqcZAt&#10;Erf3y/GdI7uxYrwvBlxCnMHrB8N0V3fKmzQfnJezB0uD49XZKQF09W9VR2pD1d8ttyN1NgTF0kX6&#10;07dNcdSXdrZDV55qdBT36J8yJIT/9eImkQC0udypBp+MYVDMPzWSD4/L/PZTAsNPl33xwR3x7Se9&#10;irx3/FqB4lcpGW4CAoq9fYUk+eEaYrWXh/UAxeLV2f1ydl8A+O7z5VygeHn/2bJ88Hx58OB+OTlp&#10;e4nVZsuA4o36Df3yQh2CNjTYpa0ohvLY6MbnQmOpH3bGT84Jo/pTvRCW8ZhrLDdoAGLkMNerrz3a&#10;XnEDihkvuJZjUr9sl5GDZCgm+enXMnNDapF+k75D74GyDUvpyZ/zl+nne/53UJr5xoYbzZluNI7K&#10;/q3b6lN3dKN1u8zFrMofvubzypO/8reV2dOfTXIjvQJpBMUjae5fljf/ld9fnvmhb6kuomGv0IDl&#10;Q/rl1jjglQEKGc5k4YnWfm3ASjh9B3GZdBIu9sQ3cFG4TNpi/XgFmnD6OA6TpwFFVooBFEx0h/O9&#10;crwvMMw+Q8wOFAMcAEHMPYrg1SsG1EpOe5cMJG4ghx8EGYZH9iR1BRkU1LBNhnuQ16fTwMJ1rJ+q&#10;CHZHMdmv0kNxBkROe3usUgYUI61VL0sBS1Y3NU963+C5AB6AKX9Fgoykpz5OUx9ie+WPcnhiq1wn&#10;PMAGq53kx2/CtXKmbfnLnUnNK3S0r9OuRNrErnGUZLXbaueLCwGE7dQgPmB0XU6FRA2K6UPSGbCU&#10;v/XpsfQdVoAFiOqKL8AqbRH92DrB1MsKLGEB0d6nrk5nACrZe1GtN6uj23K62isnawFzKXImYHYm&#10;01s4NBmziozytTSOB4DwLZrSp2tKOYVh+0FWW31EW60PgAZBGtOnj/b31L91EyhgePv4UOZhVj7V&#10;KqRL5VBf1KVquqtXX5/KqgPFal9fc1xr4pXq61yeqj6vEOPP9ekWBIAKjLXVvNYupL9x+6lHcH0O&#10;QDEKU2r3cdrPICjxoHYjRN58vIdW4QD4lO/o1lG5JSB8fOewHD+BeVSOxIDimfwBUdyQs22CoyIX&#10;58vy4P5JOb0vUCw+v39Wzk4elM2Co81W3m7Vg2K1pSo//ZZySA+PT6kr+jB6uQRdWaGhTDj/xq72&#10;9EdpQEBggHFAcW6GDNNwg1WnW91s7O0flOnRnTITUJsJDO+LD8VzgeJy9KqyPXgqoFjMw3myuNzW&#10;Tw3qo90EijeLM7FA79mDcnrvRYHiFwSK75bFCVsm7pVT3SCcn5+V9YKH6wDEYUAxxwXyb4kSNtOC&#10;FA0398sJY3TKhTvXtG96bVImsSIBgvmXBZOuEpyba+kQ1RUuY0Guu8Ykmn+Zal2iRmfGwg3E2uM4&#10;fSZjRuYjeSq+rxTXCzJ1rAwZ88Vc5+zZPtDNx+GTry63n3hKfetJ33xQ3wdsV1EbzL/0K8r06deR&#10;80ivMBpB8SuclveeK2/5a7+vvPDOH6guDFb+tdzIExaDjtwxMg4zFWYQwo6v3atfJt/Ew0/DXo2L&#10;ezXNiW9wdCkuoDhAWJO04vP3s/e8yZ8B1ittGiYPNckdabZ78taB9xTfESi+faQJ1aCYv2pZccvA&#10;6L/RGikddAtJwpIKuJaMDyp5IK80lKE2KUJt0L8cvlslHvhhus5uYP24TkK4VVFk/2p24asdSjbk&#10;HeDHhA0wNihmdVhAaLkSq5pZdWVbCyvGACTHVAUoVVeVWoz5xuXISm6A8I59BxSTM7akRfv3LwVg&#10;gkufQNWEECkt2GWR1X72TyB25K42AsWs0KoAJwBSgXi2MQiTBvAL9bl/adLnZAfKzU0VD835YSt1&#10;EB4I9HYFMbozwcurY7YvYB6wYitP1yNpbrJCel+gGGY1mCOtOkCs3NqWA69SKSKA2qvVytMPrSrd&#10;gDLqJAAkR7dxPNZSJi9gEGARqGL1LfFZ5eafkGk5FDg8PtgX2Nsrrzqe+0bRW09oC7GrHKqmtyZR&#10;d5V9v8O1hSxe+lqkLVxExdMFpHr0qqzaAjCHwq3PBkgKEMv09hNAsVtcwRWGYDatD/HQQfphkoDj&#10;Y+/7zCGgXwjq+PaRwMutcuvJ43LrCbHMwwqKp3NAccBhzk9nP/Gy3L/3QID4rJzfFSC+eyqAfLcs&#10;zzj7d+ltM0eqM0DxgZgTKdxHrUv6H2xSOQFdFtHfBVLZmww1AdOMRfH5Un+yUY/+UTnZNsM2A2o0&#10;aYIaBYo5ceLgqEwOjgXMbpU5q5i3bhsU7x0+rY73pMpKOE77aaCYtiMT6ayybdRXeNCOUydW56qD&#10;B/fKyd275fz0vvheWcqd49kWy4VvIsyAYsAxN45cH5TXuqo9xORhUCzdVxwNpxLhJs1dVF8rkjDp&#10;x74RVh2zNak9jN2AMVt+jmYabRi76QddH3Klmbr90nysRjPx5WZtrms52/l6UBwzISC1G4JBt9Lj&#10;plRunGN9qLo9fPIzyvHTn1meePrV5c5TbFOpwPhYdb1/pKCq4y/4eWVv3ErxiqMRFL+C6eyj7ytv&#10;FSA++eA7PPD0NBjwB5QgdTKtA5bHTvsxiPV2zICbTDCEZXbAbIPccBsG3hwU7wlJ4XDrz8RMuDXg&#10;Rvl4JUoxWGkDFLM3FnAQUJyV4ltMpmJAsfeEarTOSvEAFNd8TQM5g/T15HCXggzjNHlYp80N01OJ&#10;v/poAsGNCaL5Qy1u6uph1o8nKsQQ7lWs1E0SLc4l4i9OgFM7zYCHwQyIWSkWOGbbBFsAAMU8ke59&#10;pap/NJeUdKlTqW4ArHQyIVKeTJKeMCmjY6WsUFOHVUIAYNq9MrL8YfTyJEnby8EPUrlf9OEB89kH&#10;zcq2QBGrxALISxUfP7aGUEbfYGnS56xd9gyzYge+oQh7TNzuI4BiVoFTFkzAq4G+tCEsp504DnVA&#10;/zQo3nof7smWUyWkE3oqf//NK/1TBpVH4ZKmbtYAs+wXVmI5AQFsxBoiOeVmMAB7VRYCMksBF7Yo&#10;UCv+OzqpiwHsFRxPL8qd6bYINggzpUw+HaYy/Y3ypR3EtY5z/cZNteoPRDvhl7+3AWOAGOVobu1J&#10;e3Htcq1mpZg7R+XuNAiSPg6TTgAo4alXZ6s06E8GVgK6bBU5PCjl6Fjg9c6xQPHtcvupgOIjgWJW&#10;ivcVYLpf99eqFuij3IycqzM8ECg+vXdazp4TMHzxQXnw4otleXriB9GmAu+Hqotj1T2geK76YGxA&#10;R7olejD+WDF9sacMYvSv9Uj4sOqi2m3qQ2xIRXRabEOhQ1/QftyUqY7YeqAYNR59ROWYqdDzg6wa&#10;s53i6FhO4uOny+TwSfVThQMYKzwtz7USUKz+xkovYJdtEQtWgk/L4uyknD8QID5TXYiXPrcYFgiW&#10;TmavEFdZ7HEFXakDMQZjCdfekheMuK3spZ9aBjH9kH6cvhxAnO0+9Dn6Xyn7k3U5nLEtSdpTV7U/&#10;ue+RF2nJzX1SsucO6UIRowvX+4GurQO7BRSjc26sIeK0NL3qTL1qHGDbyS3dZNx58uly9KrPLsev&#10;+pzy5Ktfa1B8eAdA/ITq+1aZAIp1HU7VDpunP6tsj55wuiO9MmgExa9QevD+Hyk/KkC8eO6DHnwy&#10;woUsMsoNiEkAws9suQ5WDGAyM40yVQ/C8IkgIBLZ8TzoZsLwwIfMACezDfSE6UCxeK07fpiBkCGT&#10;aYF9nwbFGnB5AInVYfZa8lDU0QF7LTmGKaCYwdoQAlBMnqgLDWWRJ6kbiBuCIQ3DPxSXoNUJv8th&#10;4YCEXT+oDfKZFADA1FPvxuRFBtVJNJQTf8hDIicAMeCKB4GYQLznVXO3j+ESwGCl+FzI0q95baDY&#10;NZ/2doqa8AACDQQDiDX/dTIfuo5Lhl1MPKvjBNTGAgmZ3NLuyk660A+SFw930eLWSZM2f5GzncPg&#10;GN0U7tQr24B59I7uPhJNvQRQDOhQ0gKwyof8BGQ9mYJaqFtuEDSRc1wgoDFgnj5D/wEgq44UD5iX&#10;clEm1Yf09rYPFei8zMQ8bEffrWVQ3h2IVBgASb/KK5bJfmXqjDTnnFHL6pbyw4XrI/WfY7N4yQf1&#10;FVCsDJQ3q3nUMcDjYCIdV6cCxUpTygpbCgwIlEgApNBOPstXYd06Lkt07FnAnVMwTIRh5TyrxDn7&#10;V27Sr/VXegX14Jubyr7GnK5SEBsMSwCYd6BY4QzWKSv9UOXAzss39gVWj4/3yi1A8RO3yu0nb2fr&#10;BKBYfHDnsMwPDwUYBYpnKi1jg7KlX/Dq+Qf3BQLvip+9V85euC9Q/EI5EzjcsoVivSpz5c92mAOB&#10;H24mmn6Umrb0mCQ54DdloMzcZLRXSLscHdc6EeuHmC6P+7TaD7DuvqJ2FAJV59RNi/zplEq6ZaDG&#10;mqvqAMe6AREomx4c+kGw6eGdsndwS0EEiGlYxkH1e9LPv2eqf/oIgNeAmP3CCz9guDg/k9tCN7hL&#10;geKsDvsYNkCw+pJf1EJ86elrUR2Xcdfdi3qQ2a7RhfpfK1dniglE7eVGMmOA98LTxxl7a/+bT1bl&#10;cKIbE/qvwrR/HqDUe9ySWtqB68mXKR/ZAcQBxdijew+KYSj16ZsI6kz1tX9wVJ566uny9GteW269&#10;5vPL8Ws+tzwl+c7Tr842FfYWCxRPFU53Zj4eT8qU1f5xWU0Pa7ojvdxpBMWvQLr3rjeWt//V31vW&#10;Jy/ansGkkkQGH4tDd41btuEPa8zBP0E0OOOG6MEsA1rsIZ8LzFxJOP0YBMndAx52hyYekyXMYJcB&#10;0YOewqwFjjScegIwoCM0Ky8XmuSkHwD46GDmB6iOBYr9EI1BcVbmAAIontVOkdLsdKyyfZigbqDo&#10;GgJSJBLR+ngGf0pzSAYTlfFr8nWgGCJc41YPdvdEQQ3aJvcqNUE0jDt0h8hKc5fZpwiIAcVZFQ64&#10;BCDz0BggE0DqyRewo7AS3X6e/ZgE5RYgGSdNRTZdP8rbpvxxQRPUaSq1F1UEEMMBtJ70aWVNaJyS&#10;gE68Zvx8sbKZ81Wln8KdSm/+RcCO3j4GTXFhgCmgGna+te7atgcDOcFn9vNSBphPylMndEA1YFTx&#10;1Vr6UJJWGqUpaaUwS8CK0vdkLn1yLSQsoUiD+4i2ZQIOBADcJh2DVAMs+Vh3WPUkf8AJnPQAA2H9&#10;SFeBjr1N2b8QPNeNYm5UpK8yzF/Ysc+9HxoQGGDHA19T6Z1+CHjZeOuCt1+4Pgbh1Ki4cXJElKB0&#10;6ZvRLTcbqSV3AIf3SrvTIC1klbiC4qxcU3iBKtU1r2nmzOE7t3VzKz6+Ayi+1a0QH94RKL4tQHx0&#10;WCYC0Gw74O9uqmGlmyPeznZfoPj83llZPne/nD9/r9x/8flyeu9eWZ+d6a6PUYQH7litZ6Ve5aLs&#10;0omxIeBMfcS6q33USPIWKxx9QXa7SXb9YDp+6gnA6nYnDTGnd9BnuakCFF9w5J/67h7tKH/vNRaR&#10;Fn1dCQkYK01OmoAFzi7mh2U7bTdMtV9IQa4Xn9pT+zSgmLOHea2zT5YQr1k9Vr7ss1+ofrIizMs5&#10;aK9cd77xFjc7oBi14LjnGuWak9Vh8tKOjNPeF646lXbua7nxq6B4njPuDYr3VmV/byF/9epaZy7v&#10;oN7zrwpXRM2bvPBzPlxXAsViZC8WoKv7HPWYuiQ+9ekXo7CyLj46Oi6vFgh+zWe+rtz6zJ9ejl/7&#10;eQLFn+EtFJzywdYJtqrwEB51zzYVOgBNwukxiw16jfRypxEUv8Lo7o9+V3nHX/+9GpTPM3x0ra8B&#10;xwYDjx086FRXDw6WNXjFvfk7SmdCeQI4biENLIonzBE3BdT4ljgMdJhiT0S44z8YCLNKqoFYoxOD&#10;UxuAAcU8EMU2AI25GnQFjA+m/ju6expfAAAQAChmIu4e/hGRpnPON7IHU1uuJUIlfE8MwDeRUuVn&#10;J5wH7coBJIM0rFPVSoo2ZmKyH8qrHuLf7DUGMgafiL1fJXLSXGSQ5AlcdtqEB9MMjAGZSt7gU/ON&#10;VyuZfGl/gx1MTVzUqXQH9HRcU3RplG/KXhlfT4IAPCbglMftTN7OX374q61oZQAxIBdQfLZYG2Dw&#10;QB3bCnxkmHRaiIGKlAEwSlwDBwCKC1pX1pSxV4uVLwDVb49jUuXwVLHrmURkZjsIICigmMkX7JZy&#10;USqVrbWZTPJn37uCiKn7yOTpAhNMLn74SKb/QsauUhocEdrBAAQOKZbpclQZ/RTGwB12nMSlf890&#10;LbB1AlNWM8X3ubHuLwHPANH9+dzMA1+5UQAA6rqZ8yAf8WFdN8rHaStOe32y00VTFz91FmCs+lT9&#10;prRknDDtZoO8AZ/EJ03svi6pC/mzis1rm4+O9sudO3vlNqCYfcRP3PYKsfcSCxTvCxSzironUFz2&#10;D5TYnGfYfEO34EHL0/OyeLAoq+fulbPnXix3nwcU80a3k6wWS0+eSWBP974AEzfMlBW93fwy9+qY&#10;MZtLT8C7wB0cQCy98RdP5ca+ZkCzAR3ptL6mxNTNvFK85SZOAHWz4IE4gLHYnV1jGBXiTKkwpcVN&#10;h9J0Wrq+tiof41+uP1qR9AHFugH0dZk28GoxYNjtwCpwHqJby/1M932cKgMoZnW4PciZleGqK9eC&#10;MuD6y7XAtZnrlPR9QpDcsqoc92YqtG/4aEePx2L+CfFxgjDyhK0r3BiqBIx57rmpq/xrWOuf+lM5&#10;7Wa9MKtu6uEwFcFc4JDycEpUH9VIv1L9TfkXQflwc3H7iSfKZ3zW68prxbc/66eXo9d+fnn6Na8x&#10;KD6881TZv3XHK8VsXeGmhPqXGk6Q7SC631A7qlAjvaxpBMWvIHrxLd9c3vnX/2sPGh49NJC48Ztp&#10;UTIjzyWZSAmroae6wwxccecnRhUrZVQxKB6GafLArd8iwECMX+we8PXhmXqYB3p44MhAQOyzZhnD&#10;ZHJElf+2469RTVZepWBljAlMZfaKdWpAlLwikkP1oW5uICfxmMSg32WHrcoNTBnYiBsobu6tfmOJ&#10;vdUPk4OVrf4OJ/anhu3cbyCyqtmZmAgDSgNOmXDz4gYevMoKclv9ZLKGeVkLk04AsepezgA+5W6d&#10;GgUgypPJRiFovTaxUhyYibWt9AaUM92x+lu3dciNkx3ONbMPQfFS2awUrt4mGUQGCHNsVWSvrsm/&#10;TfxZ1VR9btWXFNPHTEkrVi9zJBXFot/AHP4vvRWX6sKPvuzS+UckD/dT2khWM3abpJe47oPWNJM5&#10;JtOsNW9pKWwDPS1UK4fBq8LRX8xKDzwFaAN49HugASj0K6VLwioX+5EvOFZLMrrw6mOOPKNs2Vai&#10;nFRm4dFySzgzD0qRT/ptVs1pa/J1kdOHUAidnUZWFF1u2gB/5U9Yg2AJrgOZ1K2Sd1dSkk73QCD3&#10;+PjIb667c+ei3LotXfyQXUAxgBie3zoq08NDoXfxXMqyWqx+wjFcfuDyTH3jdFHWL9yvoPi5cnqX&#10;N7udlA2rxauF9xbPlPm+lPEqOEpIU7TtQZXKvA8gFnjen9vsQLEY4MyNRPYZ5296CkRf61Y46c8r&#10;9S5vbZBO5+d5IE7gOC/O4Ag9VQj1KNPtyuomfVbOXJfc3G2ULmmGq7vYJ4RUd8aI4U1fHqZTXQgE&#10;n/NCFupI/uwhbmA3J4wQX3GUHuVHE64VVHJaYq5hn1ktd6chN5sw+Sow/YL25YbPbxqVA6CYFeOA&#10;4pw+4TFCYfkhT+uvNCgTutiNvJWmTesid8YKbg58zBrXTOaA1sfoTxD/irA33VtrVJ/sPX/i6afK&#10;Z73us8trxbdfJ1D8GZ9XnnrVq8uT4oDiJ8rs6LhcKE6eQ2AsIZekzZW4XurmfGHFR3qZ0via51cI&#10;Pf+mry8/9je+UoOHLmgYkhnxiouc0XBAHigZIZDlFY69iy03Jy+xZz6R2y/UpExBsTdQSBrt73jc&#10;20DLZOGJWXbAF1smNEdpwMVkJUtyBcUMwAYJYr9mmJkXVoqkGRrINS8TCtxEj/Bu5BT7RHeSHQLg&#10;ISBubpDtO2lQ52kXnBqbarwWfWjezDVPfWk/uEI5oqed8UeGCSp9qUsAgU1z2kuS2wu9W53TwgA7&#10;v85Y0yGvPOZIpZXc1mXuyfp8OynnmrDPBB7YH3wqpGtzVSLbvpUZbucQLzRjLgDvUkxWg21DTfJF&#10;z6pr686tflOP0gydATQuP4VNmAY6fSKF+hBgMSuBClvZkcSuH77EdeKwlCI9z+Kkq7zEbS8wWsZ0&#10;jKQl8g0fAFZhnQy/eNU8kiSu+gC2QVySuSmZexV3Jpx4KJkXWxyU+T6cUxpY0QTABbDlBsg3OdQP&#10;oIv2QG19uJlM2Wtcg7S0MxQzCvGxTgZPke1HHVmqfQxZZoqS0iF7tVgC17Zf56z82FMs9QWSWQje&#10;l7zvF3VwBBv7iAE5ewpnMAz7Ncj83S03XjRk0CR9KY/0AsChZ/omishXeXZcdTDIZSxRPbFqbX0O&#10;pY/yNfPCkMOpdIHrK6Wl60TjjutXA9JE5p4GKK8003eoO9UlQNtZK59GtCdVkVoM2RtdZOLf/NyV&#10;1N7eyuCbOlZ82QaRh+YMgusKMFsjfIMpO6u7MQHErBRXICs2MNY1ZEDsfkXeYguy0761jbE7DDrp&#10;xyCcePJp/dVx0d0fiWrT3JxxI6U6kRu/zB3+B8ggPXoJv+fmVybPBMB+8Y2Z/kq/zTjim0UyjlrO&#10;0+3HB5P2dP3TFrQRrwS/JWD8dLnz1JPl6KlX+zzo49u3zfOjI/WrA2/HUaf3Ne0bfnTVbwrGjVy6&#10;9UZ1OdLLk0ZQ/Aqg577/a8u7vuoPZrDwhT6kZmekw8CsAxxyRhwNQAlnp4FZRwynchMnbUu9G2bV&#10;yW76YRrN4Fbt4gyqMQ2KJXegGEBsBhQAkPM3XQ+IATeakBiQSZe0SLwRmTRCtnUY4GEaRrmKWj4t&#10;rdjt1fnZ/5I9IDJuHQ3sDRBDdsFKXOSOSKuPg++VH8cjoANFNte23/mV2XRwYPQkDUyxpznp7xCk&#10;QijquwJiA9ZMaCuZq+3UAHgBGBbfP2e/YyknQrcPFpsBb+0WcBxQfMb+TKHfBohl9Z5itlBwOolX&#10;V8mXDlP1RAeXiolS7hSlTfYQfYr6AGSaWj8lYGOlkfJiKixuSs/rVBJJiVAThAEgdh6y+6QLyU4O&#10;E1ZQYrYaR85qLv+EkITssH3kQATZCe0SOZ+kTQi3Aul7hVE2Te4AsokuFlY9AWn4uT0EiPhHQFhD&#10;EQCTclcKgGLSVFA8FL6mwU2BryWYeoz23AhYJ/Q1YELAQ/60ASKKE1xuNhQAVgXl+la6vq6lI//w&#10;tAftDvYvAopl7wDxvgC6GPDiVUDpVrwaCBimHJzhu6/yS9YNmAob4GYEZRWoOZextYfHm1om/+Oh&#10;cSPAXABYegB+Z4Dgw8gBwuGp5CkmbECsesZUGgHEmKlD1z8Z0jboQRXU+gJgRi+raX9Xlh3oBwSV&#10;WYEw21QaIDYoFqIE5AKOOZqO9s2zALGz9UjBDTwbIDbX+mFvvdvOGTuzGHwkx1R10mEw0QWWBd3M&#10;LaqM1tKUl3EtNx0y5TZhaxPXqTjAOGAY3QDC7Hv2CTgVEPuBWTM3bvRTxXVWfR5IbkfyU142qXfm&#10;Adrx8KDcunOnPPXqp71ifMQxbE/KvH2nHN06LjPdSE7V2difzoOOAGLyaVdpcoipJvX1sR6B8cuS&#10;RlD8Mqdnvu9ryo/9nT8kKQNIeJd8l8/8KpmBD5OfJhtoaFBiIGvTWfyUVjUbX58P4EFu13ENryya&#10;KGeGIPwjA4q7J5thDU4AY8yZQDHu+0xW8vQDMRq9vEps0MNwjBYkp4/zDA1lZ/YoQq8bOEGavc9v&#10;6NfM67jRZTvkyUskn2hLGLuEYku8m1g/BNM3kzWxSDktHNntLA9kJoqunSvgAXio5h0X6sEecRS2&#10;TnwbVoYrIOatb4BcgO/98225eyJzEXsDwid1dfgMAKyJcsiAYY5bAwiz2swKJ38t07+86qk+YhJi&#10;ayWhfO3myt4CnioRGsoebtOgS+sLIuwtFg4PMGAVN/aAaJmeogFZzlLuMGE7CzEVJmRJOmBa30HO&#10;Tls2pyyHaBlNvb9SvoTzlgil0euLO+CPv8Wzitj09vnBA/e10NEaUCVQZFK9gBkBUlnlpSwA+vg5&#10;CEBDnH3F/PktrR3AanSF4uOeATCnolv8qiu2OBEhK9zes62L1/tOBUbZQsGWp8M5K9YXAqaAU1a6&#10;eeisZ0A/4HcPQGxQLFAzEU8PJMuffkle1A35q/Fzw628VT5Maj9bOtSTMaUH+hgMO0/ZDYKln8aW&#10;ucwp557vK3X2GuMv5mFG3zSIvSqsNBow9vYKAXduSHydKTOqjv4DIKWfsFKbWkmLRnHJMhxWdu9Z&#10;Vzi4bWEA9LIK7O1G6iy+SfTNoq4Ny2JdQ15pFcBUF6hgOG3tXkP9VKZ2okDqaMho1LYWWXdYadjE&#10;Dw/FQ3VKgemFDJmM29R9q2vCGUgrDv3a5VI6lGtJ/6R8+FFWmcmd+pBpMX0Na0uXrUPMAQHgMpkH&#10;1I/YB35wdFDuPHG7PClA7JViXqF966lyfHyrHB4dq10FiueHipSbq7SDEvO8wQcTUE/v5gZOeSoE&#10;dT7Sy4tGUPwypme+95+Vd371H8oFzkAmtx3GTT9wBkamw2riZhkOsMmLLy6n5RGqZ/nziR2KbMCi&#10;wSSDTdz6cJI8USgv2Ro5Bf00ENcGWE9k7JnU+KQ5p7tzh+dMUErLf/0CiOXov+0U1/n4E4pbyHlU&#10;+ZGUUf1aauk6TWS+Vb7sdx1TF519oBnuEWLgr5/I/hU5DmrW+Newy9HsxCASYGtA9APCeNLDrkCZ&#10;mNKOfhrenHTIMyHjv1Wf4W9PJumlwDArw2yJAADfk3DvbFPunm3Lg1WOVWP7xBkryEzmiscrh5fE&#10;bayk2T/MqrD3WJqzMhpQnNzpSTHpxax80g/QihI0toYuc1424GLFXRO0wQD+mpgDYFa6DniACZMz&#10;gwGcrOwmrHEqCpioUdKJrevZMiINNFGm0QYKKI5m8cu1E/Z1io+yoa7dxqTmbEkBPRXfIDjgd73m&#10;5R8Lv7RhueS8Y9l5GMuARjnqx0e+iUmfegKsdim6/NGu5clKJdsSCJH8G3iwzTqjuxNoJGvb+5l4&#10;qnNVukGxgKPBqABMTitgtfaiHMwuDGpg/xXuVVgBF8kSyoVXYA80frB9gr++Jc8ONQbgprBWR3Um&#10;09th5OBVe9VTB4gx5W6WPtZBoBg9ALyzQ4CV3FktVv4Gw8oe0xgKnKQxiLOuvRrMuCP9s0qsawMd&#10;2W/MHZkDi1Qvrn+1E1XrmxiZVJevL2qptgHEvx/eh684BopmQNmA1RwAYa41tsU0YGzW9URztePW&#10;0qbKyxmqfjCTu+sGB9rH14D7tuy26od05AY7LfllvkBrhXOdRv1+ISN1T9/hOjPJn+TIte0nJh1M&#10;sCbure+73qhbrmOxt/LI3+lJSB6RfeY0wWVyQ9JAMQ9rPiFAzIrx4e2ny/6xwLEA8eHBkcIcepWY&#10;myka80JjD2/Cy/WMrHbEHLBfHqXrn/FtpJcPjaD4ZUrPfM8/LT/2d/+QRhUGXthiBj+bGcgY5Dww&#10;IZubLNN+yEzGGpzMRGegaNRPhI3tr3CX3XLckOyV29/RZvw1MJK+bdWvga0ALnVYBiI4Y6TNtjJA&#10;MjwE47AGxGIGUaXlgcxpkJaVM+HWkf0G9mvIAKCGvYoTpjcvy0OGspK967ZDzalX22Rn4lTThn+x&#10;SqrpXcdpR9dMDdvHT2aEwUhYAzcCORRMG1VQPHD1pFn7HKdZ5CEfgV0B4ROh3fvnq3L/dFnuc56s&#10;7A+WJUBYgNirwAbEmtDV3wC/XvESKwkxbkyaAV3WKbmarK/7LMBSNkwpwoRp+YLpNn/bp+8kfFaL&#10;0T9x3BEpiOXEA2T6GDdAscycdQyQBNBIE+nMX8OpS5h2VXR0EmH6Omjc6Z+bReUk0q90yYo3gCp3&#10;fa0/kyDxDPLNdrLu3ioki0TrjF7oCiheLs/NvMksb8eTXx0UaKsc06UyKip1xQst0Lb9tQ649tYO&#10;MWXnvGSOGCM++ZFr8g3bQLEBNRslxoLOrDyzFzrManHAMf/2AIjn04BiAHHugFVgdBPQ3Lp+AMJ1&#10;dZhVYoHhAsARWqWOVILaPtHTNU2bbvKqZdeb3AKuWAmfBBB7tTonTbBtghVh7KwYA4hZGfZuDVAY&#10;fUgG5TVYc1sJUFVAzKuZefFJ6w8htTF1y8prrX/XGT9KrF2jTlyG98lLMBCGKwj2vvAqezUYk+Jx&#10;nVQ57qoJXUAe033DxNVBQ+m3ZWxZEWS6jeyfHup+ya/yStAGiCsoruHRGLWpEqqmAeIOtE6oa6XF&#10;GOx+Xpm8/SEnUtNH8bE7UcV1nbvPZ7x02+FuM/nJy/YsjIjpS/u6wTo88NF+d5644z3Eh7cEio+e&#10;8irxwcGxwh0qAfpQ/mGgvv166JQoHykkV32kg36pm8mF7vBXZ7oxVz8c6WVBIyh+GdIz3/tPyzv+&#10;zh/whBbWhKsLuge9sAayZtcAyejT+8fEMYMVcT11RDY3YtBog30GkH4ggapdEwLcQFUGfEmYldHH&#10;QRWure76b9tqepBFCwZABj+5aV7MQNjYA6fcZfEA6nQGbO2TZaOh/DgUnavlCrK+lYf2oXyVHV1T&#10;/rRVc98h2sdl4JOwO9TsLe4jmXpBJLzMrv3TFv5RGNqtZ+mpNsdd86v6j8IQXn3ND1tpos9fu2uf&#10;c9xevXzvZFHuwgLE985W5VRuJ0K7JysespsIEG87UGww3SZ2JW0wLBlg7CPXpAHTtILbdD/XJIXe&#10;mK4ouWH62D6py8kLAFkmM/9dL6YPOQWv2Cl+3XZgO/EpE7k5bThbELInM2GzlYJNHAI+RZOq6iUP&#10;5aWVpIkYvdBBXOvRcEOKdcAYVTgFg43JdGyBK4MqAUKOluJpepua6A2SlYaipowy6fsAkLbKbcBi&#10;AN9zViYBNLWNnYDyVxs2u10kA4a93UJ1tlZbbniNsPevLryflf2tFIje4FiSGUv8kh7K6LoNNQk9&#10;sVBig1CVhVMw/IIUlam9ctvgVKBYeKaWv9WHTMmsEPslF0aoc3HdMmGADEBhxS/VCGSznsoXXakb&#10;3igH5ElPli6YsrhfCPxmtZq6V1sKCHPSBC9B8SqkgLo3j3OxyGShMG0nQfG7F2wYyEc/AFbaK/Vr&#10;cKp68oszlAxvmHP1+0dEWoStcVgpzjUQEJwVY8BxgLC6o8EvD6GxQuywDs+1FFDsrQ9y2F0p9o9N&#10;+gXtQpZyREn3A2+TkYwTeUMBw0qrxtOv04jajGWsvlMdrBQ3UMxqMe0gRennFRCTcP/haqx++OCP&#10;PlxLcBvfnYecFaptf7JdpvuWwnl+oD/NAcU8aHdcbt8RID4+KgfHr5IpPgwo3mPrBG8T1A2MMlHG&#10;4lREmhkTNSrbRrm3q7K3Oi3b8/vlYn7bPiO9tGkExS8z+uj3/vPytr/1Bzx4ee+Zxp+dVV5Y4Tq5&#10;MgMzJp52i6gfD5Pxq4NEyL4eKExDL5GD8rPDuMEZwKDem/Q0CLfBzYNrTLPkHDOlu3ONVz0groOf&#10;AnVgWMMWAHOiwa1bJeZDPslWhMvjU9OTSJmo4n4VOa8ErDaM6lapyXG1xjabj+u7UlxCQ3faBV/I&#10;OiHna3t1uZkVzquLjp80vSolu1oirDrM3ldY4aRDi+/+tWl/67KXkVdFs2d4IsA7KffFdxfi81Ke&#10;P9uWF043ktkzLNYEvdAEzlYJA1+nwUSbyTarlEzgmiDFvmmSH/mnk0ojZPvjLovkZmdadS3IiRpO&#10;dNlVFk5TmM321V+ARiozebFaV5NJfpHxzydpRB90CFMPqjB1a4E2+pv7rOxi+nomeD4El06u67Re&#10;MkMgnVb7IoEbg2v14Zkmao6F84kSAEjAozq/2y0KOs3c+CkFucHeoylv3/wOU2fSV1ja08rK3raf&#10;AIvQibrgbGr2dXocUTq+IVG5+z2rAK9J2agOWdHvHnhUej6/mnKmkLUeZbWekQ2YVBavwKpcANIA&#10;Y4Fgg2IBKbYoGDCrLgA6iut4mEoIznVO3XMjwt5dAHH66p7Sdp7t43EmtTEB3Pps6rXcKXnGFp9k&#10;A5giv5nc5vKbCEQz3nh8arUJ6dcASvmQL6uNPhHjQHnL1I2MUFnZqFzUCQCankm/9up8Pat4I1Cs&#10;jkVjmdHVI0LXpsqGfqcG8A2gTI/x4rZSjJznP7h2pBomN266qTErkK8L4mPSKFSHfho4TqFa2UL0&#10;HodT2rQ/N6X0KWXnfPjXxvOLgng1VTobtMqdY9m61WK3n+qPi5ZOTt8jrpjyuYy0m9IkPScov7Qb&#10;ccVKC1NOfOXeTMKQLDY1g+q77fHmnwZODbl166jcuX1Ujo8Oy+Gt2wLGx+Xw6MB+OcmE9ktb5mFd&#10;6ebEw11eZCDlVLvSU/Wrm8WL87ulnD5fLo5eZd+RXro0guKXEX30Df+qvOWv/T4PXB4sPXhpIGOw&#10;lJsHyzb4tIFH5ElUjm1c9FhkyhDgKcB+DOf4iuvk0hEjBkb9YZDKKJWBnUEQg1fp2gsnB5Hdbkw2&#10;6pByz11+lQknD8Yq3oI01UTmyZEJyuE08HWcyTGDsliKDAdU8t3R+TEogy2cycnlcilv4GRUs6py&#10;Z4aUUmfy8aRUKas2FjzJRN5lDKZx2iZpi5WvbwIGurZye0K5zKoz//0o0+WSyaTEhJCXXuQ8Ydza&#10;BOaMyVWTAZ1qIiDAXnO/XnldBHKn5Ww9K/eWU4HgvfLcCWB4Ul5Y7JnvccqEwp0pukGU0obVHZVq&#10;+2CpBcVOZ6UDyy1axGTCFQyyzDzrmlQYAJ3/7jcIoG4SCwCMvgEOsU8FXvirm+wAHe5DYv5lIB51&#10;6b++5ZbrRW4qb+pOYfUhD/6a9vWFzgrGihb9k783qFpVeNzljx0nl8/lVEuqjErF5fC1acRBEMoH&#10;uAAIK0/0kT1gsIJF9/uUkWubDFp0AK//ygf8a7Kn5rKSKQAgEzth28NMBjuqa9LxjQ79j/oA5Ans&#10;8dpstrac04Yqsx98VEankk+5ySENwCCFVB/J9ULzCTzID5Di1eyqu0EwLMTpv7oBxwIoXl0Ep7DQ&#10;yvWvdLx1SgB2pgqabgXDpevcbSA/TEAp/ZG/vymvyp36SP1kjAPgKh2wD4B4D0AsPTW2CM5LVhvA&#10;vHENoDxZCeMy7ggUq4oB46lpMTcu3AjxDwF7UdnHPD8qZf+4lIOjcnFwUC72D8pG5VmrbFslsFFZ&#10;aBf/m+Jzi5dlAzBe8YY79R76LAO4dHVLS+/0ACLRn8OM6QHF/CMjU/HqJWJ3C9T5WmDYwJvtLoSh&#10;n1ZQ7MqBEp4o+aHPJt8Qbck3fSU9lT4Wk+cGSMpvu6xhVXWqv1yjgOLGjDesuGeM4jpTQyhd0sgz&#10;K8pDmbRrzX28xXP/lztzD970B2XZxjJfq3jQV9RxuC7y0DXnX08FhvfLnVvHAscHAsRHZc5Re5wo&#10;sq/28x2PEmPMgxWXY/VcJLFyJFkx1y+FU/2p9NzAX6wWmnDPy97pM2V7/5lS7rxOoUd6qRJNPtLL&#10;gJ75ga8vb/mrv9djWgNVXlmwnfFUl3DnJ+Yj024ZYW7gXmRgsMnHo0T1gyzjVt01kCF7fLNXzcne&#10;khmDPMgMeeAGWFaYrMzUeMQxiJaJW2V+oxNdeuiDq8K3ivi40W4euwxdkl3PjZpf/KNWDVvl2Ia/&#10;l4myprzh2PXTyUN3fR9mK0U/YJomY+pZE438YCahtt/TJ3loovAKjCYNZgvAJWD4HDAEQAIo8cDc&#10;eq+c8DCd5PsCwT5Zgn3DsnPyBKDKRyspHYA3/aP1ka6Oqh2jTXo2scu1sbqG3Sgj/n19uKPg4VTS&#10;/PEH5GJfLFblfLHwNcCq8dwvsgDgJH5Wk+c2p4qTFzywihmZerAdU4wOnijrvtts40AN8kwZvHqs&#10;UL7BBKDJmr+VUz63Vf24MkhCbDDUwBLpUI5h2Kqz64E20iTvo9Qkt6PZmul6UZy0thglSEPkbQ8w&#10;dvIhnuoAU9BQIIAHJ2l3tXfdGsPrg89WMPK6PDhflvPlKlsDBHAA2qTvXNC56p5yyB51JFem4DJp&#10;l2wXCNDbKI+tuQI9XjG2arwSqJS5YcVVAJO9ngLQvi8R+G4v3+DMY5iTJWYctdZMP0BH/0Yv9FAN&#10;eNxRWyk9AL4fXqTd+LjDEhDwrZuAqQCwbhwuWCnGzmqxzAtuPsQGXWoLNTQdumO3F3XQPthlwlSD&#10;O2plqqlW1YB3bZClGictGRiLPeP/UG7sqKKk0dPNdvcTUzWtc7MNfyvZoh/KTGPbIXL/SQ3w6+A1&#10;Pa71lKcyDnjiV5l0HUrOnt+4U/ANQG0/9Q9uELbrhZr0TCxzq35T+4t6mdgXnPtf0glD+DX/1KNY&#10;LmlH6Xz3x8v2Xd+awCO9JIlrbKSXOD33Q99c3vKXfo+vXA9wDAL1Sm6DXpP9V6qudjsRufo9inzR&#10;t0nsGmZQ8L6vK/2qKX/mA4lm7AxjHvDt3ybMKlc2aBB3aV6Rj346XS9TSvjocn7ciept+VrepZ2q&#10;b/6P0R5Qyt3q8uH60PcKt56hPqut2kCwZ8/vDCxzTTjwgUDCXHXd/qpWq6gPZX8j54gChFklPFkJ&#10;+PqItcFDdGeLcnK+EEhalFPxOStj7E01UCJvdGhM2QflvlQFnc7VbPo3edhXzBV4tXDkQZLYWY0E&#10;mC0FpM7Pz/03dvvbHn9fL5RU6fgmQCbuBsOyt9XZ5hc3VrwAb1vhs3VZUlYBQ1ZIKUx0TJpQ+2cm&#10;fi6WKXk3whE7YVVnTPDV1axIcKMW09q38lfdyWDHThj/yM1G0urqLI65YVGC3kOqsuRIN5mS12pL&#10;31jQtgM+U7svBIzxZ0UUDEEupM1Kd/6dqH2q1okMspMZsANTR8rK/3qZWREVEF8KeC8FxKnfpdpv&#10;eXYm87Sszs/KZnFaNssTYZwzr94Z7LAnXNXO65p57TvMechztSdvvTw8OMjLQVhdrG0a5kaHfwKi&#10;C6vpsCB3Wct/rbAwK+MXfuV0eDIXCxCbJ7rR6m6oVF7qgdpQnWJSJ6nztEGrh47S/OFKeKeNws3u&#10;tpJsbuEl0HfMfNSHslo8cG9++nzcqOolIb/YzZ2TqXOv8o7bgIlkwxKsPiKTf1bUQjU+vjEbCFbh&#10;sKTcjD0CxDxouoYlY4e366XqBGDsR3iVCnFUIxJJ4mEiT92oKIC3hMil6br98I+U5Q9/XYKN9JKj&#10;ERS/xOnFt72+vPUv/pe+QCEPFhoUMrjqIrVbBgrc2qCbQYU4j2biexK7gTPh79ov+7fVsEyMdXLE&#10;bn/ABROR7Pyt6kmp+bfwdbLyhB/ZkzyscI2vowxu/vnEkrJoE01nH8r4Ve6phnA8B3sE1fI28yfB&#10;kHPTwM5EEFAMIN6WfclzAWRehcvAv2dARo+ZimdltZkKEE/KmcxT8QPNJ3fPN+X5BwvxeXnx5Fxg&#10;eOWVw4WQjV8eoEnGK38qI3/NX56YrcrADrcwD03iQ5ZmPZBp/aj2j1pW+o5LjCwg4zNo5ea/sZkU&#10;KZ/8WP1p4I+0GyH3afbptzyI2wNO6avwrClBuBtsVcaOMmhOFqRN+XgTmW9aHYn0BmliF+PXyu2w&#10;4lBkbN3f4wPZDwfipvLlXqRP03kM2Gftykx89AL8coJF3pxGPgBGCkG6uC983FtuBKhPALFXdgmv&#10;NEisAfVcy/U6d1tlfAFcOKBqLuWRdCHQ6b/UBUQByAbGF8pHoBhAfnomPikL8fL0flmd3S/b8wfl&#10;YhEui5PC6QBlA0AGzqpPK5/GbNPghT/s0fb4UuuEsjVCD27ggD7dMYAC1JvZftnMD8r24KiUQ7HM&#10;PeT20BbnJvPgpa4ZwW1dS0qbuqgr/ubafvJxjjZbu1gPgiQMAdoqvl2aijXcQ0TyGJhi9wUJ7ifN&#10;Ea5hO/njRpQB9Yblia6dm+S+znv35tZxfFWL+CmOFPa4pL7SamTIFIg4ll1OlZ1rQDfC6+VCrJvh&#10;ytvVwqCYfxn2vC2H/0RIt9s85jylRvRCFdzkx3jJiJg8yYptJZNy/u7vLSdv+hd2G+mlRSMofgnT&#10;/fe8qbz9r/4eNaIuTF21flCFyWbA3oc4RVZjDzj+/KNHvJvZYRRe3y7dpNmzw3XpYh/o4jSY/LCj&#10;TyYguHu4xuETJxMnecbNE2Z174CImFFqZ+AUQ0MZytifQeuTSuRbB8sd+RJlkrJk+yeXlKfAQQZ/&#10;jqkSCwzP93gBc94fhXtqkzr3OnJZX8zLYjMTIJ6V+6tpubso5fnTdXn+ZFme44QJTpdgVQ9Ao1QN&#10;JJSKpzFPHHXVTQChATf/NS03r0piVhAXfwEsc+xtYne7imnv9JP0D/oUANQmbjIVyGGxH+wfCMcc&#10;FV4W0YBx3w49tb50FV8m9+P9Wclrket2ihqW/Nt+2bw+mJMk2NKgqVX+KlFNZUBkQT4qV0uLulkJ&#10;pMKA6LXqpL3ModUNYRI37HrtPpWUVkD3Vaz6E1DkBAXaYcnKt8AEeRKPEzBYNQ8wZnVcOggMA1IJ&#10;Z+AsfVCD+sQkY9TJNc/1ztYU2idjRVsh9qquIrit6SfbicpZeb1XVgBi9av1Un2L/M4WwrxnZX12&#10;YjYgPr8vMPyg7C0flO3inmTZl6cVHC8EfFZlYvCjHoly0pWsVXJ/LFHvJsYd+o6gD+WdzsuFwPCF&#10;wfBh2aoPXRwdGxhfwAbE4j2xbi0VWHkqLd0gXOgGkb3DbP8AnLFy6RM8qCv6XjKMFrTPgK1W567x&#10;z4x79cOMQECT+7LYbWBOPliG+X1SCDWt+xWMt0yP77LB/nT+8etKJsUDSGP27EvFATBhRbO9rRSz&#10;h3t5ln8XVv53Qex/FwKOA4zFuoEyOBbo9UpwzcvJmaQEfdb9R22ra4MTWfyPxpYHUOfl3lu/tdz9&#10;/hEYv9RofNDuJUpnP/GO8s6/+l+V7ek9XbAaNDTZDFewmNyymtpMgEJAaIBozy3OdWygSljbySvg&#10;1qbBsORmVv8uTHXvgXFNz/4xAb+YDGAuC2b1M0t//mpVMIfxACrL0BwydNmtc2dYq/LjUBdvJw7y&#10;9Wm06cZ5RejlSk5hkHbYtuoWGYPUGjcCINVAl1LetTf5chgIPYU7VL8Z9D3JIMsvEwD1m5W6vGJV&#10;YFgTPS/gODnflvvnF+WFM7FkXsTBUWv3F+wt5VSJSeENdsBqwIQf3lMBBAFsuiyamLMyqo8LiCkA&#10;10ACjuIGgk0yUvT0C9dh5VaHdkN/mfSn9D+Flav7n0CZXwMOcFXBk4/guvNiJbSmf0Xfanp0+oiQ&#10;PekSv9otiwGM2TICyNMkS55cjzKTPinU9N3XKUBzw7DFRN2wPQMwnLeSKc1LNxXkmRtGojoBRUyd&#10;Q3aLk9ILY6mGGf2oH6iVDZN6BMhyWkQiiZOcRNotN0+U8Wg2EXPzq3LKEaa+OQOYF2DkdIfKPAyl&#10;7FCbcK0K6In8K6FacVatnK579FIYB7SZ+kpcYgJ4uYlaKaIADvuN1wI9AJ+VABAgaMF2i/OyOV8I&#10;EC0FWgnLyl8bmzIusd/Yb6jzaRICxGyTOBQLDO8d3SoTVonlVgSU/UCiXwChOhI4cofnnwjyFCBb&#10;C8Tv8PnSIHktgM8KMnXYCtaAb9qMUuUflsZrBQWEcXwhD47i5nrSD4zs01zoe9Rdqq3+kIOYMpIH&#10;mbrunFXydSgoERkRpKLTuYr1NRGPdmTMZjGFow/9TILnAriFkaAByNuoSKOmHUrutkbs6qHt9TYQ&#10;llObM1JXrQ8pH+cnu0y3o9qQo/Y8D+3vl6nPouaIQ47xy6klnCnNA6jcBPlfHWdPD4QoJO3DjYz6&#10;l9qVvrRRP2L7ztpAO8xDlGwTO/vA25XUfjn4zC90CiN9+tMIil+CtHz+g+U9f/33lM2LH87AzaDg&#10;ATyDOGwgADMADGQmrJgDJp7TuJq9ciT2ANq578rDSQQOiJX7jinGZODaCYe+DD8Mcrv+Htywy9S3&#10;c7uKGzX5sl8nV/vj0DBuT8iPSIPRXEGUY+xDGVJ6GfDxCPcTgAP3puUQYRxOPzahhwURcrMP5Z4M&#10;e5Wv69us+teg7+wUnGmHyZ03Ni0207K8mHm7BA/OvXCyEm/KR+4vyrOnm3L/bOU9xbykA0DMKQU8&#10;xW0wrPbX/GB8wNRqbTzJYgoIVLsn3o578NPIVYG+9DOApftb+hyh0kbW3oTdW3XUx0mnXSe4Eyo3&#10;em21M/sN2S7QqOkCOY7Tr7peItxyakPAuFy8hcBbCrx6unbaDeg0PYgHYIFyjdEe5GWn6FCBjY/w&#10;kp7+GxigY7ATwEN9kbcEWjWRITm1F0TwoX4MmLDDjtLMhDdhlz/5ZNtFPP7/7P3rk6zblt4HzbpX&#10;rbX2PnufY8kCAj74D+D/Ivhi6wNYiAgMiMCAgUAoBA5DWDhEyyisMLLdaqx745awhBpCtmVZrQtS&#10;S+ruc87ee+11qVtmVhXP73nGeN83s6rWWvtyrrtG5sh5G3PMMS/vnM87c+abfXOsRLWrAI9ABUAD&#10;m7GBOrGL/ExxZ+yMS76vafph+qc4A2F2ibn2qXv3XEYdtvIvmow9iqbtpnrTzgv2EwDkSkqyGmUG&#10;LRs59WxmA2JA72XA8OpaQFjg5fIiu8zX1/nRnnTrEvBNenazZbv4gPqpngbFxydjnAgAnwoQFwOS&#10;+ZFd/llPcgbEqoUG/Z2uB34IeCvQBPhee2c7gBj3pp4+sbmWvUK5DYppx97koGG6fwClAcQzMCau&#10;w3r7xsyu24V42mzZx3zMY1pvc1PCy1GUjIysrwWKDwOMvQbR1+pz9BsQVylUO1XPtdy6KBWNtoa3&#10;8uUmPjm9TsjndQFJy0QDTWdWnFkf9CttesAPLLlBOwQU861HALGfzMI3A+jkmxy0+i2dvskK82M9&#10;31wJEBsIM5Z0g8VONI/Z81l6zYE83Wbz498eR88/HoefPj2V4heBnkDxLxjdXL4ev/1//u+M69/7&#10;h7rQM7lMLhND+Zs9aXiiYEIK+MzkNPMk+w7W25PJFOfJpsvpiYf4Oc9sD+WXTOVb5k9eapeJLrKK&#10;Z0qSPxy59jdDD4Xb3Y23v8IfQsu8M+H/QB0SU6mz+0BcbEoStj1UZi8UEztJHwrMUqFluP27MpB3&#10;m93/SVeXlBwAh2UAYHvoJ0YAhi9vDsfb9f54fXU7vni7Fq/GD19fe6eYoxJa131cAkB862d98mQJ&#10;dphzXCK7V2EMj0s5WfoanLlSdmeiLQISyuXmjvFoFtDTihqZyiAFhHuMATY83pUvYOHWebNzK/Cl&#10;RY6/QMaAthGd9pc9gDrsIy5lTYVFjrjDHJNgh524BnEt337KRu+Gr9K1yNIOXReAMeXRXgZ9gMEG&#10;xG2TUMjUnl2+2LZYJnGAoWlH2TKkk1cyU764RKCtgZRBPixZXFKpMoyJ1NM/UjvmB2VpY1nvYyGA&#10;4mccEUFQb4hHcfkJEIBiASPywAAl+mmpn0wAYr6hgALQ6bcAPGSpT7cvYbWY6hFQzNlQnhpBmH/i&#10;MzBV/96JbwWCb/iBJT/Mk3srEMOjy9RIvgbmuZHdQrkCT6rs2FM9AcXZKc454r1juRyn8I/qAFTq&#10;e10D2SFWfUCtLvNi3AGArwXU+RGi/biULRvXAHlQYfrBY1zscdO10wci3v2V651ih2fmyEmPBVQ1&#10;IM6NDZqS7ibWZ8/pRHAlOhZ/lRtSPPoUkzIeZr1N5KPbJ1Dsmx9dF/Q1N0EuizI8w9subJ30qIxI&#10;tEYReWyTXgK9uoptd8IZP+2GMpZ8PZFXMb6JUz/aFm7OYI1f/r3wQP0HH4r9rGvNWzx1BROs0QZy&#10;HXAtcsPFmGKX+GKsvDusmxx2h7meuV5VEfQcanwcHOvG6eUPx9HHPxh7zz9B2xP9HNMTKP4Fo9/5&#10;E//dcf3bf9sLdBZRTSyebGoHmIm8JjqDhpoksviQPi9GS54B830mPef/lL+5dE1se+7rnTkTpSco&#10;WK+eyMhvoCA7XZ7jcZPH+cmjDzP+kvHEOvmVsKBl2Dqdl7htuV2ivOibdW/Tu3V0nu28hht5sSjR&#10;IBDpJRMv/nlhg3ppwG0/MmTg1fmhzmPJ8lsvchOXLiWwL8diFyAkoMHarCWH573e7p8K7O6N63Es&#10;MHwwPnuzHj96dSm+Gp/J/ezt9Xi1GuPy7sAABkjhU8gAQljtp4FhkGQqMwPaADgBXICdttVkr+ov&#10;eyxjeXZ++KqdcQjoTN1dN334X898DTD+FZYs8W5HFqgqu0FeGkAfsBJpCRY95JEhr8uSXn/NW2R9&#10;YtKjkw/F6ZO1XEVFv2I4Lwxw9E6jbEIGcdJ9pILdY+SILgPZsabOROabmaqH0ijFAMeLrhgXUCh9&#10;AMSJ0EU9xNMur9WjlPKTRj3Jz7lk78LazcJPFh/TKBlKd534dPtkRxXbfM2qrrQzeQEdzwQ4OD7B&#10;HyfQBr72yC8XMHJyeiJNABvMpU3Tz5Qf0KcbBo0rH78pG7xLdxO7w9hJXeQX055uP3b85fof+HAF&#10;VjYCvwbCnCe9EJARbwAyYo5QAEzZYATIAdo8F8n+oxMBo0P1AwBfIBjeP8sP6vZ9ZKL+QQ8QpWuA&#10;54rvAYYFcg1+Vd7m8u1Yn/MjQMq+FAPIKVcAeSVQrBtKwBTl00rp87Qt7e2xIfafSbgVOYrEjr/G&#10;i1wuH38TowinkyYffQjTpvaTLjel6IVeU/WrOEVVuRWGbI87i5tKyupxhItNlhKzixsw7N+k4IpZ&#10;H/jTGYNiNS5lZG1SgPxi8iu2dCm6PbYBe3EiQQ3TGmVrEsO8Fab/zFyHKvuQp4AwTvXiHxSPjwDJ&#10;/CEON2+ao7iZkfYDzX0+7685TIOMCsoW1ZXrQeMJ8Osf6128VR/nqMTG1zNjVEarjQ6OTjQniTVG&#10;Tp59b5x+9L1xdP5yjGcCxSfPVM4T/bzSEyj+BaIf/sofHJe/9Z/ogmfC1OVbF39PMH45TJo+mDTK&#10;H6AAa4IQ924IYefVfDDL7HIAL7oe49axG/8QS11cfbReOUyPC7lMrp6mcL1iKMGE2/w4bbWNCu22&#10;uZ+v4yvFgV2ZJb0nXUnS6NcWLSZ57HGQspZ2tTs55YfKGzUKkM/+maKnKCKWMVd4Ii0E3s2VQhZa&#10;TQeJG4djLUDC84Zfvt2MN+v98fLydvxQYBj+/M1qfHml+Os7P3ni6u7Qi3J+26/lygNB9XObZzHF&#10;5gbCdlWowZreABrSY4glCU3p9BtgF3DFY7R81s8VoUI43Q7J17Qso0GXwZVBAmWiPPpLDYJzPsX6&#10;RXoKqPgmZyCLS+Yf5PgHOAN5R3L9uQCX1TnRgS1djlnx5Jn0O5vyVbkhwMNO3taLnBi/8xHXZOOr&#10;DyJBbIXncuF5Rx9gWu1F24n72beU3zfG6t1cu/S3ZEjnec8GxLpm/YccnNs0OFYe5Qvoo/CUY9Ar&#10;gOudYMIYJb3caPGveQHA3Xf32y7hYunRhyqFrHQKrKzZGebssFzAcY5NyAWYsosrQArKa1BMfaib&#10;fwwoAL93pButk5NxwGPXzp7Jf2qww18D84cm/rpdgIr/dPDuMD+q845wdqQ5OnF7dZ4zxQWGb1eA&#10;dbkq20/ooHxqna6Rv1/pLeAfzQIY5URGjkvoelN7xF+g2ACVPnTzKi5tB1gzYNPbRchtSpFJiB93&#10;EZgoUBQ1lOWbaMUSJi0qsZSxwc0FwJh7ClxuEDs+c7o+Leu6KfO0Y2w7Uzh12SL6xzm6vWTpgv3t&#10;V8uprGn90vjE35tGh4capwd3BstHmvP22eFXmnf6OUahUigaoOvz+x5LuoFcrwWKuZlZDZ9P9/Ec&#10;ZNSH2O35TvkFiNklPjp7MU6ffzxOngsUy3+oG6QbuXy78EQ/n/QEin9B6Is/+z8dF3/7V31xewJQ&#10;3O6kYPBnrvhK90TkST6Tkxe04v6RG3kj9zAvy3iQJfNg/MSZCM2epHbSKMOTHTbH7uQJE6dPe9qW&#10;+8zEilxoikf3QsZ67Cgcn6jT8M6xDxPp75BRUmu2a2/0WzXlmjt+O2ya0izescS0xx845S1qPfJZ&#10;Z8l0ZBPtpEWAYw487sr/XLZ3NG72jn1++M3qbnxxcTt+9HrlH9P96M16/O6XlwpfjpcXm3EuQHzF&#10;c4oFBvhBHeuB1zJUU5bbnHLF4O0GLQAWd1IJO33bznDAE+O2n9ZwzI4OO7eKa/kUqLXJukt1Rypg&#10;GX0EUNUTG3pH0YsY74xxFkjGWvQEbKGnbWkQdp8Sn79VTj7zg7JIhwM2ATBzHsq3zUWu5dQmgAbA&#10;CDu3sbGpWmPyJSl5cM2KIz4ScAjgQfxUP7FrbvvSrjYY1GhZfnQX3blm1X6aS9DI9Xx2ejZO+UMM&#10;/iWOCiHr+6TkcR0AEbgFhv3sYwNeFyStGleqpqLdLgYlksMfO22m/d2Gjld+20weZV4JCK/ZIb5a&#10;BQgX8wQCQPEtO7Xs2Es/9lMvTPZ8CRgWKB7HAkvHR2P/9NSPXeMIhcGwwJOksjssO/c5ywDAVpm3&#10;7EyzGy0AfnN5Pu44quHjEuwyFijm7CmguMqmHdVAdrf6reJpmga/AGHzBIoLpLotaOO0T99EGBzL&#10;P5G9aUcHKCKRFBU3TpHS9DYolg09dl0OOeVRq0eVFGg4BBTLnUAxa478gGKPHdrNeZVNOs2KQ7+i&#10;rDOvUMYbLqPDBSnEwEJhXGVHIm/kizvsb5PoW/62m//SVD7+eMf/dlmAGBc7elz62wvGH2e/zdzI&#10;8MNIzqHLr3a37dIDIOYc8QGA+PTZOD57Po6fPR9H4kONHf4E5+789bg9+0gNVN+gPdHPFT2B4l8A&#10;ev0X/9h4+5/+iifrTCNc6PIroi/6vhMmPgAzkwCLlCcicYOMLdZEpSSmFss+xCln1vcgS8GD8VuM&#10;TOxMmLLlOkzdKAMQ0vbjn8tNIOGwhLYok7N9Tks+g5opT7GlREt/lJf/XYTMO+RQs0jHj1rK7fIM&#10;Fio+7iyz5VbaLAsljheRlcpHp9obHbDFTF6AzFpEx4FAnLh+0LQSX2quf1Vnhj8/vxmfiT+/uBk/&#10;fH0lQHwtQLwe51oL+ukSOUOc5dRgmPJUtzB9XWUDVJDSAqLAZJ/H5KEWpVqs2K3JrjBPiMiPYBoU&#10;+yiCgeuiMjh68VW6fYoLa5USuQyxwRTgQADIzwMGFEuuNKnsPYHu7BY1AG4AZhtVbutuihmunKvl&#10;R8zZlgJvvFLRuobSTpDTSp8XVdpHeSirbWrqduKIAgrQbZ0Y4Hf8eSFSfst0B+TaiPldwtJdMG+P&#10;T7y85OrD15D9uNWHUki/9Q0FX0MDil88O1GfAeAETP1HCQIPGE8mEfHE+Stn2qDqBW7jSQpUcS3O&#10;znvaCSG7U72kSMGJ5JeE29HtCpDh7K5BKD9mW3uX1mHv1rJDC+p2oWU/40V11Qcgjl3iuyOVdaSx&#10;x4/sjsScNRVwkpQKlC2yVxhr8D/ndw2IBYY3F+djLWDMTvEdAHwCxIBh1Zu6F+iaNzuoW/HCT2tj&#10;pseYPAHHtFGAMe3Go/mQq6YqRpbxWG2ntwlv+WnGHpnMuYTcTf4oQb9lA5LyT31GXIUnfbKXofoo&#10;KKaNS45CrF7tGFBMvaKLvpxJsn7TP66lAtJS7YPb849HJvGMSa4b/NLg65j5Ra4fObm30gzYcepf&#10;gLFALX3L+PNNmm508DMGfQOn/uKoDWNsT2GfcfdFrv5TXo5MAH4PBYjho1MBYvwct+HJJQLOzD/r&#10;t6/G/otPVBYt8UQ/T/QEin/O6fxv/Mo4/yt/nGvcF3ZPkgkzQYh1kRuAtJ90XpJhgu88Mxgtf4X1&#10;3tG9w1Ey532Il7rfx23rFMZOlYMN4iqOaSZup+FOEyGy/rB/Jk2JDpeM5J2/26WF8ce37f8gQvod&#10;OZR0X2Py+IUNrkfJ8bYNsx+bbJecfCxcqPz+XPgnEbnUe9LnhQdmwQE0sMAeCnTk6RLrmz3v/n55&#10;sfHZ4R+fb8YXl2N8eb1nYPwjgeKXl5txuREQVs9wfhgwnPOEqZOLoy/VgR1227OIqUAFxezypN95&#10;MoQXKgGOPNWAxQlQnHOoBsQFhLPDA0dLU3yAqNTJC7/KwLUk5ct1NpEXc0BxrcAl7XTKsz0qi3zR&#10;VTrEBqNFhLt0xJAk1YzekkUuN4IZf5HsnJXXdugllwU7hocDppVXrn+8VypoY4x27Sa5MDqdh3DF&#10;Qym5yxMRXXmW+T2XAAg7LE6fUm6uJ3Twb2L0JzZzQ8EfYMD8+O7ZmQCCBK5X1+Py+lJAYOO89C1l&#10;0ZYXl5fZ/ZUe7xDCdSRgrXh23r3rq1dhtdhCe7IrZ9toG2xNu3U7esdYOgxg+oiCULaf8MCObnWW&#10;cpkh6sj48niVHnnH3YFsOlG78y2Fzw8LDHNcAkIHYNjotHaIL6/E7A5nl3jD0QnF83QL/wiL3WED&#10;YdmjeuZmCDCem72un3wJlwvg43HHgN/sCiusfFJll7aj3dyOMokxQJO5Hbg25NIukNRMJLVxic3b&#10;fkdXGoRcWoV+UnkuM+WiNqC49Ev4MVDs88WKqxpasXVWHTIOpEtxrkA+TLZVH3GIl49ItRftswTF&#10;nAf2WPXYSDztmnlkf5wcrMfp3trtDvPUCf9QUsBWI9p9YpvUzhyNobRuRwKKlcstAaT87DB7h/hU&#10;ABgQzC7xs3FyBijmx3YaO7pGyMBNymZ9PW4uXo+Dj75vDU/080NPoPjnmC7/zp8fr/+jP+JJuycq&#10;rm/IC0K7vuBxmWoiYy4/lDjJMOl74g+TgINwBR9gfUjgfvzMKf/htC1W2Xrbz6QZW8ivONtZ4ZTo&#10;cMtLmJVrtsU5oIRnSqDr2PXtRWciwuW1X4EtNY8SUu+QtJ5FeotPrA8qBbnc5kprp+ITllv+pi7D&#10;n1NSx5U++7NgBQyzSCa8uT0cazF/13x5fetjEZ+9Xo0fCxQDiF+t9sT73jHmjzn0HlpGBIb7iRIo&#10;d0lxs8YZXOCavZyEs1wRR/8iE4BlQYezcAHIvGNci1ovbAaMaHFdWJxsgNOW5HSXieqkB3Q4sfKS&#10;GpnWlXEmG6o80kmKXMrdpS6bFK3nAiSSWwIQKV3Woe2yfHlKhcn68lbe7fp3WWSYwrydTrQ/pjTi&#10;K6GYvBRJoURFJgBY3GW5ISodTpEzYwPtJT2SNtg5OeLHSrEjNzICbJsrjasrAdy19fIrf84XU29+&#10;aPj27XmNxYyMBsT+1zp26DTKYCzwWJEOvup2X7o/q338tTV1lVnWp7xCir6JAXwKjBoIA4gZtOzs&#10;KgiuYg7yvCCbMt5QQwtF4PZQdp0ejVvaCOADgHJHiw2IpWQFIF6Nu9ohvuHxa7i6GeCRXTz/+G6l&#10;unDWGHAOWC9wRTtSdoA+7Zc2Vyh1tm2ySH0iiwwcAyBTNNUyKJaMd1jRhl4RQxA2mJOHMtFdPWgi&#10;6BiXgwdbiIwdnW6PfNkZhmOD/UrxzSYRcg0+1Y6P7RSrSa07OvlWhmxcNzGd+hHnUDymyR6YNHlc&#10;X3UaIzFu4vp3Bz7WQz7i5GZe2Run++txJu6xlMewhWWh9VknYb4VUJ1sI8UqPmMv+jhywQ/rDg2I&#10;z8aRmB9kAobhPR7lx80UfahKcoPoH7euLsaeeP/5p1TviX5O6AkU/5zS6p/85nj5p/+gd2N0WTtO&#10;16SJScETBpMDF/w0mTqVDxMTgUlXMr7IbLOu00fTZrYWu49z6XqE+Zj06eXJvtKoX4mE8VOgyIuU&#10;ZUkg4IikEzdR/BYrJi7lZAKb22mRj3B5kSf8fkLmHXKo6XT7xVVuWOFULFKLeKS33Eqzm+ikxVP+&#10;+vTuiRzLy+MFJZwdKS1cimORxF3f7I/r9Z7/jvnVmysBYvHba+8If3l9N94IFL+5HuLbcbnZKzAs&#10;UCyVLMgAkqn8GFHjqcus8r3a1UrHwiwnNUhevhJG0mEp6AXHbWIJ9JcPQeuO31VFloKLXFe9sjut&#10;l5K8A1jpplLml/TwNSj5nERZYpchiltlLihy8aPnVgGXLD0Ge3p1+f6gHH/4U85SIUKSl+Mxq7Y1&#10;4CsmwUXpg3KjlHDFQxXPLtlyrIcJJ85XnNxp910uZajlSxY9Vmh2FnxEy2TDDtluUKA4nioA4CVM&#10;nQAiQn/j6vqtsOKVxxtlAIjJzbObrwQgry4FGmkn6eS8q3/QJJRn120jQKwJ0HkP85QAXM6V8yQB&#10;Axyl9Y0H5lJ+sJn0Mta8Ixsg2mXR+KqV5x3ausG8/2hInF1IwJ3sEoK7O+FJLFSeeinMMBEg3pPN&#10;PGli/lOOPK/Wj3oTGM6/pF0FlHuXmnPRyugK04axE9oCxLi8KBLWiye5wNQN5vrzjrFcgHHHSSvV&#10;cxG4eBqsJmLWietwx+nD1cSVJ/Z0uj9VDn1MeWnnBsX+UaYaBqn3geK+FhmPtrfMazAce3mnv7zu&#10;TbbwoVwKkJdIt000lp/ozCFuVymIioSx7XRvJWC8Un9rPAmw3nGO2N8+aBzzvGk/Yi9PFjk45HFt&#10;PMOYscY1w7dYjMk62nV8Ij4dx4Bgjk6cCCALJPPPlr07rFqp7wWGN6s6TqSbKM054/Jc41DWn32M&#10;0BP9HJCGxxP9vNHmi98eL//vf7hCIq7yorr0EyiHS97XnT48ccBOqTQF6OhMI5nsJ1YMk0dPVg+x&#10;J0jnjd6H+X3p+ciiWuHOQ7yZSQu7YjNsqrSZietEJy9cJ5odXsgtCT0TPSzyLVIKwKJYtSx7u/AE&#10;q47t6qNdx5FUFLHEbKdkUbGrlcWsl38gAygWsxt3ebkar19fjM9evhmffXk+Xr5djS8vb8arqzu5&#10;d/775ss7/sXrxdg7eTFutEistchwfMLP8aRIVi72kEAL9ZxYPyNWzNldH1eAfQavVj7LspyyaGcn&#10;C130fS/IVTuntc0GvNTFZWr8IC82uDO4qTZApuo7y0ujZAyyxOSxvNI2G4E4gJr4+loAR2HLK31p&#10;y33q+LT+lizVtA1igzLqH1tsj21q22JfExp8HVSdCEci9Z3SHKVPWHqSjzy54pdMnI+mwIBLubB3&#10;u8yVj/y0jcLeRVZbZTct6a4jXGS7VDZgBtDHn5Ww8F+vr+3aLyB8qbY9v7gYb96ejzdvzsda4+96&#10;tVH8SvFX40LA8vKavIxNABfFAL4FqI4EQAS8DUAAHHxVLQa4HABe+MU//yTns748Nowz4AJsKuOO&#10;87vFPj4BetTQ4yywW5YKmPWBC8mPl7673qzDArnX1/mRHgwQvuUPOGT7zcXl2KhuvVPMDvHt+lLl&#10;XYvzLGKfXzb3NdBzpq3YZn10bJobNzdIvgkkXP7EbbMiMw4cRjZy3cetb/bv8hyfPBUvi0LlmyPm&#10;tnsnLXUk+xRzT6V8eYekHz/yLkr2qGKOUVdX8V7hmI3Ud+yec7PAcROanvGZmy/6ghumfV2TuIM+&#10;0hi901ilj/wXz9LCnvGhyjlSGxzpGjjW9cJRoeOj43HC49YEgk9OOSZRP6qT651i/xjzaPSjKfPE&#10;EI1rMTcPeTEU9sbm5Y/H3dsvbP0T/ezpaaf454zu1lfjyz/9rxgYezLQxcTFnjNT+HHDnhQ86dVC&#10;RtiTAtRuFtdMIExskfci53xz2szKhBtPWOF5Yoy7lZyPR7ltK8fRk8eGVoLj2k29luy2qBlwKjO+&#10;sqn8vJwH16G4FYcEbz6sE+9Elf4AZxmD2n2AlER5W/6dONfHtyRtE/1XC9nSXzIti+3EeQwoW5oi&#10;1hssyRWE0WSvBACYZl7AhX9QJ8CwVtq10i4V/3J1OH50sT9++HYzfnS+GZ8LBH+52huvtS68WY8c&#10;l+A8HbtyWgwwnMXkVohFa6x3CA3ofKdDPdI+2EOZgKTsAAKKG/xRl9SDUNpTPgOEgFtAW34AGp0N&#10;XsluUC8PfvT1j4gAuaZeHcXWpzb0sQvC6NNrInnT3uShrbRAyjtLUIhNTRwfBtksZxRCNoUN1lNn&#10;7PKHPZWPIK9EmWJJvxRW2r5szw1BbHLepOZFHDpgp1fc9CpJDJYQzpJpB3ZCaQ7alhtep0ka47ip&#10;mXpln5tnyZIPt0CVb5JrbAZkFcAWUAVIZ6cuIIAfyq02/Jshu3DHAgQH44pvHa42Asw3BrWGHqo3&#10;Tz+5ZVzD0kELHx1xVpkfXAoMU4bKs72ui1hD8vCQOjB28kM514v2kwK6yeDIOjU+/BV5FEQPbURd&#10;o5P6aKBLRvXw+dLjcdtAW7bvqy57Yiq3t1KfswO8WvtpFjzu7ZZzw/4RHWeYNS4lxz0iG4I37Cir&#10;jT12aWEKdGuXPRjfcbSh/B7KZtUBdjtpzJu5FriuuQYk4zCtJn9K0LvGpscnTGqVgdc0+zyWxOn3&#10;+LfGl/zeKZas7ZLHNnCdK6ASJEU7kp8d4uoncXaJc6YYVpTq7E/l4toI+/pOjJL4JGQxDCyXCNKx&#10;Cb/KFMf2JGMDBrbddLLHlvqX4w7Hh3diCR6eZmdY7uHR2Tg64/FpH48DuXunH49x+kL80Rj+O2/J&#10;8mi+02O5uhFT+K4ez0e8j0mwM6y6pu1ikzcLNAcyd/qHpYwNjQlVTXEancxvAuMHAte6kJTwRD9L&#10;egLFP2f06t//H4z1P/5N+bi0MwF5qdLF5Yl0yV4kxFyE9iNDtuQjPzyBX0Jyl7tCmTCcYna+KLGf&#10;iQ9q8GB5UedTjF9L/4e8nOFRxt777CnX9iAzu9bYtuFWeOnv9qHO1tWqlF5VVF3R96H8DlIy5bZY&#10;++06AjtYfGULsbKn2X2D66/yEqcP57W/XX4AdJDFA/tJ8deVqsOBGIDVCzI/xhGM9fGHKwHit5qU&#10;X60244cCxP/8TX5I98WV4vi3ug1HJu7GuUAxT6PgOcbZfVOb1cS+p0VW1umVoQL+xkYYW7xIatVm&#10;dziPQNNCYPCqRIgFS+wxrRf1JZ3BBrjtH7x1f8VPsqTN9F1efjyZyvOP9sS0gS2TYby8EBu8V9E9&#10;9lW+X+QDhAOOtkAxoy2LPHFZ6NXmrofkLKI6yk89pwJcR/TitCY4n66TXthgwK6wrAkgtrgzCshQ&#10;yWZr9MtaVEbUU2fFVt3TXpKRgIKqO+UQF/sNisWUQxw60J8dfuXBn9LVfPQL3VS2dt5mtVnzgQCr&#10;/x4XlKrxQv+v1CTrm8NxM5R2cCpjTnxc50pgcmWAeOAdNoAKgNgGKy+gxUBWtlA+50+ptH+cJNC5&#10;5k8TBCBubjVApZ3HTN76WbEbj0vsZWzyqzR2BVfiDW0jvT0Puj0WgNjtoQ/aEXtqf1DukZpH+QTq&#10;AcMHsn+PLxA4CsEj1fhG4UpcgDhguAAxN4Hsdqsdpt1JZU0DU2D6Mru4Nbct08QA4cz7DCvaRCxJ&#10;hlj8HvphxTNUyM414kbDdd/qupX/Thcq9euyLTNRxo77G1bYY8vxTnU6ZXodUpg+ApTPYJ88GTMG&#10;w/YDjvkxZh2hkHsk7nKUBY3Kz3UlxtUdDdr8AhhLJmsfLvKVjSixiopbOtufm1fCmsPU/9xs8KdE&#10;nA0HEAPaCe9zREKA+JRnCn/0yTh+/snYf/bx2Jd7ByB+9tE4ePZcQJmzwjxdQoD4WOD15GzcivfY&#10;FfZRCcrBKOlVe5iwQR3E2PS3RXWzpCDVTjur/9lV9mn7E10TVOCJfmb0BIp/jujtX/jfjKv//M/p&#10;IubCyiSUSyv+h1gfXvDs99V4nxw7JfXE0Xl2SXEVLYnZv5R9ID3ehcw9msv8ujyXpfDCndO3ww6V&#10;3zsHxJS7S8vl4RuTi00ZtiGehR+bPJVXMDbucpNC5YPwi1ksCDKxagLO2XP8xCnNixSwYW+sxcIi&#10;42J94/PDby5X4+3lZnxxsTe+OL9z+OKKJ0vcjqv13biSy4/vNl54KYtxyESuxapmc+xj17GsMPlo&#10;gDhAUZM/8iwOrNq8bReCc57UTXkADYpv0NVEOSxu7AYb/NWiY70iZL1LLLO8uNSOcZdNfutTHgNo&#10;0bEWNc4CspDzg5foUF4voiG0M1asUzrcH3pPdZK/7VBMwvogH8mTiwc5y0uP9eGNTrOSAhDU3rSh&#10;Xgkim/Ihyo7C1l3tKbI8L3vmdmywZ8Bgf8oBAFMwmslnHf4UydP2Oh/ytiMyhGlzl0F6t5Fe6qmp&#10;jVJ18icvdcuZWi08ys9f7E5k5dysArZoh/TXSjdUl0LYby+vx9uL6/GGYxZXK8WtxZxb3jjt4nI9&#10;Lq5hjmOsDb6vNY4vBKDXKtM/QsMgqo3dgHlAvcASZVM/1YyWd/kajh62ZsV6fDKmYdnEs2rD62n3&#10;L9+IxG+u66CPzITcsOWV64Z2QMw41RhyW2BTM/FhRqhtlNtAGWBKHEXghtpVXBV9x1dL0rGUMCuu&#10;+5Kiu8+dWnEmeVw+/SOltI3w/uRPj5OL/AHFgGOfKwYQq897pzjjMNK2Wx++mZYO61I4Y4g4BC1s&#10;mkL66HGXoCPsx37yd9087yuO/uabp5PDWzHfVnAmWPMBRyAEfE9eCBS/+N44FCA+evHp2D/7aBwJ&#10;FPOc4aOT03EoMMzTcvzEnCP+tS7fYFBGyMYXM4g03sUZOxkf/UNLZgtB9bQ9Y5FjGWonjqg90c+O&#10;nkDxzwld/s0/NS7++p+oi1yEaz8XM8EKT/FZiHqhCydui3RthuIhp2Wdj0mSGCeY4lCgPXLit96d&#10;uG1/6XmUlE5535RsR8qKTQ/7dzkTPjJWwsfXJxfyOOOoMLn2Vdzsd8htkbhdW5uX1GEcex2UnCbf&#10;CRATpX42iBT7eaaKARBfauH2D+oMLFbjjUDw2+uDcb4+FIAI+ODfw3g0m3CF/fOCG8pXsEz2LDYw&#10;xpQ9pFtG8kI0LJQVkbj2N6jUm3WK8eu/51X5BkylYwlqEaeMgC8Bl510XoTbnioqhG3kZbGRDKl5&#10;5nG+pkRHHv3GDj11Ld0s/9LnX7Gz4GGsiHYljw0SJ4w8mhs04KfOMcK4B65rrm2Om6SoA4yl3EmO&#10;REmgqxnqG4UOI4N8bhrmXeHo2GFLdx5/VpisKksBtPbcYpAkf4Ml4jji4v4gj3OGbCPQpsxKHhLY&#10;MaWfOXoj+zgWoZsT5A2CImK/8KTH7uU1N2sCwwK9r86vxqu3l+ON3HPOIAsA4//8yzfj5evz8eUb&#10;sdwvXr2V/0JjPPmuBFqvxWvGt24K/YxqtbHbjsKq9vQd55Gw2wBaNtAVPp6jgAEvY1TMs4Y5N80/&#10;m23YMTYIrq/GC/hMN4WUgdJpEBRXO8avdqyxTXzSEp7GATudks1Ng2yTP7vFXKOEBZhdRuYVRZns&#10;Vj2dbt3UGJfg3L9T/KLfTcjZzXzQY5x2ClME/ZhS0UGfvxMUW5BPxjb2A7AZz9E9NZvi3TfJYZpC&#10;+mibHURf2Yw/1wZ1SRtCjFmuCwDx8cGtrv1j/0j0WKD49Hl2ik8/+lSAWOD44++PQwDx8499XviI&#10;XWLJsiPMD+j4ZsQ3fC4fYxkw+TbtTmMdnsK+QYpruyTLLRjt42vL84zmILk8vYVvN57oZ0NPoPjn&#10;gFa/9evj/Nf+576gubz6AvYncY/yYtKEO5dnEi48RygNbwKW4yLsfI7kzYdDjmttEP7IWnCKW/pn&#10;6UdI+XtB/bpMISwKDpfOdu3HXYQTJ4eX/RX/DWnS+cgLAbsWjuyWf7Ij8W3bLu/SdppcvfjaXVjO&#10;mliI6PebO03AcleahFdKuxLWPJfntYDwawXecq5zvT8ub0/H1d1JvuoWCPYzi8dBfkgHKNYYYdH1&#10;oqS3AQ8Tf5ZFxSllaStDLMNMNHm2KGA5ab1A+V+i+NoZEOEytMCWP3IpI1lnmUlOKygWAFwAJsQD&#10;gtFtu5XOD7Wio+ugBQlgdnRsUMwZZr7i9de3WrhYoJH32eYCxopyedSB6w7dhLMLCaetsFohTA9h&#10;HJ0jfctjDpPIUrTqCkVnXKIq2uEAYtoicU7ThwG8KI+1ExPXzAv9liAOp+LtrQKwVURwqQPbDaAQ&#10;Ubyl3JZVBX30zRJ5EyFHAd+krQUg1UfK7B06du02QlTNPJuYP6PAZZc34HczLnRXd6FByo4x32Rw&#10;08YRDMYtB3k2ArOw8KnGNXkZzzxLe887ylcqdyVATB50+ziDyoEDJAMYswNK+8IZb+ptjQUxoJfx&#10;BbDmJo66AJAVZucvP94qrsvD1bebMsJqt+5jtxPjgbEUv12n076SoZ0Vx7zns9bYhr2w6qziZB/2&#10;wiVnGcpNfK65knPviTCFEiiv3QVzzZEeYGxh29blt97sFMcvZ2suegwUE9/lIB1dYtVFrVf6Yrve&#10;Li9aQ1NIH9ZTadZnnQ4of8YiY7VE7GdeyJlizQG6QT7mB3MCvfwd8+nHPxB/37vExx9/OvZPX3in&#10;+PDsmZ81rMmCyqRiKLWBdEJA780mfw7jIz4+SsP4KDDsuUqDFnnZ5jaSGttHP5dLmJt2Ddcn+hnQ&#10;Eyj+GdPNj/7BePNn/nvy8FcIC5ou7njvc09gJbSgLKZZUCdaiGwtzAuKqjluSpczTTwJ3PO/l9C1&#10;U95Xpa05QrqsrV2TJLYqjXl6IVOM/Del6MHzMOO4HL8d2vETwJ/w0r4lP0ZOZ3Hl61BVN5qyVBrU&#10;CRSvNfleauG+1qp1ISABEH5zlcesXaz2BZQPFX+kePkNGOrcsQGGQLH8+dEUtroAUQOxmZeEybtm&#10;29aa6F2n6h78PNaIr9G9g1L9Rjze1u38jssTIuBe7JQqlk1aQVm8AV3s4JEO4GVhQYw2AfhSHmn9&#10;dIkjAeXT09OAEGTkUi7gJ/ZkQW02COi0qqeBktraoEDRAVfyK41wFnQR9VCbosfBfkner7omAeAK&#10;Km+AFqAbLc5hGWc3oX9J6CmP6+Q2h4mifPS3gkQm3q9ZhnhbrvJ8Q6JX8ilOZVrWobx4YwwiyPmR&#10;bI4C4pAuoKO60ObZrU892b3l6RMcgbhW310R1liEGbsGwAK3jEn+lJcfvd3tH4uP7N87PBlnL74n&#10;YKM+PDjxDR1AGcZPvkv19bX0AojZgTbwoo8Y30qnfwCT3gGV69YmPWa7ar7xoZ+lxyz7vDtM/+j6&#10;Yvw1dybah7ZI+9IecmlL+tBu+cX6cDguYeJnGXWC88e+AFP8gP72B9BTr7KdejQDxloOOxS3pLms&#10;jBmPmwpTbuRjn6soPzdl+AHF0w6v5Uil7o+DYp7mgEzXPbbRztHDteRy4EkjHJpC+rCdlWZ7Yfxi&#10;9KSNiXe069ag+Eh8qJviY80Bx89eaCwJFH/0ffPh8xyh2Dt9PvYFmP0XzQBi+qLKiIEMKMYDN0qA&#10;YY7T8EctcjWG+7y7j535bLd6ELuoFWowTR4DYrk591xzzsGh2/eJfrr0BIp/hnS3vhyvBYhvX/8o&#10;YS4yu/60vy/m+1RX1ERcZpVLCrwwl4rIdSALXE/MJHlS8RUayfZDPelYtijys3856TxOzmX3m9FU&#10;qbmuDonkWYS2aLLRxX8zGxooPPai/SY/RNTSz8TncOLcxg/wknbjWWgBxZMmb0kBiLX4A4rlcob4&#10;UsCCH8695rnD10MgWKB4vTfOBYxfXd76H+zOr3jkFPnYLRYI0fzNguupO8r1Qctm35hyCAM2M9Zi&#10;nydy1W1500XckSZ3P1Fi/yDxqFQbEvZzZksOP66CExGGACUAXlxoKe88evn5toBWpXuHVyAYXTAg&#10;DGBMuSsWL25CsUHx3m1WXXxGWpUx+AUIsZCJDCwtl/gstsjKLoX5IaHz0TqAE9rKYbkqG3twXXO9&#10;m6Z6uw60RerE8Mj1S86Wm+uanfO0ce/ohWI7RN0mULZgxOXbjtdrKasP65jHeWywPaUfvwGy9TnG&#10;9UTONulNDEDRbUY70T+0Kboky/EIjjdceTc3R3gAsDDhG41F/+jNP5Ti6+r8SIqnBzisNsHlb455&#10;jNtFHbc49xl5MfrFK26WGN+SkwlqI2xL/+E3wLvFYMXJNcBVovGO3PSxbAcQm6lP6uZ/pbMS8qhq&#10;0kHf9HXAi/GTb7jw0z70XXH1vUlh2qb7Nn0ROVwDeeyWa3AsN6CU4gmTRm/ghrDJrDi+/VGDidOn&#10;TdhEGRlXzbMNsGonwQLFlCUXTvmpu95pA7kMgUd3iilTutBnVg7amTbnimvAPem0Rjg0hfRh+ypt&#10;0ln+XD9KxRhT2h4OIBZAPzrx84VPAMXPPx5nAsTHH306Dp99Iv7e2Dt5NvYBxvyYTnOY9dswMWOZ&#10;se0bpnx7AChee5cYcAwDiAOGXRvl616C7Nru9H2+ESCOeUEejQ3a4ol+evQEin+G9PY//B+P9T/h&#10;SRMz5UIO4fNk9B7KBCBPsSf00oPD9ZbEyE6TIH4uy7xJjMzC3+R8izjn+0rU+b9qvploi9QCoqJd&#10;q/ZTb0fcoy479f36NkDvrQdFdPpD/il/4rttd7mp/VvpWtw4OkGFe5K929MErddaE7Ww8LgUEOCx&#10;aq95ssSlgLH/jGN/vLkc480VfCtwnB/X+Ud1e/zivkCx8jON47pxCQkFeSxRGH5YL56iAOjlKMKx&#10;z+sCgGWfFkFAnh90b1CshRZ1ZBeTZiZedQpYYCwLiAi94BKG5vEcFyLN+qUbAOKVuKjlAJocnbCu&#10;8lOOQbYWLQAyO70Uw5MgJhCk9I0WNBZot7fyoNEADw8Z5CKHLkCfF3IlwV7k/eq4LHaxC1iT+hoo&#10;+CtcmD8KYNEGAKfd/FzhQ9q02krcADn+LPIQur34qpypPWHsx16/9SHiE79flT7LxW6HLR3CdNvv&#10;OtDcKqPydF2bcmOk9qJtaCM1jndclZd2YmwBiH3ER33NGeKMO27M1K6MRx4jWMDPeWhA6TUoVBhw&#10;xjyGbgNeuOQaQPpHdgr7kW8cCcKtHWLrkJysdZgWoWoNeH2TRb9it4zb6FphlzjnhRFUHioinVIQ&#10;QKxXnirCDVn60g3h9ghnrKbfCOeiKlecfsCNDrcvaZK33bDCqUOxw+Sn7pgz18dsWaJaPzYRjN+P&#10;sas4Puzlo4gqQm4b6+M6Cat5pJt+JS0lcyk+CIpdVnSnPKTRh+7YmhuXLgdGJnLQFNKH9VTaUh9+&#10;20J6XQORz03okQGxbOLohEAxT544e/6RzxPzYzsA8YF4HAsUH/OvdCdMJtbta0x8B+DlBltunowi&#10;JixQvNHc4ieR3GoCluy8O6waxRT5qbPSZA/9QoSvYdJ4KXysxsvNzhP9tEg98UQ/C7r49X9zrP7e&#10;X6lQXfzMAkt/hd9HmahyMS1zRN8c05PH0rckx3Gltv8B8uTytahsvMfZpQs/lD7zVBWHK7j0F03y&#10;+P2ZuG2pbfq6tfpgUgEPt/rXo8ytgBJN+HrVlFugQqxLeyOQey1gcXGzN841N58LFL8FGK+GQfLl&#10;jSbc+jqa57KyI2cwweSsMtLm1TdTCVnwGAaMBRZ2/1ANYCc+OTkZp/DpqV2DZAO7Zn6tvdj17PEm&#10;tzn9JwAiQMMi44VD8QGFAbgsRKRBgG+YsniiAX7AKn8aweJKudiPHvKfnT2znaS/fvNmXFxeuizA&#10;MfVuIENedoEBVuhzcyjduhSgVQAa9pM2+ZEoWeI7DyCiABVxlBHw2/+MxVMx8sMf2g87nz3Tgs3X&#10;u/7TCrWd7PeNQLUnx0QCrtJ26Gw70n8uyZSWTlsjt6RZikWBcRX55lQkjO4uLws6ApHh24O0Y2QS&#10;TlzO8PIjupwfNrhTaT67bj4Qq688FvPV8Xq9GdfsJLPre3U9LsX4+TMQ4mF+QEe7Aiw4q3x8EqDD&#10;I98OBWr2Dvnq+0xj/UTXxtFY8bzkDceG9sQC55u9wT87XuvmcGXmT0U0fuBrjTOBYXij+LXSwwn7&#10;L6llaHahaXPaP32wbMGAW7HHFuMegEVcgO9StrmvODj5+RaB/ubGLjvl+XFW/Ix7vtHwn60ozjdP&#10;7bdLmvTgkneRpkHFwFex9KnKl5sqyLU5pFUdFKeA0zKWLGi/vUuykm3KXPwt0a6qhW7s6bL4zLyS&#10;a482zU/dAJ0wc59Y9Usc9Uqd53qXntLFLrB/D1GA2LvE9persHeQ+XZB459rYao7DSXOzBqdJm5I&#10;JQeYvrnR4JR7dlhpT/RToaed4p8B8di1t3/pj9rviaS4w1x9vmbaX4y/iYuaK4lrLIBSLpOyJ+Zd&#10;5s62MopajfXWToFfVYaTy+2yp4tZ1P6tOBtTgQep9FsrNjnSOvCb362gJmd9lG2mpV/ZWbCbYrvm&#10;ek9oVT4Tftni8JT5ASK55JbAY1GEwv7ckjW9oyokBUxEtvNNeRdEXJe9JElrCs9uIUn8GMjgTcbx&#10;SDXOEa/3Tsarq5vx+Zv1+PLiVn7A8Bhvr9hB3vdTKfyUCemC+ZETX3EH1MWePiLBEtl/gevn9KpM&#10;/m736GAGvQZ2xbErOgCc6ecweRsUuwyBJOJxoU6DicNFf3ZIo6/BsuVq0WI3lV9uM979uKwb3Ro4&#10;L/kElAtI9zEFFqzV6rrso+zSJ8bIBnNt3/wEC5HtBoxxxpm2oL7Kpz7xzhQthowSAdSAO87QTk/f&#10;QIVefYPgnXTZlGcLx758nT23k+1SP5A/6VWOwrav8vnoCGmVLzSPnyleZmTusCdplqdccBJtVzv/&#10;lEdk3gbu7jvlT7+l/NkGySs/0qQDWr2r7mIYTaqPdDdQVkZFZ1cYgImM62/bDFHKNtnL+FM8O5A8&#10;NeTsVDd2KuPy8nySZXeaShh9grHoAAD/9ElEQVSoAkABgVXG3KYaA7KLvnEdXBQ3LtkNdrtKG32I&#10;HKZ4l1cE0PFusdINyDU5eVe/+hH9pJmw2+XTrtQLAAYJgElp1z/jJzLY6XwKYwPHmergkMcVTcRx&#10;COq3kQuQA+hSjutITsmRF7Jr/Up3mHTypC2msUYeJXpMWCb2pu2ThxRfG6p391/vqPsoCXL0g5hm&#10;ONI4oJ/YLWZI+OkT0pd6Ri/Zehc6OuNHW+oQOWgrNEeLqG9sB+jblQE5tkV7qnnk0j/Hx5orxIzv&#10;E91EPXv+YjznTPGLT8bB6Udj7/i5n1e8d3zmnWLGKjc7nnsEeDk3zE6wIlzvMAZjQVMq4B/91vWQ&#10;ayJilqz2ZKTZdZuQnnFILH3CNcg3KU/0k6f00BP91Gj9u393vP6P/kiFZupJ6DFycsn4873yczre&#10;d0uHPkTvNyVf/N+0CCmYVCz9Iurddbfr91KiiKgHon+eqBeOh8ZG4sJ8spCstVLySLXbPR4b9Eyg&#10;93Bc3xyOq5sDgeC9ccmO2K3AsBbGzf7huAEUaAZmsYVZiLSspQ3lA4BkQdsfx/wojR3MY3aCswuM&#10;nwl7WhQMJrJISIltZ1Hi38gAykzsBs9mxYkbUM9AInWDWRTglRYhfhwHAIV6J5U8xJ+fn1d7sKBk&#10;AeFIAukAY/5aGEDMws2RCf5uGJcFClnsRc8VP8pixwf70SZ7DKREtoNdIWyirm4jABNtH8BHvizm&#10;pFU97IsugAf2YafTxa2L/ssiiEj6HTDSALfbBlq2jdta1DLN5IdIj2xuEnxkhHr676zhtO2Sae/s&#10;grHLxde//CgpNz3oXZYNCGoAA7XtvbCnnWpclU20m9npAUO4ibcSKkSEKGMJdi77iUt8/qyFID9q&#10;yk0O9eNPPgAv/JCPs8rs/vqJFeIr+XkuN2fpOTp0o+uB88uAy7UuBIkbgOCqmrIP8Elf4VL/xLNL&#10;zF9V0wVAcZ+1jZVm6hHgWaDSwCwcoFlp7jNcgFPt+hZ3GjvDB/7jiZIjTWMjeRIXLnnrYRdYbueR&#10;O3Piu4yZ74fdH9hqTv/65XhaHwc34cQUuesYH+7Mnwkx/mxIE/bISvdRs/rOQ6tFxZ4zuGFirHMT&#10;pPGVH83pOuUmqW6UUrVqF/pW/RIQnLakTQJ241ejp0/EDjebUIhexneVqWv24HY9TvxPNk/0k6an&#10;neKfIvEXzi//b39w3F681DXQFxEXo68qk32LMJSLejvNF7S8s+j2BXN/Ekq4Jy8cfTobrsuoLHbu&#10;5f+mREHihdp7NrZN76Aph/LOueUnQNxCp+sqnnS2frfBA7RjziSP95E8ibbgJLtFHb9MxyYmyAr3&#10;OHiIl+lQ189TOn5Fe5dYk7bW+rG+ExDcOxLwPfIP6V6eb8Q34/UV/1K3Z3DM3zxvJNeAxC/pMnAp&#10;P/ppEIMylc15wBOfexWYlR+QxHEFfn1Pu2ua7+qkHc1JgwCEyFgEUelk1yY7J9t1hZb9aPBVYS86&#10;WlRYdJA1QFM6fn89aaHoIczCBpilnA4DYK1TosSRzlEK/0LcRF61x7QTRqvEDnbHqAX6aKU8VSE2&#10;AIqggESxgmgkb6wX9W4hTJuUP6T2Vt1YR7HBciygUzo2yB7vUAfsZod7Tifsr78TcJ0aGOcsrPJi&#10;L+1WYdKjN/W702LMwgwYoB7stPkstuwgDoCN33UUQ4QBabSLwZRMIIl26Ueg6e02c30kQzvlJkMJ&#10;xCmt28kitJ7swxaqxHOkrUE6kWbn8fSUIye6wbvhK+sry6oi0ruWftWBLIwZ7HMZGJF2oQ3oA274&#10;fN5VnG9DYonFKUke9FiXuG9gcu1A1Je651gLO8YNPu2nPZolt3Rph/QxALXjA5Z6rMNSNvi3P1zS&#10;fI5YtnE+GibOaVMbYjc70fKKHecKIVvJVYbbxX5cC7bjeMvKa1VSSL9Nu8SwEvrmLgUizw6nAIY+&#10;+NfBPlPscJXV5ULocHtaV8qwOqUxZmJBaCskT1m7pc/js+LS3h3P3MEN3p7mMJ5CcTTOuME/ezbO&#10;zl6MY/GReP/k2dg/4sjNkQYaP+ykbWUT/S6QCmBlnOUaiJ22RPVLnzUoxmU8MD7o2/SvXaUzgnJc&#10;hexVE65hNKKYoJh+4i/P+7F8T/SToydQ/FOkL//s/2is/vHf6kvYn0vyWF9cCPhx8xnakvEiXGny&#10;V7TcTu8Llg+xJ4YqXY4vwQQncs5WJGpd35y6INzY1dRl9OT2GCG1ZY3yzWH8maR3yVqn4lVKRaRd&#10;HGtd0bGwQ077e1Ldpda1lN2ijl+m2waQT8KeuB/hTl8S7ZUzxSweAACxwrfe/T32jvD59Rifvb42&#10;KP7ygmcTDwPiq80QKB4+d2wwVG3or9Fx+aQtVAD6ma+ZpFnUjo/r62EmfhYXTez+utTj0JnjoLO5&#10;Fo7Ey++FjzyOMuF1uaKudwDC3AZNsy5AS3aFAW2cMw1QASTSNgixwOpmAVDshcdLTcndZDFSzFpA&#10;mV+ME2dbpDuLfdmLLmncSI72otwclxAoV9jAToyMLI8OqaZFnberIHm97SYS+a4j1y+65XWu+22A&#10;g0z/bTZlpj1iIWHqS70mMGxXctRDfvcXpHz26QO9sQS/C5kAMWEDdbmEUx5y2IavbNaHNdhfepQW&#10;m7CB9kxhHvtK7puUlIOuEF53l/IH9EdfZKTDNnBW/EBA5sQ3ashSFuMU9bZTGXykQWMkDCDCbq69&#10;9C/1Qg/smz7kJJObE8oUa3zlOqEUrpuAQtdHRHtzQ8A43AbEcQOOqi+tt2wQ+ziGOO1JpWd/XGzV&#10;mJJuFZLyYcVPwBgZ0pA36I0eXORjJG6lVThlFCPXaUW2Jx7pgWh7val/9SfDafbTXxZ0/3ElLEEx&#10;bcpm57d9fMK2413oo52b0saJDyjmph6QyTdgR/kG7OSZbrCejRP+we5UoFiA+O6A31scCiVpfEmf&#10;x7+uJd1VGhzbaC50VEs/uulbjpWZmSvtr/7HJvqI+hPGLmqnvHCuLRgH3bRBwsgyjhifPEe+op/o&#10;J0BPoPinRG9+498e53/jT+Xy9UWAUxODyGO8RvrSD70zLRH2Q53UFxNp9otTkovPRFLuh9jwzalL&#10;31Y72ylqu95Jqk/57F+aKH+DoiWh0W3Ny3V1QZZHGzagplVNNlgs/m6jXUq0BSfZLer4ZTq2eEJM&#10;2LY9wp3eZFvFiRGoUH05C8xXwDzDdX13NF4JCH/26np8LlD8SoCYp0xc3OyPa/6t7uZOLKAI4ANw&#10;uA26zdCblshySlmSkzzWejeNiZ1GB2DJkZVKKfvKNvLj0hcGYnrxtoj9/jRRt8pReWfqusJebAAX&#10;yFuF4ID8DTw4F2pZFipR2pd1q0ChXgE6AhOyyXFuA+kirDoaBOuF20DO2mh/vV0fZWBRc7nosmxA&#10;JwskL/LERjKnjtEhrjgr5LPCkdeHz2zPY5gsu5Q2iS0h2iT5XAf5vUPrOig86Zt7y5ZKOaDQi7lc&#10;t5ltJH/+/prdLWwGvAI6SXY/gHoIWFnqjCDubFfZ4V1F2lYkWe+YyV32g1WhC7+c9B4jHJ3KKdsM&#10;9hMSRQ8/mORvu7EV4seKABFVyP19fKSw7MUfVj1htNjOjIuTowMBo2MB40ODpYDntFFAMdpjpEGx&#10;23RuM+RcjjntFkDMmMvuLkDIbaow+ZpdN6Wjz3ILf4fvlM8/AsOvNACxXaCnddAnKafzWr/yWV8x&#10;3+l0Ou4E/IlKyhYpxS5N1d2a8cV1IldxtI1Bsa8BrCJf7RSL551itZEK+mmBYuwkzjfEInTRJvTB&#10;sdA5O68ngGL/uPXUZ4uPTs80hp6NvaNTGX+qds9jAL27Kw2+lsRpffTO/Uh/A4D9WwuOhknv9PsK&#10;+kblxj5yp15+EUcEJLdTI0EWZKovpQfdPLHliX4y9ASKfwp09fd/Y7z8D/4nviA8wInkQoATEuWq&#10;8CezQfmzwNRCUB+zf0mtJ0S+MP7FIlsfsQNPR4pKZ/TPBVBiWf21KTq3daRuIU9g7ymD7G3blnVz&#10;YEsnZI2LNvcE5HZ/nCY7EC2/8z1AibbgJLtFHb9Mtx21ODlI+GHepe7X1DvnWDlLnOcLH46L1Rif&#10;fXk5fvTF+fjy7SaPXeMX9gbEw6B4JSCyKfDhEsqTR6yJ5fJVtR8fRHmSzw+bNPFjk9eFgEaH9Y5J&#10;3S/kI5hwFg0Wp14UQq6jF0iLR16MbgAYQAwmTN7+ER9+5JAx6JOfnUAIP9RtlzB1kK0FWrDKvwp3&#10;3oAby/KifO8CBo6lXWKg05BXGF298NoGa1E9ASn6pNiM16T00A9oTzlQRZsS1zYlHA647bpiTrdp&#10;1xOyrF4Gw4s8SrDNSDqPhSk7+QOI4bIHeeX3Aq9FGB2cRQ4oBvzVz+Fb0YJiw9ymHK8xMBYjSd+l&#10;LNpIstUeABewi48EEbYx7IJGT0ABcW4hYgw4j47zxJMAZr7pFgg5kn3KR1/7mwT50RIJegdqf8oO&#10;QAJwUGfp1lClODyS8DcCLlwcAJg+atCJmT2+fIxE7TaBY2SkzK9lvy38gN34E6cPM6/4dQOGUfJj&#10;TwAyRjIOOR+8ODssuftnhSNv/bFccV0malNWu5YgIZ7EqAkonX4DuHqcyaULM+bkoZlEtlKZAorl&#10;qnzYf94xlavEKgMd3yoolktel0P9K55xRR9x43OivjkRwAQY5+kuArECxPmjjlMB4zMZzu8zuLHK&#10;8aG0fs2d3Ijs5XhMA+Lph6k1VxH2XEFfYZMyZn7AurLPPpHiYrVc+0WVPrWB9GRs8cO7jMEn+nbp&#10;CRT/hOnmzY/G57/yL4+71YWGNINanzXQzXwU+TKpi8Ukv19JqPT2K+NCNBRlluQ9yeKBle4CsQFv&#10;/FAsitTShtbVk8o3pypnWUb7ldR2PEyR86fyLDRMJvdiBdlmsTWW/W77RJDLcSYUlJKprmQvex6r&#10;f+taym5Rxy/TbYMmyQrHpof5MQKo3t5ybpJfnwvsru/GxdWNgPD1+PHLi/HFq6txfp1/s7sUKAYQ&#10;r7TYsEvMZEpNVYItSClM9tjCYqbRZZevOhWrMpBkMWFhc2a3lzNW0yVgfQvbWYLxGxjYH9mWcwRx&#10;ChMPN5hrtrzkJj1e3LN8GNwKxLIALeVnsmbHNfijzdgJDahe2IIk5ZNfq5fLrPoCijpv7GGhY3Fj&#10;QacMydYrJbpUu034sW+KXCSSjwjvagmQ2o6qT24Q2l7SKs/C5iZiDEBLRzPxlIF6ynVYH65jcRM1&#10;IERfu462Az3SaaPTFtBUtBUW20nbBDiJS5B82Z1Ed9oDvfRN6l76PRgFyBmVAAEBGACfU6tM+uZQ&#10;oPjw+FhxOcZCHKAB8GFQTB2Uix3plIXtjEtsxGWnmCck5Gt+j31+dtpyys+M4n6Xawa01bhJXVIv&#10;Xx9iQBA2eKwCil037Eg7N0ByG9qPngCniZFHRvrJC/j1IxMtnzAMGD440I0A4IuweCq/Xenh5iYW&#10;tw3UlXJjH2XaRkyynEWTVgHSelx59x9XDaKmcPtM14bC6KbdA4p7p/inC4oz5qhn2jLx+RbAgPgI&#10;PjQoPhTw9V++H5/5MX48ceLg5Dl3WcLFPOZR7Vztwxhx/dhFpn2rrdkhBhDvi/3vd7DHlPorhrpO&#10;UDnWM40sJ1Lbuca2W4M5bTynYgtjIXV8om+T6K0n+gnSy//wjwgYf+Yxb3rXGF4McCaXePIRh8+l&#10;f4cU59StJC4tkbOSZk+FO2FJc/i+rm+LFmU8VI9HCMnYVG3QMQ4kvuMSnzhCc1q80dOBxN+jR6J/&#10;KuRJfJtjaurLZLhhoVcK+xbXQsavzq/Gy9eX4/XFalys2BHeKx71ZIqcOaXuzNNmq1a43K60g4rk&#10;B3Ucm8jiHzt6kWHBDEDQQpkZu+IXQAAZbFb63OblpEL2Q8hm0coOXzN6AFc8GeLq6krgZ2PZ/DBK&#10;4EDEExM4O+xng1JPA0iBG1Ev+LQZ54exF6L8CbBRthY3Nwq1Vxg/CxCLNOe2HZao/2hC+v0PbTae&#10;vIsGFWdHaPFyVXFVpsOwypaf8mFUhXNWmf7iR4Cu9+LpEF3H1gc3YLY1ZUOTyyw5Aw/Hpq3n3cIK&#10;l8tCj1zblfrlh408vSPlRScCyuWXcrr/iXFSkneIMsKAAnZyDTKshwyqB0wV3KZz29I2PkIgprb0&#10;Be10teZvoflnxo3/vAYwPQNECdLWt3lyAEa5bKVzc4ON/FCVc+nnl7qZvFA7r3jSSPp3+mMRsf8A&#10;RDbMP3QLWIENEuWhXXyspsLo0Nv268Njg7rliQQEsFXtZlsDbA2KHRbAqrj5SAYcMAyY42v6iXWD&#10;gHsg90hgzmG77VeaQSDXFmBaeiY3zD9BAuxcTocpG5uqDu6/rlJRUproqU5fxroliub4+9RpKWfO&#10;tpvnYR0Rn9M8DheMhMcbfuIYMxpHPG3CN9piZlaPQ6XxeDnnETOcpvlNbdT95L6TX40YZuAxblsO&#10;GcV7noGV5usHKqeat5i6yyMZ/+iX654nw4j5g5BDjWVmqCf6dulpp/gnSK/+yv9hnP/mn7Wfwd4L&#10;ASPebvM0sHvK4BP/7oBHdkkdLhf9eiUfbsjXs2XElsnkNi2CyJinHOEOQl2UaLZyIXDPq8+85ySv&#10;BqGeDKZJQRRL3kWUOMuHUsI00fGiTXnLzS6I/FlTRRX2KzT7QlPIcpN3ougpKr/14dfHMpmAY9rt&#10;OM/GmmztT3zsZppj2qX/EsYPOYcWWcAUu71Avs04Gpc3h+Pl5d348dvb8cM36/H51d14c7c/Xmkl&#10;P1fDXCnntcrKsQlp0Rtb1PvTKzE4lMnCrbAAA4spE3gmc/5UIWAkX91yZANQSVh5QDbSQrrBgG3E&#10;6gINBgjVhy4HHSpHejBrBqeyTPEE2ZHqp0Wgu3celSSbWIxYXALWbniEUYH+qlK4yFWHHahE7LCb&#10;+pDm+lRch7EdWcLI00ed1nXheiLI00BsIfVAvXUhknTIyytpYo4I4He7SW/+gY2+pb7ooy2xISDN&#10;9imujx5QqVJV1dEHTFKl9Kv9uJW7VFS/KB47hP1Sb3GHSU37saOtRV7hACWgcAlAchldbj/yS1Fs&#10;rdIX8gBo/0CNONlMfKdZvzzAc3Ycs0OXlrerMcJNG181+waIcmSwH5WlsQ8AvrlZCdTtjdOzM/+x&#10;C33gf6cjHXzMuNL7UACTs5rYQf18o6IyAdf+q2me71s7tWShXV0PxXme4RqRbnbwsAvXO6OHChcg&#10;4joKiJJfedlF7riAX8UpTJwikoZfZfDHJmOPnUl2hOUKDO8fnahuYrl7cvdkP8zuJj8OE2rWNUle&#10;1RnWuML+6VqVH57DqhfjRu8w6fF379GN1lH+3DDouuPRYboGvdio7QCR/lEdbbBsE/yK97gR5wbC&#10;WTzOfFOhAOGZY0ReeP2Jx58SKfsgxSmddpv6SOUQl3B29E8E9E/UN3zDxA+IOYvO2fTjZ8/H0fPn&#10;Y//s+TgQj5NT+c/Gvtw9juW4/2S7xp0yVZsTVhnEV72WNrp9CZdLfWEq55GltlIO1yZ1zMvtX35p&#10;ZQRadk83d3ublZ9mtbe5HLdHz5TyRN8W0epP9BOgy7/36+PVX/0/5YJmMvLFHYbsTpHx83Jg8jNN&#10;4L6bcr35MuIa8kVU3vIvmMf3bIWZLERty1SmGOBm7vQ56R5vkSL85qO54k3tblPq/DhF38K+LXml&#10;Uk5XDaf9FYZcW2dNXqpnd+KFcKU9SC1mXbyX1i90PECxAUh7E/+Uc7bCO1EeN0hoEVK/dVP6nKbi&#10;OUd8dXswztf74836YLy83hufi7/Y7I1XWtFfaeZ9q9yXewLEewLE6lsAtbtUzei/pdXE28ziC+dr&#10;2kMvxDylQiuvFoTjcafFnHONN2pYA3IZ4xoozKKKCyT130xrgVxpoVxtxO0vZiElv/PRSXDXXf4s&#10;KhmntIwXkJLDz4/q8sxgbioCOpxd0pEXeAQQFft8rWwlzawPFsiUobqqHaVJtgAQug0ApgVGkVca&#10;drcco9D1gJXuUak8NNetGxj9KQ+AjOs4ETJ3knFbyba1xsJKfC3/xeZG/YnLn7DoZkaK2e3ncXv+&#10;p0KVx7/BsbPpp1BgIMWhHo9sZgxP/Vovl1tMGxr0wdRJLvHWQh3U/rcCFTda5G+qvwHoBunOL1fl&#10;oofK7Kn9PJasHHYFo89UfsdVrGSRB4QeaXzBh0tW/KHsOlK7HEkpf0B+oEF7uC8goS5iiACuAL7e&#10;OVdbAIbZ4dtc8y9jGiNyr66v1H4bChJ4DDClyfgXvLX/sU7Xxkptu9bY0rVESfxolXa/UPrby9WQ&#10;Go01nmVMXlygTBg4Y8BcsMY3FzA3bupP+oMe8dMiZPQdY9XAClsaZEmXXACsXTNxFS+2rK5Jg2IB&#10;4EP46FQ3rafjABZoOzw9GwcTExcwN3QzIOQ39nSDy3W8J3/CYsIChlJYX/cHpE/gTwzYg+/UhrGl&#10;0uXmrLQ6UvVULe23q7qn1/NJ30skqYwTue3vcOTkeCxVWOzPimt95LXoglM6fmRks9p8lsVPX8kv&#10;IeQsFp/9rouQfFgp++pDVVWDDnQ/7hh4jCGz2kzuXae5fdLH3OT6MpDS3PBKxm2mfO7zI8WhmOtG&#10;lskErgVfra6jfMqDi3ncUO5L7kBjfV9geO/6fNxevBq3b1+Om9c/HuPVP6cGT/QtESPlib5l4rjE&#10;F4s/6PCSw5urkbCd+ENIWMDc/uzelGR9zP6Zkm1Om/In+ETvo267b5uYaMvrLtkqhRQmaxI6vv1e&#10;Lmb2ApMFlpsCn+vTRCkcMPg72kut2hdavK+u1lrgBQaKAU3siPn8n9i7dS5KZdfNETjtUZbEtPMq&#10;YrenvxoHTLE7azktBL3b3YAgZ3YpFxt45FkYP8cf/PW7QQOZnNUFWk/FJVplLsolFt3Ww4+/5LeU&#10;y0+6bcMGldFs8LdgH12wWyz5HLdQ25cu4r0rLddmIV/sYxc77F1s25LdKZa3lkWHPlKW9eKyM5bd&#10;sRzHUBsJoXEUpI+DTO1Fe4pTVrvhCXyhEIbafZBmO0yurj6K237XwXFKR15lUUc/gq7KxnbrQiSK&#10;xC7B8l0Gena5qcPsJProDMzX9lU+/W/XctmNRQ5/gH3Zhasx70fsaWz45klhjkKcX13pOlG7Kkyb&#10;y2zVIzcXfk615LmB806llkX+pIM//ri45MhK90fGbWpbpPLbflgfTkWmbzy224A6aSxTJ7PCVc9O&#10;Sz3F1Zb483U9nJtAjjT4UXICZ+xw84c2Ewvowj5vTbrc/IW4bjYUzlMROGaRdMvgqs1pV/R7x1sg&#10;r8dBt71t6q6bvO3phF8EwlYAK7arVtWueYxandF2exRv+ZUud2qb4vTh/TZw/ymdtnX7trz6s2b2&#10;Lc74qd5n7HgM1fXGHMF4vb4eVxcX5vXL3xXmEDh+om+FnkDxT4C++NX/2di8/syToSdEvzMxZoJM&#10;/JIjU+nlN1WYj3Imf/JOkUQkJe9Kr7RfBMLusvkhdqW+IVkFusqdVNpPGd9CIZlvM6nVpwn1vOx2&#10;WFwiKZpIpsrsDuTX+JoqidOkqJnRfpw1u4nXm3GuhZvFG/96zcQJYA3wykSKfMrVTKwPFrdc+g+1&#10;8322qPJ0XYjLJA1N6wCmw3gqgjByBnIAPwP1gAsz8dKVPFGEjzChCRw4ycptEzoaPLI72DaQ5vJK&#10;f8BzgXCDyTAgyjcXxQZ5oCVRypSuaj/qQEzqUew2nfPFn7o4vxY8lHiXutKp15IUpfQCxsLj9JnP&#10;sZbdALu230ydbL9ax/2Z9oWhtFMaosuyLcRVPNTySKW9xNiJ30ydK00y0ziCbQPAOEcQ/Cg7hQP+&#10;5nJ3bwaggNsAK9tkit9AQYChAbHPuxaAMFB03gaGgLaAEsqdzvLSdrYt42wNgJD/SqD44vLKzA4x&#10;vezdbuUh/Vpg91Ig4+JK1xDglzGqNP4FD0DNOXaYsUY/BOxTrdTZtag2llrXN+m54cFG0ptdF4Oi&#10;JaBK2C71dZ07LfI+oiGgSru4jQRkec6uv/rf4gBh/HYNkhsgA4jlchZZbcyfsuSJCWE/cUT6DQJd&#10;nnhhi4fY4uV3x1H3XxCi22qGUdumnga81U59RjvhdgOWA5gzPuFl3+7SMo326xsPmDKVoPFYXGMG&#10;rszJZ3ZQaVxz/FENN2uX4/rycqw0bq9/9++P2+uLyvhE34SeQPG3TK9/498eF3/3r8qXy64Xl/vM&#10;AN+OI/Ke31rLrY84SXFY3paNS5wjF3K/+JSaZCKbGdqNe4ghudUcU9su2+dbbCpNZ/68RyqDYnIs&#10;omQcR6yXa8X4S+riG+8UA4QD4BBGmq+zj8b1Zl+Lef629moFECB53/rZDb67VTlkV5gzwgd7LHYC&#10;FHx9hw3oeowphZlYpKAmbcCP2LO3ox1vgFaLPwmZyJc7I1lYPasrnfwA9QbIgBnKu0cSB0CQr20i&#10;Dv2Ux47JNQuCFogJ2GGLXQBcA8wA5HDiG6hOTDxgh7ZS0bABovRRSYp2eMmU6fxyrTNx5FUL6DNf&#10;15YKsyqkxGoLmgMiDYePBOVPfSe7AcNyp/qJKSmllXyFrMfR2EAhjMa4yzJyRCeAEoDLDuuqdvR9&#10;7AVgaXAJSMQGyk3d3XfewU5c2wtjo+NpT4WpK33WC7xNKZri1S7eAQY0iPMDzwCIAMOZ9aGqwV0/&#10;EeWqqO4XznXHtqF63PqGEfCbH+GpHZSXr7Y5+kLcxfV6vL24Gm8urv33z9cCxPxJwlrXz+XVyqCZ&#10;HWPaiPai/WD0Y4OPztiWuJMtYppgIovk+nB9ZAfgaALEC8A81VlxBqXs3NY1lRuHgDiArwGbgVvi&#10;DOzYSfbOpvJYHiBHm6ZdGwAb+JYdfpJFyThe7OMUtil9RR0ml5f8S/5FIPedbM+RKY0jzYmcEwbw&#10;NiCegDGPZCsGDPf5cHnu1b35MSJt7r+j6BHnSFbGjrnGTA/zaFQkY4r5QOOQ+W/ND0I1dm9XCv/w&#10;H1nqib4ZMas80bdE1//kN8fLv/hH7WdM98BmCl0uGl4oLBEiOKU53DJQ4vpj9oe28u4y6RH7hSAs&#10;ftcrxPSwYC1cM+2kLQm5UjG1idrIzkL7t0Eu+QETIJfkNxMfNtUEmA9xwPBenznW4m6/Fu5CtwGh&#10;nIXdP9GifSAwfKdF+9aPZdNcKbDCDhWTcyZuLnNAmiCHATHAGFCchfn+hL7LUAPNAJ0AMohwf61P&#10;PNHKpXm+d7TC+fqxAU709VeBgCvyU7eZAhy8eEuXycmJRwlgEUB8JWCMHr46jx2yTrK4bV+Dy63d&#10;4nvAOIAqwDP1oBz8xHVfTVxdkjzlSkf6h6y0X1a0ztNAB72lPi5Vwws4MQBJndFjrvx9bTfgatsB&#10;gA0EQ9FIHVwe4bZf/rBs1gd52F01AC5gvNJiy4KbIy8A4G6ntE33uX9UaC67lN67ozCFUMf0e1WU&#10;aOVJ+5COW8BP3Mcjpl1Lj5vI8IqS8nWcdSii/JCKcT2pY85ip77+ytxg5FDX0AFXma4dzg9fjVdv&#10;LwyMOU8MIOYsMGCa9uApILSN2wLlLJ9SRRl4XB76XS5+2rvbPAzZtb0ZC133gM70PW52xeU6Tmn4&#10;l1xtkxsJACzx7UbHpLPK6B8Emqssl0N5Yre1ALF//CdO3uR/iPVRdUkb/GJQj38AMXMkY4G2SN39&#10;ZA+3aYPho7QJYNiyPa+mvqn7Nk3ts0PE0fbdb/wxiO5i5AZoG6Rb0OL2e76Fdc019xyGf0+DcV/j&#10;bJy/Hjc//qfJ+ERfmzLzPtE3Jw3OL371X/co9pLokY3bfrzxOEofzY7jlYT4K+zkfOhlpz8ib7+Y&#10;N+HJ7fzy/6IQpr6PH6LH4h+dpNOWk0p75rhvTpoQ/bJ3IpeQN8XJzYI5CxEJ0mK7FzBsyepD3Czq&#10;7PDxI7v13eG48l8634oBiAI3LOS1U+xn6foS14TPa1rgekIn7h2sV5c9kbxEER8QWICTSbqAk/Po&#10;bQ3Sk8W2WBM/5SOT3eI6FkBe6kgZMU0LhRZqLR7Z9WJBSjv1zhmylO0dY77aBlyzeFgo7PYCvMk+&#10;A8cFN5hrQMdrBvgKVTugA3nrFSkpvHiho0FpA0jku/74KW+mMnDpNfCRp8p1fYknGX+lTelF6DZj&#10;c/FEJaccdqFJXq+uf44glP1qAx9BcJul3VqOGpDXbeK4auMtHWlDk4tte2MD9jF2QmVf1ckMQJG7&#10;PCbRY1ZZTa4n7sRKU56ZJa98/oGbbgbzgzi+gwnQ9T/EaXz5KQIaY9yCXgkYn1+tDI4vrlf+oxs/&#10;CUR1ydlj3cR5pzjt4XKsF3vC7Pb5B7JLe/BXOv6usypVdZ6vy4lln4GX0nET3+1TbVTjhTh0BuRW&#10;GC5/gsgWGAb8cR2io3TTVtFZoHlRpj7CZXfiePOK6zeBXxhqg+N2m09tYGDMUQnGX9or/Zl+pNMz&#10;jnOtP0ZuqwWRh7jc7Ek3gLt2nynbNlUWRg4jKgMHN2Ux9pwum20bGxz1Gi9/b9y9fen0J/p6pFZ8&#10;om+Dvvhz//pY/+gfJuAxu5y09aqBHJdw/M0IJiUfnV4xC0rYSUXJzgefDvCuBMc8UVHaxd77VO31&#10;7dFyQkR3eU1aTJlhS8ZLpyY9LanxexnPREhGsnpxLYn1jcDwFX/hvBlvLtf+447rDVMooJOdjSMp&#10;DSj2L7mnslIeCnusPMaMvz7awMJncOKFVuUwOQs49aKQ4wcNosJJUyluV5WsjJ0fYvcDGYNq/JLr&#10;4i0rBhT7bGT9axlQk8XJemQPfuL8wyoDFn4Ipfy1wKDRYM4c0Gf/FL9dLv6Wib2UkZ3RNKE+7M7y&#10;ya+X/d0OAcVuM4Ev5CfZYjTwaV3ohCqtdULdbt5998577WR54WYB13IIqyx4l5S7fCGXrxe41GWQ&#10;DKuMPJpLrpxYuGTakzGmvOaEHacMBsWLNg6pdNqsXUVP9adeKa5kkAoTmfEmBrQlVpS8ZPdNmTy5&#10;QrCr7LYS/AIyXGfKn6+nxbazZGkrja9++gPAmD+34SgFfLW+HSu+PSCPyvI5ao9zt1pI5VB+bEh7&#10;hKomqZx0UO8w1HKud3GAWdopnLqnDRKnD+dNfoWL8HmMLGQn+XKtZ4sDjD1PVNy0I19MvpBLMPeL&#10;d6f35yT+C0D0FwZnfNCuNc4UTpuE1SiOc7vrIzeDYq5xuXD7oa32W1CnQ6QxtxkQixmHiiAhdplk&#10;kbwuHrMUg0sfc/37cXLsZCtfHmsofRqrtz/8bRnJc5af6OsQo+CJviFd/Oe/Nt7+5p+Rbx70pr6K&#10;FpQLJZPH8qJZTLP3yGrKY7/dLAxR749cMXbjTCShWRaaPA9Sy84c65qhpdv+nw6pcl2oOBMIcduV&#10;9qRtmU5r/gDqiruAHbbSooXaSTNiKbh4QS3vDHBmO6IyYW5zXkzCgDJcFvT9sbk7GMLC48vzlf/B&#10;7pXcc35kxy4xj4diBwJQXPX2BF0vFLqo8gNgZl6AWoBqgTuDW4EdbOzxiw7SDX6sk4Uhi0Of2XW6&#10;OOPHhTp/dqFiD9k33i0OoLU+iqjVwCBBC4a/1hUAJOx08ssPGMTtOhh8KN2Llsu1eS7faXapU9Ij&#10;I7fS+6v/5JkXqNmd4x0nO+KHbJjr1G1BvEEd3GmlP/LSR0DsNHsrwkQZOKovbQdw4VgB4LieJuAf&#10;TrGbDqvvp+w0hMeASHnN2KDPtAVc9tdYNLMKeyUGCBAnOQnbbnHykq/azHFLpkBnK5XYHn/KzKff&#10;lo1NULsQ40O1zYsxg5zqg/4up/vR1TSX3S6z6pYEubWbXZyiJcfYot3EfMvCUYqLq/W45JraSKoA&#10;EjoZHzl2Q1+lUui3LVLn8ohrtq2pFxzCtrT3BMRK1+Q2e7w3kzfka6pu6DyepSllVL2alG+RzeHl&#10;sEApqutDeZuX9lJeykybOmZbYCol7Q5vkYKTxKQj/kl0oc/eDi/jK2FHu6jrmU9s7Xxte+ebW4hQ&#10;8vFpO2qcmewQX2FR50w76yW90T3TbhhquU7rNvK85nlO7PJpY2QymiBHK7HBsM+MH5+M49OzcXR6&#10;quv+RPHsNmeMjs06wPiJvhZxRT7RN6Cb1z8cL3/tf1kX0vbFwwXgCVuBXAQMfAb37J8ulIz/kNQw&#10;tkkvRWZeS7cSLWd21rymx/qIDWpYoMlrJhd575PVkmo58iSfExwXth8dS/83pKkej7A+ujgzC6J/&#10;4IVL8T3bzyvkA/x+siqYcpbhioNk0dbLupXW7eO8ncm0kHV9tNCaszimfiWqTNnBzKLHo6bYsQL0&#10;wpwdZnf489cX47Mvz8fLN5c+PrG64UdD7GixcIvlR3//DazLwgLHHdqNrelnjxPArDnAGFv6iAJn&#10;TDtuekRTVX2y3fVNG0xjjphuD8pnctcE3gDXj8RC/1rAWPp9zUSL8/PoNb7KZwEB+FGoNKcefL3p&#10;mwDZIiaPbZd8QDaSs76AiO32DQNe9OF+CBjsNMKUQxwcmXDiAnwI56vWfY9J6gPjd9tbL3K0m9ht&#10;kCmY/O4vXq1fFJtpO/nkybWsCMpSe/BoLf6U4kTsJw+cHNuGfDvgjNISnbZB5dnmSqJ+BnrtUob8&#10;5GJZpqjEp624QSMOwiFfzuv20zGqrfWBS7k9FxEHZdzQRtSlb54W80yTvLSHwYDY7WKR2Ej/tV3k&#10;8k6nAS7tmnOfnhvQRfnKzk42N2DTjwQpBht1ffiPapSXf8fz2eK3l4NHHkqhxh1PclC6dPqHh2L0&#10;Zgc6bWVrsZE2lktb+DFxYt/cUQfGB+OVPlJe24Ue58el39NX6TPyKQ69irfsou4Z5/HzTYm/LcG+&#10;ivejBmkf8iCntK1jTuhDNa447doce2D87JJ3+ejuG16btiDfuNEH1E3pkNsFtrzinV/tIj91pZeY&#10;gxwmg+R6TooGbEkc1wFCyZvx4TXV62pkyUcOqMuyKS0gai/Rs51i68HGKq/TiqfPZR+1siLyNENt&#10;Z8t2Wo5RsNObNM8Gd2pXbOZ6uqnfXMgObpC8Q3xyOk7OzsbJs+fj7NmLcSqXscvNXY8xjlDcvvyh&#10;y36ir0aZkZ/oa9PLX/tfjdur1xXaIS4wLoIOFNV1Ml0wPz3aLW87nNDjNjnlPTbrUn+Xiq9F6LTe&#10;Bb2r7XrCaf8Wfcu2fT1iLGQ8zObJ40CYFwsTEJTzw5txMFa3++NiPcary42A8NV4+fZqvLnejJVW&#10;tTv/YCN/JsBCzMJtcMgiqMVLH9FvprwsXv0LdZjnnforObGfbcqvrxXvs28s4rVYePIWAPXX+Czy&#10;ntDnhSkDnxIy+dsOFutasFmgqFskkI0cRyD4swUef8XfGW+QL1n3qXMgXgvh4sgAcZDbTXnmcrbz&#10;P8ahsv1rcv+oymDCrLDj57gpreLn/CEACmx/HCfjJ95jourmJBZKFlUWy+lxWzmDnfPbUeYy9QE7&#10;bCZcfnkaRuBip9tNL4crzrLiBtFuawOwAKXehe3+Rbh8dPMOAxxv3Nd+tJ7q1RRb5ZGMx4iVVHuq&#10;LNtL+eVSto83YAt50VEFOT9hbDHIAWgpwI4cqklGTuNIH6qrbj43PNFl5SdS8Bg30o4FRmBALTIq&#10;VnkF6KQAf9qo/KS5VGxO2VD82J24qZ4i4iDsiZcxUuOk69L2iogmzW2gOrkfuKG1S5/AGv/uI64D&#10;ckkfSsrtcqh3QF44ZcEdl/Jtr3RNdvvDScXoluvPBS1kHyLrK/fbI6zAqPKVbVDXo3+sNgHn5h4n&#10;tke8tEvx3szt1lvofYiWdZraRy6ceTR8cEAcZckWwPAmj5vERvrXWphvdX3zL4b+05bTs3HoP2rh&#10;nw2PvQb0Ddnqd/6RsMnTY9q+Kj2B4m9Ab//mvzsu/6u/XKH7NF0qD1wz3+7F/zWIa8/MB++KIMlO&#10;/HbK2+lQ51tSdNz3h3aEP4ikpcsxR8ey7Xbb8aG0XffbIXQ9xtBD8cW8G4HgYFdHMCHyUlwAsVgD&#10;iMdDCQuPN1c344s31+NHr87HZ6/ejtf84xaYd49f0jMhHmgSFWipRdETqkEUuzqwl26VlPI0DU8T&#10;tEGvmIk6OxhaDInT+IUxzztvYuT9gH9Yi6Z/wd5h50m+5Ikt3qET8PVEL5sMbhAQYa9/MMdD6QsU&#10;N1AyuEW2+q/t7fKws3emXJ7kmhtAfQjnQt1mopsfSl8yIil3YYMChF2G0iO3zCNX7Wewp5iJSS53&#10;K2zmU0RW2qH6K+1xMD+iy22SKZ7y3R5wtYntszZeslmfZsUH8MaftokN5XWdDETFAWIZswaoSvPo&#10;mvJWpgWl/1RnyW/WPN2Bx53lm4gJnGzlo/A0BmX7SSGUV4wN/oFg2cGumsey2oSyiGrg4103aroH&#10;M5YVtLzaTzcT7LRRf/7s483bcz/fmG9e2CkGFHOTmPpTP4FgtGGTPLOL9XNfu3wz9i7d+DMO5HcV&#10;K0+5zbbTH9IPW0faPuAXPYorF91pxbwg9EuTPtQuLP9ROnEDYLtuu3C3j/uGcnFLZ6h16HPS2TTL&#10;ua4YVrQb/rYodYCxhI+lPVUucyL1cJ3oNNqQOH6cwU8y04NKFHMb5IwGTVPvLPQu/e+iyTa1qRSi&#10;jObVfMp4JUp2FCheizfyu3/JbFB8PA5PBIbPnoufjQPx4dmZ/9UwwJhvKrgmbsbVP/175Hqir0CZ&#10;MZ/oK9P6x/9ovPx//BsVepzedaH8JCaDhygXYQVEPRGlfLm+8DvNn5M/qXolwbTlrzTHVTRxS3/S&#10;E/5Q2s3T4cRRmSw0S/8yvMtJ+3ZoacvD/O50fYbtTJFyawlTmMWLSTB/57wn4Ls3LtZ349XFenwu&#10;UPzF60v5eXTUxoA5v7LPV7le+JhdqXqXxfJYkz6PQmPC3Aic9g/UAlhJWzKLReyxfIFaf51HGnop&#10;S4PLwBgGWHgxTbvnTftnIZ12soqzyMouypDfTz1Y2OVjFXIjHzkoYD0LC3WdQfzOlFYDf2rXx9hS&#10;IbdYxXfYIOcDuAGP3jtusTWG6KemXKPVZkXLdIi8iBisdBvrbSDqvqV9br1DnF3itIXBrTntP9cF&#10;21I3766Wf2KVGD/xVuUVo70Ujn8GaIu00rFsg20KYG2GDI7V3/Q/eb2R62yLNimdrquYNGS9Q03d&#10;qKesIFu3Edqx1DaofXKd+UoRy1UhmMA5be+0H/M8Wt1gKplHsb1++3Zcyy4qzzEkhLstrVI8tRPl&#10;E1dtIyPM+B2e3GXnph8nACpKXr1BSx4XoS7PbaB6TP3utqh6l7yHRz6KLWIZt2MFOjzLhec6cAWX&#10;XVUuRjhP05RNHx3mQ9RiC+m5zCVVeCf2axF2TPaUSVtU44BbGt/WMCY0xwCGA5bjV8NqeCCT1qA7&#10;GCtbdRXt+pvfT6qt9O8zBsWxJeXfMteu+SfFmqM1sHz2/6B3igHC+UvvPX6IzNEp3RDzRBXGPsCY&#10;PxG7/Ge/VWU90YdQRvoTfWX68j/+X2vwvu/yzUXRF8d8iexMKD9FWpbrCY4LbWsyqk87s2zTVn7S&#10;d0SWcQ+lf1WivJmJSSs+7A8T7ri4TS3zM6ayz3Wq9m82kJAICytTsQHx5k7g93a8vrwREN6ML8Vv&#10;eASb5k92kQ2INcYUdH4mRD+VwDsPmpz5c333BiCUr+MAxQHGYfl5xm+FGxx7l7kWXNsmoxKvOC8q&#10;VKYcNasXAl61IMAGygBWdjhkl6JKF6CiynGdpaXyAAaJA3x7BxGghI3Yo3Ib9LQLs1s6gUWxCyoG&#10;WPQC/yEMtd+2NS/iH2Q+8PntgF2nwQtd2P51iFzYRFv0DURuVqp9PJ4QKmE6BpafeNj9iA0TEx//&#10;vXjyJrs5u4bpU85wu72Jo99KBnI9PU7mOsNQxoa9/ve1U34spIUcgEd/A4yn6yJGbNGsr8OJ6/Hf&#10;dsMpxrUQMWYZywI7Hr8AHqXhl8z+wd44PD6czmizI6wKjvPzi3F5da127l7TtSYPufLUFHJX2fLh&#10;T7ulXfrGLeNSbdfxNAJ+rlO5fc0EHHd68uKm7GjvtvENJe0sVlS1Q0nGWdBs05J5zfpTgiL8aRnR&#10;FIf8Ml/Fx7cMtz+EXRhkNxFxRa5Lhaf0b0hT++HfsUWl0ORiufIb9Kr9PDZoR19HYl1X7BobIKtV&#10;kSMP+VHQLdblQEv/e0n6MorCeR495fL7Cp69nuev59rOOPP+Nc9LPjgW+D0eQ+D4TjdyupMbe7qZ&#10;wwUY7x9lkwBe/dO/O27efEGJT/QBpCvkib4qvfnr/864/kf/aYXeTdOFiat3JgBHfWsTwFel5SRk&#10;ktfhioszp7f8Mo9Ckwh+kqJjjpv9Ff5A6nLul9vhCoq2/UvZpR4+NZnYXWT4moSeLuvrsj4mZmGe&#10;4qulvPOlWXB9czcu1zfj9cX1+PItu8Orcb668/lizo/x8Hd2BthBcB4xi+LW2meNLJpMvl0WUoRJ&#10;r7E5pRWrfACUZaQoQ1mAwAuHpZ0evU4quQLDBgN1zKKAcXZ0GyDHspRQhB2KaNDsv+oF+LEwFIie&#10;wHTJAJTJ4+yUTXnF006bbX8/2R7qLncJ6JI2hx/ilNFl1ZK5LJv6Iregbq/mlm2pbem0C7v1gMcc&#10;NeGf1jh/zY1D2mRTCyn2o2B7B792LfVB1wZEwgl3fBNeAF4DOymIru5HD7TINiUPuhZts0XUM22B&#10;LgAxTPV3+5fx5TFWObdIkRl/M7suivNRCreBxqbiEGaxm5oYefQLiMA3vlkE9AgYy5Y+X499Pc5y&#10;YyZdtAGAWZrmuqG1GRHaiXHOeXx+CKqbCOnykRbar/x22dWXm/jExY1/HhvhDrtPFn1LHae2sBFu&#10;IlPsmWW3yik7YNsgnUv5Lbu6vKl8uAoR7YYfornNHvd/U4odYdrB7pJUlp8Dr3ESEKz+Z47x7iy8&#10;mpgfuwGQDWJtY3HrL7pXRtEyvvuHMcX4sx7AMEckOCrR5XJzqOsacB7SWEOP+oE/nIFvOS7HGWK+&#10;vTjSeOQakrsv3uMJNQbG6kdlu/wHv1l6nuh9xJX0RF+B1j/8rfHqL/7vKvSLS0ybvkDr1eRrvsJ8&#10;PjRRWb6iZ/8st53Ox5z2dagnkl01S9sesnNJSf9mdnyb1HWyn5dBai3q4gbEqxt+8LMer88vDYoB&#10;xzw/9UaXLoCYx/P4yRJa2O40+bGjMIEKdBkiqxy+mlO6OdhmsegtFpC2SFlshxcKFo2Ajewmc8yh&#10;4ifwAjBNfaSJjy0/ALmfsds/7DNApnyXG4CRclQH10N6xV0f18lllUzHTzvbbsmtukQne+4qoeIf&#10;44eIGkWrfKneo+RkqckPvKo8pzhgH2RdO5RytuleWCqIo57Ud6XFkx8mXl6FvcsqNhhUnSEAj9tc&#10;4wSXPsCUHn8pd37R57y2yPWhnwKQApIARujKEhJ9gMxmwku2mORpazJQj/ShgasI4MXOFsIG+R53&#10;GVeItA63p5jwNAYWTP395A/p8E6zaR7/XAuqqcrNLqCPFDGGGOvKTz08HmzrnneOaUfsgNhBpj2J&#10;85hzdF1UssvtxPUpl3bq4yz+N0nG/A43YIbRMV+X6ACMzqC1ufPmHyPp17D7ungK0/eeJ1qux8Ic&#10;57+Axo9eANXi+kxZc5ltQ/oyTL236F7U9jigB7o9f5I027cgF0v5AaaewwoQr30NXQuQXo21QOla&#10;ftjgmPF0DxyH7pVRtIxP/XPtNt+qHJiyAMI3AuTYg263va+JjBFuxPxUFbGfwY1LWP0GA4gBw5Fl&#10;LOkth93tm5e/Ny5/62/FkCd6J6nJnuir0Jd//n+r4aoJua74uLsXRMXp7cumLoxcQuX3RRX/w7RM&#10;wy+OMj4WRPxDafg73DId137Rbnyl8QOSbZ3tilKROOXfSi9/0icBhz0ZTm6/Oi0M9QQyhct9iNKW&#10;2/RQHPQuPT89woowi3NsYkxB7OTtCxTuDf6djj/puFrfjfOrzXgrvhAgviKtJkXNmJ4I/TgyNbum&#10;eOVlwgVM0A7dl1mkm33cwOMyTNngh+QpwCI9PtOrhcAgWJN1+wEsOecGqCkwRd5JpT7E1JB4iPKY&#10;sFl8edau/dhf14dyB6BIPwtDdqDJr1qxeL2DvcDIvdfvVZ+d2EepLYnRdZVbxwdokHDX301evGjm&#10;R8nJEnxMJKUHcPXX+qqu+udmXK14asdawHiVr/lpwzu1H/brZoS+DvdimVLSN+mfcJVSVUWKHUGz&#10;y47fdopjLBmTt29W3A/uC8BD+nBSWkR2yl/u6B7wC3wWeKW5DrBHtCSRLw7V2HJ5Kds2+CaK3XSN&#10;Tx6HpzjiadnlS1kVz5hPXsYPeQzEuRmrfJR3enZmUInRbgOP2zyRxSPEbYFhcZdx9Jcaza6BpPI0&#10;qNSHwuHIiu1PHtLtOp5yedLIfZCKH3Dc56F5agzu8fFJwuVOoHcr78yHuCozrPJwl3HKh2m+iVY4&#10;Y0C8IPey45oTR5u4XRbhTg9lDgrJp6ToqnClzr530zRGHyLrZnwyPriB1NzmI2UCpJvVuBMAhm9X&#10;V+NOgDjh7BZ7d9dDGt2x+TFehqZrQWPazPwmfZeXl+L8sJjxyk0cu/H5pkJ9x80KN1N827An0Osb&#10;UZVNH1AELtdMPX3IoFkyCpCospBTX+l18V/9jbH+/HfI9UTvoIN/9Q/94X+t/E/0Hnr91//kePub&#10;/758uSCaGfYayxr480XCReOJoC5Mx+ESdrbZ7Qu4FxzHkcRnZiGyFnUak1KYkC8Au1BcJv0QF1LL&#10;p4xwwsgja/lp1Vm6ktMkKGGzLbBLcvxTBUX2om8KFDkDEWL8ZOU1qZiF024WKJe2nHIvJEWtABm/&#10;SpfzLomyKudU4fjLF3LZO1TyXmCd/IDMkt6RzLi4xY7qsjbfv2TXJHZ7eyBQcDTWt4cCwfvjzfXd&#10;+PLiZry6uh3n6zHW+0djowlwTSZPgnkM20rgAvYCz8LuxZ6+1eJ9K9AsziOjiFNdZEP+wQyr/GFD&#10;PATkenyo32kbdPGYN/7udvpxD22yzN8VIWymPzT/+ytqLUOwYmDS/MMmLdZ87e8jJFxElXXaiaqY&#10;dq2QciPqFF62pWKWZB3YCLXIQ0T5WrQaiBMml3PqI9cL7uOMnJpbuVXHck0ecxk3JTb7lYTb4JPy&#10;CU/lK84cFcSE66+8PWYU78MBWjQZC/SP+7ZF8UufeswqnF76m2hDXv56HFvwO8azh0HSEcBJ4w3w&#10;ZPvEU5vJb+HKI3TBoFGQIxIN5pSmROwA8GYk5JW4xDNefFZXsuyZbeQPOI7dDVihKs3FT7VQHQyU&#10;dQ1QnuvCjiuAQq/IUU+AQ42dqbHiJcrxqsfJ4d749JOPxyeffGLgiZCKkIZY7jJUx4DW1PXoiB3a&#10;7NTyNJCT0xPvxmbHPrvMBpYAa9qcMMzNIiCH61o6mQdtGuWpLT2WxZYFBEm2/xUNN4ZlTqCHze4e&#10;xgqVw09EMS2seLVCwmp/T0sqJuetaccARp+t5at+6k28+0Of+B228tIn13r2NGYE2mVvwLf82O8C&#10;qFvan2/G3P/211iQ3zZbVmr7InBWfewQ/Y4sady0+LqpeYT4TkPH0cHtODm+G8cn3EgIeEoe+46P&#10;cp78RO7pcc66E5c+4xzvydjjCQ/Miwu9TbEwbcONHr70Aq5Yc92tAXd2oPlmJ9+IKZfagOqiRCMi&#10;/1BXPDTncxPGeKGeuUnhxgyteqm9bjcqz48rEq/lX6k/12pP3TDfCXBzPONKoPj5v/Tftq1P9DAx&#10;/p/oA2j94//fePkX/qiH9y571mLSkRyTj66SxNtlEciEwRTEBWO5Ss9FhbfC/tx+lUAxtBv3braO&#10;stFdXjam+z0FiqFl/HZ6v2x8+8tt/8QlE+p4ovsVEXMt3gHBHZ88u27rmWgZ/UCyaSteZbmA2PBV&#10;qO39YOoMD3BKZ0QIGHT9SQLoCBDf3hxoohTQ3ewJ5A4zf9rBP9ndHhyNu0N+VMFzKdkdEADQ6+ZO&#10;k553BxVS/TzRKk/AMKBYeQ2k4Cz4gCm7rIX4scpxc9j9UguAopJXib14RQ+lEleL2YKJ98IkO1nM&#10;GeedJzI34wjgYLAgEKGFyZM/ZZEuEO7dmS78His+H4/SPD7fQ0u9KdCcEfh+dl/uuu23Jn0qbFYZ&#10;Bh2KU+tOHCvbLavJbElCdU0aAACoYM6U85gw+QVhudHhpmsqX9mmS17cV2wTf/QxsyIWZtITVaLz&#10;mKuNZnBFpqS5ix2qMaRxaKArno5WEPYuXYV5tatX23wjV1LiAskqh/FkciGpSf6oREEnkRDGrBsB&#10;Ba4FHqnmYWRZ0lOr7Lz1znuuG2RRtdwRDcBSPrIrDepiHWeVkQ/Ajet/YZR/BmgqF7cBTss7Lmn5&#10;+2kppLxy3d3FBuDiacdXZfRxCP5kJMcjOA4BkIMFngB9lsmusnflAfAqK3p2GZ0BsWbkqtzJFuq8&#10;ZKj8tIvbZPITUCZFZNTjjcA86pdcL8bCjhuJbQrYdXGTH0oJFZ6UM/8wX67tcqbcj6vkG6rN9bi7&#10;vhx3PN9XvGc+H+P6yrvFN2u+SaixLW6VUPux0z5sVdHo5kkSNxyRkG4A8d36WgBZ5fn6wB70Iaxx&#10;MLIr7J1hdnyJa3UaxP2DPM4h86M8blo4/nEnXbAU8lXL2BM4hm9tM+P/blz9+J+OL/+LX8fcJ3qE&#10;GKVP9AEEIH6QWBzKG4/CFYHjCzkecfxJx890wIsLQS9dzMu73fnS/maEDRNhQ5x8xEPKe6l3Z6Cl&#10;/8Pp69SIPM2/LDS3nZcHLfiJom/y8lEFTcLzOVEAr4CTxgXAESDJwte7Yl7Iq0+QC/hIHH7vulTY&#10;cs1QNa9HHG/GHotfj8MFW5YSpIvdCexcco4/zExZnddfGZNbcRt2tVUvnkkMJR1AnEXYP+ASxczZ&#10;7vushUC2/LwRzeT1u8jheGm+2f8QVfquTMJR2qpbxm3Bq9plihNPRxoqbLZEiBBxs1YoUMX9or6A&#10;Cc/6WGjnMTZr7LGSEGrdP062xmgWACDvxOhoGcpCh2VFZHf6dllVhAnZJmSaGINcOxmbaQMolmCn&#10;6qYxR3lQrhtdj6I+PmCwqnSyJs+y5MQhawakGlDyY71co5yfT5ss2AAz+n3OW34DZFzLJBxZXMIF&#10;pJXHIFfMzvN8XAK3dj4NigHB6AcUY1fsSXzLVFhpBvHFOVfcfuTDW3Uo1sfsbyKs10T0oftt7puv&#10;RY20H6OyYzkGerxAPXp87IYxIUCZJ0wAKgWUBVZXAsLXl2/HauLzsb6CL8bN6kq81sCSEoaJxm5u&#10;brGqb2wrTDzlaK5bX2se5/nrV5xXvvbNvo+ImQNmA3jRwX0QNyxpw9alDBhuWT/HuI94XF2OvZX4&#10;+lz8VmD+jUD8a4H7V2OsXosVXr0d+zdXY/92PV79f/7jsXr5u9L6RA9RVp4neie9+Vt/Zlz+1m9o&#10;QGpg7rA+5fodag/pc6xpKzQFNOSZTBj5RXUZVPwi4evSthkTTRY+kr6krUlmx78MP0YpR5947DbP&#10;Ybz3yJNg09dsi0nxt9CWopj99V+8PXFqgmOSS931wl2wF3R+MMQOBZO34nqSTF0CLHrRV3LFu4gs&#10;8Obo03Qa3X5J0hNvLeYFDrIjFCYMIdfpjvOYLJ3YyKQvG3HhBiATV/lwE/Gdr/MCtCCXI2DsnWMt&#10;zm3HklqfbUAv73ewK/wzomnUlR0dTg+Gpp0g/HXNTwuiPhIXYEbbTTc4ik0bEMeuU9+Q0A/pj2bO&#10;LPrmijH3IVTlZoeU8lWWQWz61d8EYEuNYTJEnnGifiObh0uDuoqXS3gGxdJTO1mQ6610h6jjPSae&#10;RFEah0xbZLlJqMLOiHjyJDTHxU7cWb3HoiOUn7rq5fyQhOyrIPG+djRmM3bz7UcD6+gGDBeIZge2&#10;0t0mLmu+9tJesz9tiGxALD+yZWfYf0FdwNj/Qkm5dXQjwDZlma2vwDXssuNfgmLHTWEBZunKH5so&#10;/9ROM+tj9rsHd0mNxbsb9r3UGpaa7mttStlxm7aKcsGxwURY/cn860eyMYYFjDnasBH4XV0EEK8L&#10;GAOKb64FitlFFnC+1XW0rzz5hieWZZaKTuYyAC8/zuPHczBPtZj+uAjWeDdwbhukCz2+mcY+0mwz&#10;Y488Ae7eHbZOAXQB4rvLizEE3IdsvLt8PW4vvhyb8y/G5uJz863A8Z1A8q0A853yyIjx6jd/1dY+&#10;0X26v9o80RbdvP7xePnn//cerg/xdKEydjuu/AZ0cKVPsiIHF+EHCaEIfmOaFpQE+MD3lakXFmjp&#10;/xDqUmemveawye3V7fZA+3Sbvo9bR/t3eSmzdNv/GH+IzPsYUttlQgwL1XiSTD8pWSJgBJ+1AzAQ&#10;STa9/EMiA5wAnRX+AqJQFndN16g1XoleiPz4HLIptYDxYa7FzYtf+cW9oPJraFzkYIARdiw5oAx7&#10;GvAAxFK+dUmHd8iKl/m6/pFTeUrHv6SpLpYt/1Srx/inQCrGTYi78ENTOMG4pJVsE71BmnrQbsLt&#10;r3y48qRvKkJE79MctAVtn6MALMzdH2GKs07nty96ShlhPsMzdXvDBrAddmp0uN/QicswId8sUelZ&#10;dqJnBtfh6CyB6EeuOKoqnXJwErpPEvO3DjKEcidh/BA6VSb6SecbGICkAWEkREmLnfM4Jt71Kl3I&#10;mOsa8dgGHNcYB+jmOAZyBSodlzEeICpbdwBsA9MJxMKEAcXFvfs7AVrYsnPdw/iX4TQINbqTVzVV&#10;UPOG4v1bA/KKcVWQy0av7XQ9FuxWCFntRAmk67rtiBN38FFCpmRLz0OUesS1ZBugQrsI13EKOKTr&#10;bgbEHEnYu9towuVHdZcCv28FON+MzeWbcSv35uqtXIHO1YXSBUIls6fx4Gu3lUuPLrRxp7mMM7yb&#10;lW74r3miBGCWMtSU4s7DzjCn2g8V4ODTvnS0PRpwWQAYn1y7zI8G2CsDd3a0b3hyBd+0sVMsID8E&#10;3u/OX431m8/G6vWPxD8c129+ONbnCl9+IX41Ntfn3mG++Gd/f1z+g/+3Sn+iXcrs9ESP0hd/4Y/p&#10;DksDrgbyQ+zJxBfwIoxrP+4CLCsy16TipnCzRWY/gW+BpK18InTH4XMKv4/axqYtf73eSSSb9WFe&#10;xlV8t+Oj1OkfwFuTaTO0699205fvIZk6VeNrMB8Gw5S2TCjHc2GCkZdkL2a0OzurV9fX/hvaa028&#10;7P55t3jToCJ5nB92OH4pKSYeUBAw7V2wAiTe2VUYl9agXO+AaWH016paGL2bVfY0oGkwHCau3Rl4&#10;oIPdX77q5Qct/HEDdWtCzkci7IYhL3gLvkcSc10f4Z8GtVVus3jjlwEdN/Eibpe25Ha52rBvLGa3&#10;wM4OWHEbbrVApbUcrwJqWzdBlW5yI9IXeP2hNMW1vHXGtiXoI5u6XjdFGRvsZkPY1H7Iu8+7fW43&#10;5Xk8Oj0yVkx5ZLYdeLap88aWihTF2mRxWTXmXWcDUYG/yhBb4uYa49sMCo9+yLqqvvTBdJ00eCxw&#10;24wsU1P/hsJO592R3Q7z47lihQNWA1QNVjkbza2U+1EuL+ldsj5crk2nbnHcvm5jYkpOSs0+3wwT&#10;tl+6uo9rjNwrp8rWByXN5ALjfTdFx0wdnuO7/WeqtKncEqBeC+HUWiJy3BKMQ81T+wLE+7fwSsCW&#10;p05cyHltBhjfiAOQBY4FLI0JBC41KMI3cQHEtwLBHLHgEWswYTWwb3S5xg5oO8qXXQ2G4woQ+4LB&#10;lYBZY575lJ1mHg3n4xsCw3avZeeVAPG1gLHA8aXsungtUPz5uH71w3H56vfGxavfHZcCxlfnn481&#10;4J6dYumVFePiv/hPxp3q80TbpFH+RI/R+X/5l8fb/+zXfBm9i3uCmWgZXiTEm4vapAiu10zM+OUu&#10;/XCJ/iTI5ZT/q9C9SeYDlSDG5RhO3rhirxTyTEQ7dVst/d+cXF4Vt+tCWbQeYdK/8cul6B1t1ih/&#10;5kF2peLe3PEjOhXKoscPZvaP3E4s0Kvr9bi+ylnj3k3m6RDZNQY8uJCQVMBaquKa1QcSmnfpCpgw&#10;/uyPTc4u2d7Rap52toonfbJho4WB58zmWMTacc2UBZGHXTk/Rqq+6iWuCV3NthwbHmG3X7fnY+x2&#10;/smTb3JMGuX2MtrjNiWeWt1nvo5dAub5apFfEWb5aaopTIQJOckrYk6bEkWK59PpxfTfAuC4L+Xv&#10;PoXogwatZYoI+R1d8CIeWbJ4bIn9zXLFgUVmUg2NBSLnPMjwUsBg2PGO8auypTw85lDGjBXYnUA1&#10;SqEYmCz2YnPrqbwkVRswZvtfA/sGrwlw2EDYz97WON66Tmhftym64MpYZbQmtz8yAsJ2izu/AkhR&#10;YNmJ31k1L6l+21EuBwC2ZIuoQFzKTXuW3y8Rci4bN6zMM7h3HRRvfe1WPnF548Yp6lKaSBW34e13&#10;+N2U5p81QZQZjh3IbEk4UyJTV70YD5qTDGhv1gKiK/H12NsIOG4uBIIFiC9eiTmO8OW4sf+VXEDy&#10;W6Wfj80Vu8o8a/jawJVjDc13mps1iaccle+NEHnjyqN4nyNmToQ7XZamHoqSDOee2d3dfmaywDZM&#10;WYBxzfu3AuBr2XN9/mZcvHk5Ll5/Mc7Fl+evtV7ITl0D/Ave4cnzcXT2vbF/+Gys/uF/5uZ5opme&#10;QPFjpAH08i/8sQp8AGlAazw/QrkoQrnoe2LF9TWztWDkQrJMyX0bhKZvTxu6sK8C7yVf6g+w6J0T&#10;4Y7sNyS3wU6xS/dDqmO5b8D6rNqkNHdzhfADhG8kKGwrvy7RBsVadFkcAQ48Gm2zBmgyVlgEAMu3&#10;eXYwAJRBRSnMrO36nUXMQAtPU5LzUf6W9KfysygGAMyLdX6hnsUfYsw2MO7zwksmHm6AjPwWeLC9&#10;M6VcFoiw7Sl/wtB2np8d0a/3eYpXXQOa5/hlGjtGfL1qYAxrhUyN4ZLXROF/33L7sfu67XKOGPK8&#10;ojHgNm6XvEw0om4/g6WJ0/4BPgCgtCu6pvkIUnT6ZAGQFqwPvelPdi8RTzg648KLC8KEejNjl6Ka&#10;7VC+3LahqbJT7C4h6SMk3DguxltsgmJvjy+XMbUVWDC78m5LrinpoY1tTdlBuQBGj2G5PLIu/h7T&#10;7OSqvpQhngylLjjSg4sMaW4by1e48tk+5w0nL/NDbIk96He2iSmSH2z5yRHUV1IW2iFyO2+VJQ+d&#10;bN4C6krbZX3MGgk/QJjnMupzKhBe+t9L75KLHVNqta29xaYOkK7+5JwuoJijE/viAwHj/Y1ApEAx&#10;fFvssADxLTvHV5wzvvCP8niiBLu2gFIDVIPhG4Nd35C4TMoSs2EB42ecSY6darOuzVz3uS69o6ys&#10;+aYlwNjHJwSG77D3FsZ25VWZ7FJjx+aaM9FvxpXA8DU7x+tLFb/xDdvJs+fj7KNPx+mLH4yjZ98f&#10;t18K7H/5Iyx8oiL31xPdp5d/6Y+PzRf/zJeZL7XpQpo5A1uM38MXqsuSOMeLNPHP6aF5Min9E0NJ&#10;m8PW4ijnc3pFOylymRzbbSY16QSyYyImQTRNbO8h5Zxe3yp5UVwytOs2KZxGCFceLGruuGV687KP&#10;emncdaObBSlM/JJr2orsB7KPz5jdBb4JYuGd0zWvAYAlsxEL644VALdA8d4e/1gn3od5hmnAMc83&#10;9SVsO6sNFvpjZ2jZf3mFluMw7hyXADoDFMLyV9iPVJPh9hfoaP+mQHE/YQKen6TRwDj571PGZI/L&#10;5XhOLWPjkr8pWfX7iHLewfo0u1cUBpDsMqOH3nJYcv3kLafZ1U2CPM2thzS9RTKU9hcIzh8OsHup&#10;tleb58d13CzlSM2yT9KHczuarU2f1j0VMJHTF7KJCeXYxnyDZJCLkZDkYaTpm77h2f12YbYl2abi&#10;l3bYz0dHtn8R10mi1glhDv6pDfzi+sgYdpuWzZM/QVHrSASh/IGNZgDVlfhuV9cRQMz53qP69kMA&#10;hHDqit6+RqM3n3G5UUFXKCmTPSLHyMtYSEyl4yrVddYY8OzETY/BlWaOconzeVXPXtKjPIw98gpd&#10;RV7pUqR32sk3ZHB3q7cwCTMeiYwRrnv1J/7pKigDuw4VxEcxM1fcTHO610376cNKpTzKsd64XQbC&#10;lhXPUYlLgHfC4cRZkwI+U+zjE9fi7BbfXr8Za4FhMwDz4tVYCWxuLs4FOM/9RAkfkyjACjClPVGM&#10;3rQzwR6HuGWT3syhjSEs7bZVD6kCMJr4FYDHLK7YfeQyCEnN3sG4UR6eME0Pb6SPf0Llm0MeWcx6&#10;cXB8No6ffzxOXnw6jj/6/jgU77/4/rg7+3Ssf/z0hx5Los+eaIdWv/Nfjle/8X+Rz5fLFnssP8A1&#10;OrdkTaTbs4izy13gfFFPFzZpfhPHwhH9JO/K6vLwKzS780SQOMtXHqI6DzHR5+C7qdUlqyk2Flvb&#10;rPuD6F57FTMZ2r9NKSXtNucV4W9W3KJ2O9YoTrai+6uy5hkz+h5Kfzcn36RDfTMvgtItLzu+TGaZ&#10;0O7GtUDxSjMaAJl/tuNPOJjgOFIhKKV5k+MU/Bqcc4bUS+2ihQkXnT1uUiYB3kyqvPApovvO+Qmm&#10;fWJVXpD1GMACxABgWcThzQRwA8CWLvENjPnHpgbH+AOO5+MVPWZjT9nistNWnb6ktr1l30VkbR0P&#10;Ma3zPqKU9zGAgx430DWAgOXHzkp3WH7hqAUALoAsKdITTvwMjMkrvyLldKWkMYswjL//uMWLL7yo&#10;o/3LuESHylXKIk/CnZh42WZArHGo8Tbt5FsiksgRBgizQzUdj8Hw0s24XJZDWvoymrb8Dm8zlKyU&#10;nYhJn97LsUFUS/X5+YS4VlBCG6suXEdTnugiTLtn3At8ElZd0AGRx9+gTE+dyDGKHDnABq5N6dSb&#10;HD1VwRBl+Hoy2IlOC4ssX3GTXdOHHPqSa06APY8W04SByzXVu4gOJw0w5W8lpCAAmjjJpKS61pZ2&#10;iDTu/Hxgxl/Vw9R2+SNtjYl265Uk3OZkC/PhqCovMjYLLjmZVLLoF/d4k3jc0gtLjv6dy6rxUITf&#10;446+Q9/0Ut1oG+++8gzhq7G/ufIP7lbnX4bfwq/G+pxjFDyZ4nxs/Hg1jktoDtR8l5uTzAG2qNuS&#10;8ugryrYdqSsvqG+0PH/LRQO1ABj7mdd8I8e4wp9j5RKTFP2hm688q5yEA7kCx9LPP57u81SSk2fj&#10;5NlHAsTfG0cvPhkHz8UCxPvPvz/G80+V/3jcfPlD2/FEasJyn2hBL//yHy/ffGF9PcrAbz2hpR96&#10;KK3zNL+DbBoXm0M7pAuqslsTF5h4mvg78ZHqcfn260PIciW69E+0DPeKsEW2chazCsUhW5OIoxd5&#10;l37I7VDcfu/SWk+lTbQV+InQwyUs66K5Un52hAG8m9t97xDz984rrVVXClxcb8T8uI5/rOsdZPoy&#10;oGRigeW+pF3VaoD5s6iK77GwBAPNLWNqeV7kKUAEP3R8wgu8F1eVWgzwBQzzt6bn5+d2e/d4uasZ&#10;m0MuS3qnXaiFjdBS/88DdZO5nWQSfnoFtl8fTkNm6XdYfnEAMP7kmuLld4zTq78ABwYI+IvdRlJo&#10;nXwUF0l6KzxTjRLacmrOuW23oneoJOz6U8LY0U9G8B+zyI/t9DFHf9ardemUMc7SLrowUNesw4mM&#10;XtJ2yBnEVEv6m62i5B3kY0k78lOeyT/Lz+NvjsPva6DA73JshksQsl44c9uyGtTLN62W1wcZzQQX&#10;fiQNsARi/e0AR2j4lzkAr1xAL6DM/ny13v47gTYfD5DsHkAZEGzwHM7TDuL6X/NUFjPS3l5mJsKO&#10;F0/94HaPM/VRxbXZj1LEROnjUGWYI4p2FRF+l/KZrIkPc3tCXUsYsk/tAvtHd9415k82LnNU4uLN&#10;uBZzLGF9eTHW1xfeHeam3n+eQT/Qroty6K/c+MlVXKeYVSzMTWNvbNgeXINbgdyDI+HVk3F0eiZg&#10;ezoOj4/HwZHGW485sTom//woL392wz9q3qJDOvcEdvcPTsbx6fOA4mcfe7f4+IX4I/HH3xN/IrD8&#10;8TjcXIyxWWH2d56eQPEOvfn//tlx8Q//hgcow7cvdGjp/3BCT1P7H3Mh/Et+P7VVXHaziTsTs8iT&#10;tRfRpDmZi9apM1HPTHQEEn4fWUuJLf0JdUAl9mwwEWlTxtl+/HZnWZs0hXXh7/iX4ard7DpNMnir&#10;kOirujoc/5I7/uuQcy3y0u4zYUuWHJ8fBhCLAbyA4bX8K812V+u7camIi9VGfoGJGy2iXLYA4gJB&#10;8jC72iVMibI+ryrecQtbpn+G6qaCI2Q570Cxu7Eg7DcgU7n+qliTcz+LtYHDNvVYSzzAd7lzfM0D&#10;7eVfa3Hp88ZLcAx3frh3JO8RclsVuc/Jdj/+q3DbNLOL3iLs6BxqEU+wdrFfnKd2iHnh7nKle5e4&#10;ZeWf2gC3wDBpAcNznNmyWCM7Kh9hXBu2Q6rJVBeqk3C4BLaodU9U+VAw5XOZsZ9WIIqno6wZw+pr&#10;HiXofM4rhXahVt6urVmkh1wnuU7r8IKbsIVwj522ze0snne8u3/nG7PWE3fu/47LTSG7d/XjOoAI&#10;/VHyTc5DNvInJi+FvWFJDHn0tn/BIXQpBCAWeA0gLgaUiQG+7Yb5Kl/uDccBAor5BzWAsTrCYNpA&#10;uNmATrMRrBlGiS6zZynSEhbxIXupp7nq3LviJRAZ5CeiDnGc7rakHQg/RKVnqWWa4z+ArLfauoOQ&#10;PfQn58VrTBTvA4rVNvzJxcHQTcTNte4vLgWEAcbZHeZZxT5DzA/dJDcDYqBvjx/aTOWyQYArXgLj&#10;kOpCe6n92N3Nkz40j3MDeSQADCA+ezaOnz0XP5MfcHwicHw09o84ty55cQBxsbTeolM6+Fvqg6NT&#10;7xQfCRibz16Mo+cfjSOAMYD4E7HA8QlxN5cx6ztOar0narpbXY6Xf/n/WCGPaREXIRfOtr+54x7k&#10;6QIuF3nipnw7ruNF7X4QSdiG4CacyQq/tLanaNrR0AvxvmCbFl6l12sZ+RiVCPLthybTqpyZk5ZJ&#10;qfzJYo/9U0TSl5EO3/MnvOVtvzzlLJLVNm6ftMVjbJlmZBVZ34a9k1MWumf2JMgECOvyAxD7SRNK&#10;uxEIBhBfbzhCEXCMn93iazF/Zc+5sTsfm8i54unZodOuMT3LZQ2nXliBOzFtscsy2Gcbp7iewheU&#10;6hvo9G5xnhwx/0kBvAs4Og63xyNl8FX0RkAYYJwd4/koxhIcZzwn3y4pOVbStO9gfT4Y/1V4JgKx&#10;KXbFDfClfcQGCPgDFpIWgNs/fHqID9VOsL+OL9nkDetdpYvxF3ekw8rTtpmnHPfJfewG5AN/9z9c&#10;URFY0AO6ktWugwT0Zjxx5IYfgPrGR8y53EnUcvZVBPSwrXNs+XbEtuos1odlMh6zG2c5seM0PvvG&#10;DsKuHn/YhA7kINqg2wVyGvk1pvm2pL8xod+6/SFXzy6gyDHTNRa3vlVp8BRpS+KmTK4D5VY79j+v&#10;BQzz9AF+eKU2ld/Prt0UWBPPQDi7xLMbDhgGvAUU+0ytd0iVBsiTyw+0vDvtsFjEeOr27brSTtP8&#10;Y04727OgrhkU/6Kd4ArfJ+IfS7tP6adlaUXVxn7Kj/RN5VqetvA2BTOzrj9ctYd327nJACDnZoMb&#10;C59DVq6e3WeiT9O/mUV5zdZ02+mC1jpQzDgDDPPM6dodPj57LrD6wj+OOxY4Pjo9HQcCxfsCxXsa&#10;t9kplt499ZFZ/cRmh1Vnvj3kPHGx/wWRb23418PTYwHtY+k/kf5Tg+6TE10LQ3X7jlOu+Ccyvfyr&#10;/+a4eftZhaAa8h7N9/0P8wPkK2KZ/oDbeu1+NbL6eHeo9Mvhbj7ApMAJk1hSlfl+7kzG4Q+1yZf+&#10;QjYTzYdQ1bvYuaas2DD5kr4QWPrtiJHzq9IqtcTUh7DlFuxw0gxol2mdZ+IPJVp4wTUZtp4JEMMC&#10;xP0jOwDw5YojE2Ih40uFrwoorzlfrLye0NEp5hhFFn4W5PStF3OVxaLlckWuiyoK96Td4W6l0pjx&#10;0fkWcqZEOx2wEVCQnWMDA02+7bcdoravd9UgwEDvHjcQhjcCJnCHp3KLeuGNP+EY9Q7G2Y37mtzl&#10;u2xAQQOD4gaydg9oI/4YQnWXe6CwAa8B1ezOYLjyFTcwnuIVzgicOX3XzIJI3hoDEHZi+juIJl72&#10;88Sl07oVdhM8SMhFnnyWLb/Po9On6kvGHHbxQ7TIzDS368y+kZB8j8ewpf2aDJqLNHmXWu3FK+OO&#10;G8fIoqv/YCPjNjdrjLV8Y5EbMssq3vVZkO0qHfO4n8d7dsexrG0rcGQAzLWn9gAE1/jHnZi2qnj/&#10;EFVANLIzIL4RSDMA5kaSr/BXPA4MPz/6uhJwuzaIA8wZGBvkAog1cxgIsxsaN4A4u8NmxxU43uIA&#10;Y9dBnDO53ehy/EnbpH0mrvglIZs2pW1LxYLzjV8ztPR/NZp1W7G9LkNOA2N6uvvHoNhtQltx46C6&#10;62bCZ42rLXNToXS0FAjNPIBy+ip97HZKcWZXQXIIMgadQe6dxg1gmPO/BxyTYEcYECygengaJv7g&#10;+FSA+HhowAlAHygfGyQqR0D2zoxN1IjtFqlW/dgsAXtQNRtAO2DzvlaPA8kdSv5I9nA0g+fGH329&#10;dv5lopo1n+j6d/7uePX/+pV5ADO0uIh8VYUe82/RvQv6Mer0Xferka3AFr+XNjEp6VMfmcDFTOAF&#10;WFgI/GvwCDlHqoSW0oTOx+q5Q86xEN1qK17WteRlXMqzHD4Cst9x9hc5ybEJ2pn9U/6Jyr+lP5Sw&#10;kyb/khxfvEvLPO/mKo/mre7txYIJET1a9zR5MpUCjgG97A7fjvPL1Xh7eT0urlbjUuD4WmjZ54mV&#10;gSMUPHItttXi44m2FuXiBmv6cNlYk91gJu6wj0lsVRR5siivXumncC/azreIdy7JU2aPrQYLxHdZ&#10;kbNjap1LPR3XgHiZd5dS7+bofpR5PRT/lXhZHhwA1MBtyb75BHgBnHSdAZgMwgo8dZyvx4qbua5X&#10;62JhU1nUd+KU7wDhhU3b4dkf4crQRJv7XS/8Hbfoj7CjXfZ9InflaXnH7pSoeMJpn/lbg9ne1LVB&#10;PTJ5YgWs9BrPZmeULvkhl1ljCcpNRfdF2hU/OhxXY7TtSB17bD8wvuHOqzzeGTbPfcfOcZchpW6V&#10;pZ7ciFJGjfEa27Afoyju5yETztMu6jrg3D03iuwKA4YFhNcCwOtrsVyeQwt3GBk/votdzgJx/lti&#10;cXY4w/m+avYv3Zlp5/hBV8s6wfpwG0FT/9AvxVO4qeXnbCaCO1EzOaF1LHQ9QpNtyth6W7f9+gh8&#10;dK0mefWMXJi2Tvv5RmKSpv00H1mmbtgXbKdfKG7C5G4LxrHGicc244fdWwFSzg17h1i8Lx6wwOq+&#10;0mF2hzXQGNx0iKHG3Z7sKFC8tyc7FZ77Sqyx5QVG87Yf2abxs9FNE49pW63Ox2p9rvVE40my/JAb&#10;vSeHS8O/e/QEiote/vq/pQHmkWveHRa5wEJL/1enLmNJu+GvQ7JpYdZyDsokfujdGf/oBe6vvMVM&#10;5FtUeriw/f6K9d1qq9IxU9f/fXXezrdrQsKJXPofpUmB3MlbnsnFy2Q2s6M7/WvRnHdeGFL/npCZ&#10;szxvaZbrp08YDAsYX682BsIA5jAgkzkO+9r0TLb04xYbKKdvfa9WdeqFmEV2pYXTZzxZiL0YLxZi&#10;yXQ7THm0QLQ/HFlk2gYDhLJhuRi2Lrhtbm5Z3Puyc7hpma+B0U+aukyKC+hqXrS5wvkaWX7Ardqi&#10;2yPf0lScAXPCBlPI4KKDF3Uzl1/xLvuRMpe2tI1TG9vF/qqDXg+T2phP2nmnvd9FliILTrs9Poig&#10;zDLA/VhpsXOHsb/qQF36BiH1YmzEdsrgwwBDrx4fgE6I/LRx9Mx9kBuZ0q149GFLAHXyEYcuxjXX&#10;xFJf3+z5B4TMocsd4slOLGrCplw/BltVdzPXmVzvBsu/BhBzrRM2ByybDWYAww2IVwLBPMWFH6vK&#10;FRheXQnoiNeK508eGtT5R3hi7wrLHh7c1WDYLBBFS9C6fDPBOFKzi/vbiUrDT7sxfne54l13V35u&#10;gV3y+NCHRxsByz4uv02Sc56vQosM9jJW6GP1PSZ4cuz4uZ+YH+Vx/Xn+9BE3Uqoj7UMOz5PcpDBn&#10;Sj7XS9h+CVkzDeJ2ETM+yI8rXfx47uhYYBhml1g8jk+GFmo1eO0ISxa+Vb4+bsGP6zBbo0h14Ady&#10;K+nfiH3ALjc+2LSBc9zG40bj4+rizTg/fyX+crx9+3K8PVdY8RcaN1f+ASwA2w31naSsQN9xOv87&#10;f35c/P2/Zn8Pa2i6VhaUgT+TL+wF+d+F+sXAJRI9C12kzZ/xuawFd9pECngimSJbuGWZ7rhIZu44&#10;L87sahwBguX2Dofc/PrVl5HU+T44eV1O4j1xWNe7OLJmLTyTXxXDxdbdV9u/S2k32sSfsidu4md9&#10;Uxnk2Qrv2FwTiakb2o82E2+5pFV4l0mfZMgv50MYWrrltxZXSLZJ7+04FOA9HOu7A/P17f640sx3&#10;rfSN2vNmmghpj2oRddI0ESvNj+iZXDFfkXWcSw1lHN15sc2PnrZ5swDIcxnJQ1G9sBPmK972h9Sz&#10;KhB2yP4CCltxcVlIA1DCSkm6JUNtAyV0KQhYn3VpsVY7PcboqhG+w8SFH6KlLD1/oLYM4xcTp7yH&#10;ijvELT5S2Kx0wpGRf2KF1Tf4SZt0dFh+9GNzuPzUEwacIFtttgRkZtpbOeJKsNltgb8pNU+/VhtU&#10;O9OuFSQwcbeigcTy2qlw4jkOlPGVbyZyDTNONgJ7K40tbsIMXykHpkJwh8WuY0VPbYAF0mdLnEb/&#10;o0j6DWhSF6ICPpYc1SR2O7LrBzgFCHEVTo/Bkz4hHqUJaKhNJcx7HCnxWB1/cnAnV6x+PJKeQ7H/&#10;bMFMGcq/Rw2zy8hbRdTErLSgMYlQjiLFewIwe7Jlz365MGG5/OFDH0Mxswu85g8j+EviS2Gii3HH&#10;Xw/LhffWl+b99dU4uLk2H97yxxSrcXi3CY+NxqhYYNl+2XtcnDEcdxl3okFK/Y+F1+CTHfdI7XEg&#10;WTN9RDsW9aZTXk2kM+ZaTq4SPYzaz0tl35rVdLB7axoRZguL+cx4CR+onQ/U+GHVVeF+moZNSgnS&#10;RzkpO2XEJsbJofr9SOvoMf2vMP2+pz7Y083J3noz9tVH+zfSq4z7ug721aIaEcqd2w3WRA8g5YX3&#10;pIcxecQj045OxqFcjk/obosLu+ScddzI7ydKSCP19fWm9WHvVnOn3H0NH1/pMpwyeXrFrXgjPxCZ&#10;bx/XmzvdLOUf79YX5+Pm7auxef3F2Hz5mdyX4jfj5s3bcfv27RhKP+Rf/b6jdPCv/qE//K+V/ztL&#10;P/r3/tC4ufiyQrowmLTi7euM2C13YhFx/TIpnoU6cx8wkzhHTnkMJMSWdUzpxaeMaLIdunCJx2vW&#10;JJqdh7iZDJKWXQcWodKri4vnGwJ82R0+Oq7dYUAyj3YxIFZe8itD5mkmB1HZa/0S8vmrd3BfsL5o&#10;YRSbNSmIvVhIjsXaFsuPx3UiuMWxIS6feqkdckfv3EUJG0QVh+JuxU/MooWNxMfN7BM3YKLshSsu&#10;6c1p9XdxFmuxX4lroksPaLcbxgE/6TgSED4cFzd74+1qT+7BeLvWzZrSLs1a55SHPSstj2qT9C+T&#10;NdS7G+zasvLyldrUejSwfFC3wwRC1f8H9I+I8Zidj+xS5R/TMnaRz7jJTpDVWdUMah2/II9hlx25&#10;JUNJx6OFisViQcgE3M06LV9+qDTXW/IsRrgTd29SpmSUv0azyf5kN0e/6ltlp31Ub9pIC5jP/yrt&#10;UIqPcJWJtYtwgG7AboOkljlCnrCYMFeI1JnJm924hAHDpFtnlykXzi4ybjPtrrrBrohYNQEIH+0f&#10;qizS6S+5HsekU08+7LPfQVwnoCb6nNf6ZYyvBcqQv65B9DqfhlrzrUCBMIfGEbpoS7nKAjFXAYg9&#10;P4lp7bR4VGYHLayMFCG7KcAXiRzlveHHZVwFakPaQHJ+Lq+ILFWRClNntT0bAWo7p5vS7+z6nWo+&#10;5Cvw68tLf6XMbhogObOY+lH5Tk+OxunpqdpjjGenR+N7z0/G8xPlFRI5U0edHh2Ms5PjccwPTqdN&#10;B/WbOntf1+H+nuyVLfxFu/tBhatH3B+5KZa9XGeafBmjBjg0m8FyAPK+OKBY7VXXJg3us8AK82O6&#10;PZ4ywTli8b4A8N7mWkhILHefOIFgP51Csn66goFxfkx2aMDL+NWtuXcaFS+9gEhkKcMQlH5wG0UG&#10;9himj6SPs7e+2WOcqi40OTX1esOOusYU19WR2POj5OitPlbi9UsuGd00pOnTfhqFjvMQVD78jEfm&#10;aun1fFH6/eNHXPGxyg6QXbjKdqIL80Qo/kyBUyH6sxNcpSuevrNtlHGgW1v1Hc/yhY+Oz5TvVPU5&#10;VtEnKlN9r+vthB+yiXOjiD35oyX1kPSoFVSu7dP4OFK5Ryrz2EcjTvzXy3vsDEtmo7bULY9ALQNB&#10;9RfTJr521O+Mgz2Db9kpUHxAc6lPcG85Xne1GqsrNjYkx9yuMo9OzmSrbs9r/HkulK79tfqSMbKS&#10;3mv170pj5Vph+Eo3V6rnHbvV3zGiB7/T9Oqv/Ymx/vwfV4jLcJeI+5qsawoitCQWg77wHdbk77im&#10;KR5ZAs2E+yNO2PAnfqcx2SSPXU8gJUtZ5U/cnG7WRxbAcC+KGSot9NV5rgdUrgxxWbvUyXxUNreQ&#10;3a/HoVb2Drf97+XHSbUq38NEOus93Ltrt3I3AsWcF+b4RP+ojnNeLPv0b/qYTwBrQOsSENuvdClN&#10;DhYY+W2xPsJpc/rVP4jTQu5/4OJIjcKAL6i/8vUzhAVENuxOaSLtMpsIJ25uZch1VDlZrGaeyjeX&#10;8LtIMhnZUGrvm0FFeUyUn0VWy6MX4YxWQAnx7a+0jnOYNFiLjOOwEZC6YMkdolvpLPb4cQG5WWB7&#10;4cUfMMwOMSDDgJgwec3ZDW62zsnfO8VanLBHldKomO1TGHd5Zaefwx0HAwzc3tTHddoO0/b3KRqW&#10;3qk0yXcJsOMptsMav0smDkyXvsKNlZD7XbbIIAViSzPUctGdT8C1mlacflQpwoSSpI3k+DqyHJ+t&#10;AZexofHp66PGrWRSHtkzxv2nFnKtT3nMbm+Le2ebukxjQyH6kv4FaKX/yjalkwf9vimQbPTZK5eC&#10;5TfrQ/VImj4EeGB/3S3AcrfemPljCP462NefwI53tiUDs5sNEAYY7eum4UDAFJe/K85fFifuQOD2&#10;oHaI47I7DPMdlb+n0jjl9vx2HMu46dsOMSCyXe8UsyssvIXfrAF+KvdUCJn2oF2ys4qbfqM9Qqov&#10;beM2ccXdTuljxu5CBlY4w0Xtiy75c6MoQGgGBBcQpi8k4OsUG6TP/SQ92B6+Gydto/zymvU2efjS&#10;OXL7RtS2a+zwzOfN6tJ/78wj2tilH2vdiKxW6qf0F33F+e/89gJdjPEC7mwssBlVN097NFA3jMcC&#10;NxfM4+H8dbv0+Uy42onxadP0wtX64P0PshUY3xNI3zvkKRXPx+Hpi3F49tG4OzzxM49lgHSyGSPb&#10;Vutxc3U1bi4uxs3bt+PmzZuxefPaO8jwrXjvi9+1ad81+k7vFPOkiR/9e/99T4q7xMCrK+RrE5c8&#10;E691LSiTQsrof6dyuC+QhwhlRQYDrZNrSWU0OIDQswQgvkPnTl0X+VxGXOfzwhCt0cGklLwz4f+G&#10;LN1pC3Hrxt2yqcLiyEIV1+kfSF2HJeujXN5xd8np7yLayCJ83OfovR8/sz6lg7bmiRPwtYYgzyN+&#10;e70Z57Du9i/rucR89RUMoKVEbgArfRW3vzY2S3dzg8epTF6e5MOck8sZudppYQWSKNKtbwK8vClH&#10;YfRuU8KWW1CX0/wYPZbG5WeN+vD60lTipCHTC4VJga6jo1y25No2R8/j22IsuPLQDoBeFsJDtUW+&#10;SictC6fjkPHCiz+L8RELMnnUfM6j68xcMnyt3n5dgZHpsPUnTkWYGrjm24rEZ2eM6pSU+yR95KCY&#10;NPRjz9SXrJVK9cgoHeTptnU8hNqKs1iXI2pfbMGu2Azt9jl6Q4AdgXrVMbu2C33kV3z8lY7uag/7&#10;YVlDLvoHK2JvsT5cdNUFaluUNeNZ+QCxBjSVRpuzS8x8iIzP1fOjNAFNCTpPylf/1JwJOHl2djI+&#10;/fij8cmL594x9k2QbiRPjo/8Q6n8iYf0ahAAzih3X6DLu90CK+EyVOQewfZmLnDiK+yjErLJ39zg&#10;Aog5zgHgKhCPHGAp87euEMLFvgGo6zVh9NMW2ICftq32xZWd9Aj1306D0Am4V1je9JFcxfT4dRp+&#10;+fIKWWfJoJowgBR/yuAT/bxTZmxFX+xwP6q9l09rYRff38Corc32z/HcQOaaTH/EHxnnF4g/Eig9&#10;lTEAen5cxnGYGSwzfkDhAZpKGfwZhkGnxsUNt0YCn7eK41FnexpTffaXP86QoRnPjDONCf/IXTJ8&#10;48a3F/7RHHLcCEm7wbD6l29E1NlmP+mCGx9YoJsbIJ4akr/vVtt4XAvc8g0BfcyaoP5m7NAP3DQc&#10;H59ofJ74rDKPemNXmt3fjdLXKnatPButLzcC836c35onmfBkE/H1xdg/Ph17p8/dH98V+k6D4pd/&#10;6Y+N63/+dyoE9aWMT35PIM3Q0tWwzLX7KJGOyFJDSNoV4UlEF6r9xOLZpSqjJ45JUwdVCMCF+J74&#10;mNBR6gVJr/wgJOAnZUQHn56AuZDEzs6HkyPXkk6r0IOkpEg/zk7Xu6fbub7xO7yI2/Jv8YdR61yy&#10;PsrlHXdJruZ7qHdKnX/BLsPT/nb8LucFaA0o5szXlcAvj197IzB8fr0WOF6PK74O4yzYLVNgbCNP&#10;drc0IuTHnUFxZGDqOS2E5tCyLfx1Xo2JBoa2LG8zk2znThnFLrdvJhP3EKG7Cf+Dcl3YDrektCvf&#10;HMZDXMgWFzBWvDz9StnITTkV10wblKt4FkHfJChsELvlZmE3EC7XO8a6po7IUwut4yTboDnyYrct&#10;gC964AbEuJSfto89BhuV7nhklBhGLuNhqxUq3YuhddIgRJIquW4X5jS93Q+kyZlAJQFFukzyFrUv&#10;bZbySXbZU3/GjQ4IUAygwXbsQUvlJ05sJdZZMhU2I41X+rpcNPfYs9+fFjKR1rINinMEo2YcxXtH&#10;kR075kOV6R+xscvnenQ+pblPATICL9Lx8Ytn4wff+55A8bNxeiywwa6oADFfgfNti/9lTHEcVwt4&#10;Y0xRLnqZExTRDb2kVMTO9ClbuMYbDBsQGwjH702cqhMu7OuUdvE8zvygScVh0uWv+vVntebE2alV&#10;25GO3WbGZclLR8Zjxhh5enxO+fRyTQkTL/8sEz+77IDWtsH5VFZswB/dTpOC9ANAV67aN6A3wLdB&#10;LkCWmxQlD765wYWdRxdvH6GwHuQA0egyGK7d7+l8eIN22axx4H7zXygfiQGyPFHn0Gd2b44CigHE&#10;9LufHcw40E0SxyF8syT2k0pwvUOs1pMNbhwIsEt/yvXzpte16yy/08x1NEaguB+p5z5VW3pHGbBM&#10;A7vtYLyqJz/iExjmGccwj3bbFzC+k823PtrBU5gF4tk59g8y+WGmWGWF12Nz/moc//7/phS2wb/8&#10;9J0Fxavf/bvj81/9X8iXQRSa/f6aK5dsMbR0d/33uaecTEgzOVUDOJM37hz3LmIRsKpS11qzSKRM&#10;2LqdAjEBsIvBxawLoPJnWpJXEf2IoAAd4pzROiLjoOgd9ilpWepDlNTUF0oTz3lcTMVNsaTPgeIP&#10;o27jJeujXN5xd4nkd9PcQBFFZ0V8AFlKKmjXBsXX4vNrgeLr1Xh7tfFziq/ZJVaH8MQJcvnHGsoz&#10;nycvS6wr4aUN3tElcmFbr8vUHe9CiyLTNgEy8stNdOWljGKfAfSuFTdUcTOWcoOVnWzirPZeftik&#10;tCyBsWLJNpB0BQB1iSgHpRXESv9gKbnspsxynTcLnbMpQ9fTwEnukRa54wLFXjhZVOQ3eFVegLFB&#10;M4sxaSywSuOrXC++ls/uVAD2AkCXf8nLOPSnjOTFnuw0dl/EXr9w7Q/Rjq6i2LqKne6Pua3djnpl&#10;7PAiLJKcQ8oXZSmjqX2OK3Y+64kO96nj+ECEXWLpgVUn50OTXPQASLHHaYqPbuecdCLgXCWD3bZ9&#10;YoRCeNtm61e7uf0Ad0l1X3rHTojVN4OKBVAwjtOOkgcsu/2zm+zdPfXx9z76aPwLn3w8Xjw/9e6i&#10;QbFADruN+dtdgDQ7xeimXEqUTgNS1dWg2OZNNNdDcpbXh2Q8D0/XUa4reRxvMETYusNqlLDiDIrF&#10;KRd5GId0akwgad3StlNJWMmRHYeBTF0H+cnjXlA5LrPyOw45RRE/j8HkBUATTjzXINdIji1kFx09&#10;JUscQ6X8tGOALE9+yPU27wwHvNov3ZxEAChzRAL9nU4/zTvJM6ubzAHFYvmP9wXYK95jxeMWGC8A&#10;rD6EaQU2d3207eBEfGTgnr9fLiDM7qyYx6zxRxn+gbvT1RpUjHrThtzgrDj7zWP22JmFr8YtcX22&#10;18cz+EElz55WGGDMeQlZolEiNRkX/A7GzySu1uTJFtkhPvE/4h2dPR+HAsb7x2dqmBNV8EiAXmCf&#10;s+70AbvSdxvpyo60ELGB8ub6QqnK8snv1+d3g76zoPjzX/s3xvrz364QxGBqYnrK4HoXMa65qN9F&#10;W6nJoMEr7cXvA8Wa5hZKkk6wVNm1H57yW1vk9OLfbFhYqJPP1zkT8yhPD5ifIOBFRxdYJlBIOhAt&#10;fheh+yH7lzSny13K4hdv5V/6SzcvV+oDyXl2WB/lWqvdbXp/AUxGfJLfukSTznLfRSQzL6rJDXjX&#10;Yo5PGBSzUyxA7KMTTs9PWrJaiEWsf+mPFJT+4cPvqQaJspWJk/iUphd97cVWgsRbW7WPx6jKbH/n&#10;sw7J9znN/kEenK945RZIJtwluowFL0nrS90g7XDRLF3t7ffSr+Yh1YssLrx9bfWRBo4recEz6AHc&#10;AmLYSToYJ4rLUQiAEAAZoAuADYhFJmEWaOTktwz6IucdLOuI7gn8EhZjZ+8eoysAokEDNmMj6eG0&#10;v+JUiYDkyKVW+SQ46XF6py7amXb3i1gW1KSG9dmK/E7bOko8J1c8ctY365ioMjFivNvoOjB2rSmu&#10;dbAUz+GlHoaHh4g+0MEYJpyb94w9p0NW6wJNSxtpC6JpD58/FXjtcRAZdHJuXmCAUmhn2r/b3X1A&#10;voPxvY+fjU8/fj6ec3RC4Ma7i8eAZsk3KK68ervcBpM5Z50fJu5SXw9Yipv5ua5J2eYNDzLCi7AB&#10;cenIhEBZkWvQus0RtaOwZdyyAcEBxMjF5o53uOoB+zqTHV0+wJbz7q0z16Fq02EJTePX5QhiMi5K&#10;/6SD9ibd8rleff2IuUlltxdgnKMQAFgAsVj5AoiJqzSHcy3mjDPXZMAyY+LArsC50vwkDTNAOnGA&#10;5pxXPpJFOSpxc3cw+Bt+mHO5zNk3Aph3fmoEQJi/Zc4TJADE7MiyU0uYnWRvMKhsNYrnTM+R7A5z&#10;rpfH6fGM6avLsVH4TmD4FnAsvlutfHb5BubHoOzoAl45bpHDxHoz5vjGT2XQ9nL5kV+efXyWv4kW&#10;ID7wn4CcjT2BYs4Z5wd+x24zfmSpKqdP5PfRDPUzN43XX/zeOP0D/5LqIjD9HaDvJCjm8Wtf/j//&#10;Lfm4JB+mTKePp0Maj++lSaSFPSEw4TJ4201JhO9T7PD0YRW7MkpjAnLeTotLkWRhwiEZuQYsMBMs&#10;z1gEyJA2xc9WO55Qpq93MBf8Q/HFflX9cj4ycaFZLlzlWY6Q6ugKOOGDyZPzDuujXN5xvzKVDZNO&#10;NKGq/Ul9lPlkIWMtY3JtUMzxCY5N4PL3zp54Lc2CWxOrwt0n9tutTxxxp+azy6VIJlDk5LK40teO&#10;K7ZUSasuLGY5zzlTt10pclmudqcVtU7IY0p+3F1CglhVNXpbV5wihSqN1pvavcIGg2JMDXAMqDFA&#10;LPbfUdci64VWC1WeO6qFVquCQbHC7BZ7Z8qLcu1OiQGwx+RRm3RcxxsAsxiTV54JNKOj5ShXeQ2G&#10;LR82+EWH0lwP5SFuAlgV7+rbjT9E6+XKRCb6VF+H3TxF3bNQ8nTfLFMgtFEOj7JbJqKr2x3u/E0O&#10;LaJkim3xAi15NCQ5cRbYVmGaxyihCGBTxg/XjOYoxVknahHEW3Z1W3HjkV1qdv7UB/U1tseD5dK2&#10;fMuxARRzPSgfcSjM/EMfSFYg6cXzs/GRd4kZJ/y4TGOFHUD6iG/h1L9+2o/7THqsQeDCYx6dQhyY&#10;WvbBVUkT9TNzrUy86Cf0yFa7inN+qPLoY4pLS7duyVKuvYn3LjK2kce6yBuXoxlOR6fifOtSZVOG&#10;W4d08jpPlSdb0QVFp/y4crpFu12y30q6hZOGl3QJ+dsXrh36TX4DVcXnJhTAy/nfgOAAYLFkDIAV&#10;5lq0K932i5UUVlm4PBlE6iWXXWXrMeda5VsCdon5S/3bfYFjM0DyVDdBAofi/Wcfjz0BTf5++Zhn&#10;DMs9FOjE5R/o8ocbUu6KiUUZxzx7WuvuejVuBIQBxdf8eE+A+FaA+D4ozvOF+VOWgGI2G9RXWh1o&#10;8lt2FTzeVQHKYteYI5PYdPJsnDx74aMTh+wW+wjFmQHuHuBdwJmncPjpKdzc6RrxDQHXp3RWl/pY&#10;x+nv/28l8EtO30lQ/Nl/8EfGzZsfyZeBuk2JW0xdj1IPmHdRi9hlkpDjSVkXiSdxuynJE/0uOaPi&#10;5UYHH6Gt8qe8mmIqXvOU/Z6I8RNXu8K9yPRX4JaXm0UJyejzRG2fp7FHyQvdOyn1rA/HVLVMk+5d&#10;GbkGTBBC7zJih1zvHdZHubzjfnWKEZPOHf/7lFKu219q/IcdYv/Qbp0f2hkU3/APQ95XUf17F0Cs&#10;PPQR5BsFXNj9hr/SLEN6yZCGDK+Ss4gTE15ScqVO0Z10A2XKJV5hPxpLE6jPaAIIirs9yNfjbcmQ&#10;XanyTrFjQqgvA0IUZyc6zYTLZeSxYLLupHxAclyuNcCZ/7gGYMqiJ5mA4yy8MGcRT9ldkeuF0a5k&#10;lBfg6x0pgC55YYW9S1zpLLTezaq8LCot691GyfZuMP6W2Y7Hpe0Sp7fq1nXVh4hwiBYLE0M+A2L0&#10;KIx84vWBHC5x4vRHtbkmhrhJxEmZVW4xNLW9uPvwMUJPdmTVOzYi7GsZHfgRxC1bJnYYn1LjOM7f&#10;ZInxRwfxAmdlE3WHSMEfFgiiX9jNU38ih2rsYqwwH/qZyW6T6HGLYqj8mK9s/qHdR+LTY3aJNVaE&#10;oo6Fohj/DYjRyY2r+xE7bCgAkjT3it8mkhbs66KuEyroMEkOyyMgxVMIAMqkw9YPA5bluB0kTBHh&#10;pb91Ecd8H1CsCOtxbyjMD70iB/BKmn9DUaBYNQ3Qh5XGquA+spw8FR+b4m9b7Fdc/1CMF98EuK1w&#10;JWjgShvK09eWXbHTxIBdjjsEIAfMWkaun/SCrHSDR5MH3bGVsuz6eM92fgNwKeEseR5hdqC5SWAY&#10;EHxwKhCZJzoc8VQHAc29Zx+NfQHN02cAT4Fj/pq5gDFg0z++YwDRL7gijWB/g3ZDXwoYb3hmsMAu&#10;/0QIOAYEc5zijrPFHJlgN1n+9fpaN28CyxxzkO1h2ly9ecO4U8+oQh5njEOB4v2jgHPsOjw9k1+A&#10;GNsEhtkhzq72qX8seqLx7KM/Gsv+ESpjWjr7MW43b16No0//RTXDL/+P7r5zoPjN3/5z49Xf/NMa&#10;nbpaIC7oumxhf3py0SC2TAZz0kP5OkzMxY8r+aTrUict1784Fz4Bp1pUunUBsoh50vZArnjJNCVf&#10;BbZSRFV+tJI/F56TlrLyWrdenks1YU0ARREBwYon3GXh2hb0tC6VFUXvYOV4MD68rJ/lRFP1ihye&#10;hGBndBD7HMXLulpQNCmSZ6HUcjusj3Kja6nmQ6nUlD+euO1P+DGGaHNNaz4acaOJjF3hq/XtOBcg&#10;xr3aCBRLn5Z0tT27FsonGYMCdRrtQd8lXH1qxcSln3m2JfHY5bIZa7ZRcbzJQ3rltWVlX0KkSzeh&#10;tt3RyY8/8fI/QFOeHf+SUOPSKykyyOb68EtRuA6LqYVBIFwglJ0kQKEX1CUrHXcCw+X3GUVN/tkV&#10;FsBRH+T4BDJyW5/K8oJJPpWXhRgZFlHCJUea3diX+MpTOg3EJUMY+Rm4zUx7QGkFiCsa8EALpB20&#10;FjoeIo7yKDesFAEaa3Lflxz5xcw3NKjbV3b0M16VYl1Ow0noHrmv9Pa4e8cr9mJFgCzPWjVrXHJc&#10;q5+p3hx9MdkW24jYwHVC+nysACG5lQdZ6pAjMWln4miHAHPaUG2jeGTmNtD1pLI3PJ5KrgsnjcyV&#10;DtNf7NDx9fvHL87GJx+decdY0elLdtjQ6/akX9EQ4GdtBiqxCVpec3xWLVJ+kdOQ4VrnBSjFRlIm&#10;OcWXLvxRj7/kmiudT2RUJZMdp6VdVYj9GYUJ58yq5hGVbfDscJWLDH6lwdbVYfsj6/iJBUbpDxsS&#10;W3wTW+xriDa1v24yAavi9hvI0vbKqyjJlStluGbS0L3DieNao2wBZzF6mQOwQx3oa4InTdzuHQsI&#10;PxsHZx+bD599bxy/+HQcP2eH+KNx+NEn4+jFx+Ps+Ufj9DlgOccT/KQHjikImAaoyiBXOGtu/pmQ&#10;Jzxkp5hHuXkMbvIc7v4HOvsFgnmG9jXHKzYCyhyZoN3dhvS5bNX6wBFJ3/TBjEWORXCm2TvYBdLZ&#10;HZZNGrBmn4E+PPY3Zj4CZKAMmMY9Me/VMYt98c3V+TjhR3e/5PSdA8U/+jP/w3Fz8Uo+BukDxOAV&#10;80LGrsYgxDVtQNphvVpuZuI1rXD9I5go58kky0XJhSK/LsJcnMvcD1GlVLkOyw7KcQgF8id51tKT&#10;euT1dgVmSn3ih/B2fZKvSX6FU94jjHyX9SDzGe1pm8SnePm7PDl9vGKKKyIUDRUocjsXLf1d/yXr&#10;o9zStdDz1YiM6Iq/XX9O/kdY74BNjkfkzPDqdm9cAoqvOU98O643mjzZKdZieqvx4jEFa5EJQGCX&#10;mUk2YKFvdgwu5DcQ8bcCtIfi5JDe7eP2iDU1caddErsgxQVwAKKYgCPnJCcvwjv+dlkUOi3xc5qt&#10;qYtgkikrlGuKg3CJY1EzALRdAkHy+xzgFNechRWXhY/0AOiA1OxGyS/7tHzV0QjiootWz+KaOC+6&#10;+Mkn2dbtOKdF1vY5Xukq12WUrJZHy+ht/YRdJ9xUM/VEh+VypZgIq8EI40JTe1i/+gglAoM4GTEp&#10;C0YubRm3F2xkprgKMc7iu08U3SPpMYawPWP1Pi/B8JI7v4ctRJz8XC24jOGlXbZXdhucanwCiA3y&#10;JYJUH5PJn3hk/LoAuczDPIc7j2STLY4m7zwvWY86h1/lc2Ti+997MT79+Jl/bOdxhQvAcNsDSNKX&#10;lJ0dSXQKEDv0OCEPbcm47jCAs0FppSHpBnHLKH8S0NN+y2yRwlaAfIVh9Njd1uU5asHemaZj5G/A&#10;6zT60WG5akeDYtrTu84lV6wP2QBThsqifeRT82Uc0y9qNFyz4rfBLtcaO9Zi6aBlsZdrz98K2FUc&#10;rtMyWpqTRrn0DbvJmRsYNwbDApiAxb0jgVoBYgPh55/K/cSA+OSjT8fR8++N/bMXY1/g+OjZCx9P&#10;ODp9HiBsMNlniQU+pdPGiGgL2mQjcMvfdfOECe8MA4Jv2DlWG6vt/HQJXNpReXjk2rVA9IajE3q5&#10;rWgjxhw/9BN4BxTnXLHKokyNSZ6AYUBrQIw9/AFJADE74QDkA4HeA41rn3tWGPALGOZHeg2MD9hx&#10;Pj7xzrV3mlX3X2Zi3Hxn6NXf+NNj9dk/qZAo1+WD7PnGwDNRAcNzeIrbuuSamyTvCQeachXJrzTH&#10;2os/L0dO9C790DJu4S5sm/TbDQOWpvBWnvJP7pLfRR+Wnn+/C7UL4c90POtZxiX+fWVIoiYgUxSI&#10;q6RtR261QcV0/PtpaUf7l+W+305PlLyX2cSewhXpeuASp4RmCBgDpU8fZ32on28Gf918fX2txV8T&#10;Kw+XV9+jmZ2t5Q+EUlrlYwJnQbMeRcsWZLzbyVEETaDTo600CXsXbqmr5OOmPs2ElzL56j9su4i3&#10;rIqlaDEpvVAGZLKbGz7WBN87vuH9PB1A/jyOCbmAYQNfsf90A7fCAcpZdHsx3gbE1D3g23oksGRA&#10;2eyyIwyjU/VS3tbrulVdGgSknJQVm1MH56dcs9LVDsg1WAcs9KLeTH1P0KF46gjI9x+JTPkX5RHu&#10;dpUc3PbSN1PjL6iG4KNEOsMfFwz0OAOMc+M2ueJNcfvXuIAtyTAUvWTJRu/Iwqprjz1//StmjHJc&#10;hsel8Szhs7Mz8TPLAN4oO/XbUxn1t9P+SjvlYJ+KVbnim7ux0jWzWq3HmkdU6XriuqBd/Ix5tdl8&#10;cc6zVP6kA5a9SvJ1hOLih8IPyiwZRVWWQ11YE8X5Nbsz7YSsb0EKO8aufJ1OuL3mpNnNrUrS8xGe&#10;0pvkr/bZJUc7D+ZHBjc3FDl7bLArt5k4QG30kRdWn9gNRxfUbohQx7QMGgOzD8fdAT9CezaEgMfB&#10;2Sfj8PkPxuHHv2+cfPIHxsn3/+vj9Af/jXEq9+T7f2AcA5CffTwOBYj3j091MQl0cgaZjQx1Tr5R&#10;BmLRMWoRxpfGmga3/b5RwArNFeTzI900XocArO62xp34VmN2o+wb1Y+xyvOEb9cCzeJ9DdAD6eHf&#10;B5ePatMIFuulfPkRs1pM14onNcCv9PKjwCOB5aOTY58zPjj7SMBfdRHgP3qhG4CPdQPw8ffFPxgn&#10;3/vBOProB4r7/ti8/D232S8z0WPfDdKg+fI3/p1cEeKehN7LutYYXfImqz8S9mA34Rb7QmgOoSeu&#10;P/2Kj4+UY8Ip7zJ/aFvnfXpAvmxBva4du2ZPuPjjRg7qPKIpDoqedzP6MhE8zEqXnIvDrTjyTuFK&#10;o2y7cC1esMW/AqWleREofyrsd6g8EVrEv4/KPtm65YpRsV33XUZMLnKWjWuSCoNHL/oFIov1Llfs&#10;V1Ea8kEiCSDAOTZ2xfwDj1rYl9k8Fnghj19MvrXAwMpn2vjr0I2BA8YCBvK1cexskLtkqN3HiOSp&#10;TuV3mNpRjmSYpALmAIoBnBx9OFb5J7iAIJU/7QqKifMP55ABIAGekWmWvgkQy987wZOrkikToNyg&#10;2cBTEf11bkByxbcf++ROLB3ZNS59FU5Z881AA+jooj7RQ7nOgz1uiwIJapjWYWCMTvKLDfith3CV&#10;SRsq74H69UDtanbckmOjv8lavHjDyhIXZqAwTvTqZbiW4jnMGHqUM8762w5cwLH9BYQBqgbFYqdR&#10;ZBnjXW61EUCXm7ND3aT53Dh8FEB8eqxFXwDghIVf8RB2u70VZsx5jPu6mAGx//VLTJkb2DYgk99f&#10;dDvAUqEPYmQZ4XpB/lt7NxaM8VxXNRG7MgtOwZMMoImwr0viXSqt2xTfHMbfPRA5PlUrf07x1l+5&#10;2uk43EXYPIUX8a2HVAQS41f7kyAfGfF3vn4Rv9Dh2bDiGvR6rE+csR9QHD95mp0XV7xlZ2J2XiH3&#10;kjtQ2vyNHD+mOxVo/Gjsn3xv7D/7dBwIFB99/PvHMaD40/+a+ehTAeJP/sVx8tH3x+kLAckzAegT&#10;fsCmvBw34Ed5uoawzPpli8cWv9+pYxHcdblfudY0jtlZ9qPcOPvLD/U48iBXd3UC6aq1xizi/k2Q&#10;9GgwDv7+G2DM49TC9SNJ+lvtx7C71fV/Ixua+daRMgHh7Cj7mcn82x2Pajt+PvZOX4x9AeQDAeQD&#10;gWMfEQH8y3/w/BPVSDeSX/J7rF9eYnx9J+jlX/uTY/3mM18QH8ImeXwR9QW2uNh4v5cWMso2uwsm&#10;vKW3KBesvTtE5A4z+k0dt0NV6FTOxHPa+6il3s3veindZVmwYuZ88YW6OnPMN6BSTdEpX6Xh39FO&#10;OPHfFqWshznkkAr1siU34SQATHoXdQaWWW6BLEsgyUf897kBa4NW9Bt0cI5NE7T/MQtmwa9Fv5lJ&#10;m/jeab664lfS1wbJxM/j6HGedMn/EE01UzLMhNSu6ykGDHtXWAvXvDsMyAUY8+9iAkKOb1BIesAy&#10;u6beORU7HzLoM7OLGm6wCktEbaXFV65Butw+amFAJV0NeokP46+wdYhVOW4epMJMZdMf4TmPWAuf&#10;AR76ldbgPCA17WHgStu4fZJmYKy6TLvRksnuMAxwDjfwTbuWjm5vs8rhUxcf4dyYhPDlNZOyfgAv&#10;YcsOq5z2s4wT9nLOmPG4KTCqsWlQfLO4Rkp3xjftll/O034e6/S1gPGRAAXfhlADbgQZs9TLO8hK&#10;I791NksynaU8uLYPpwCOmSSVrTbGJcopSZLrHB7DMVQfZt6UQ9C+uA+yxS3jQKuqMtrv9GK/5C2f&#10;XswqvFqiGJnirXnHTL+Q1n1Cf4Q7T9tHhjmcuOZQtZ0ofW2fOf1O+YmBnBe3YqqqdnvM4ifnMm3K&#10;D6OjueMcT72KS4O1uNMEOA2I88zeu0MB0ROAoUDgs+8LGP5gHL74F8bBx79vHAoc73/0+8bBRwor&#10;3ueL2WEtQDydwwVkAjoZRzKgAXH+NQ5gzPEIWFZwtIYjEABifqj3/LnKE8h+8Xzsv3gmGwDH+XGc&#10;j3VovPsaVfbBX9IJYPOjvHED80cgPG9YQJkB6CqqrnKntjAzOnp88KIdZCu6uYYoB5DOmWR+OCi7&#10;jmXT8YuPBI4/Gjdvfiz5X15irP3S0+31xXj5G39So4HR8WE8Xcj68MDRlQY7jB/PB1Bk7Svms/Pr&#10;s/SGW+IdZAHZOPEuPRb/k6XU5nHuTyh177Td1NBu+KvQcvlG/24bWztv/Au3Pr4dap0PME4vRlmU&#10;AaDFjmeyVD1q0XUMRpqVKR8IWCZys3+bAV0BXIAv4gCp7BivNUn7K2F2gAUY/PUcu8gTkL11vs4D&#10;OOYIRo5irOosZvI2d97kj90P8RYpTI8ZBOu6Y8eywfAEiGHAjlzA8BHcYBhXdTNQ3uLeSQ5ANkv+&#10;RMDJu6niaRdYDNhtUGtWve0CiAv4TjvA4mmH1+Gk50gKNyEANnG6xv2IO8WXzASKxTwazjol2Cy1&#10;5jksV63T/gbGtFmDXlwt8WLcDpe85cJub1htDkDOmdVi5ekxNNHCSw+qh9Ofi9cUJ4F3snXMAMVh&#10;fRiEVTiAjB1krffy4+ZYT4E5xcnC2U69yUcCptK+xDO+Of7AmOTbDYNljYMeo35yhNrdIMaMLrHi&#10;uH76l/gU0GeOfbOKKCVSmNNceuJiSCq1RbvhDyNy9fO8YWKyG9jsGMvFnV/0SW44xLjFmOZ04qUg&#10;7UocaXOf4FpebKo4p5mlBW6hGBNummSL02hyd1+JSyKulCbDYmwST37KKekqM3Ulbtv+hNlt5agE&#10;/mJ1IqCYPWh2im8P2J0VKH72icDpDwROAcDhffEe/Fzh5wLM/AAPQHxUO8T8ux2AGAZkuzzZpA/m&#10;STYhbjXn+q+c2dWVhIHoYZ4CwR9sADqPP/p4HH0sAPrxi3H40QvFKV5g+ZjHv6msQ819ewyGta6F&#10;a/5gI49183OM+TEe55M9ttMsvj48lmmzbg+9WHeQqfbxgGaca7zrQtGkATgWGBcg9+PcnoW5Idx8&#10;+bvW9ctIaoVffmKX+ObyjQYAA+ErsgfPNHIcVkTiHPkBZNk4W7o6POlZ+iEGsZiR3X7zV6BcFfLo&#10;wkiMw0Q5XGnfmFKZRzlOt5v85oW/4r8V2qkO5SzLhrrk2JDP0Ldgh1RE8yOvsgX2Iq8JLF8fM0ll&#10;EbCtmkzZrW2Q6WMP5Xe6TU1lH+xBRXpCFGenGE7SZAP6ywbzDsANeBOTVy+DFKUFIHOsgskejnzn&#10;a/2h2bq2Z2K9vBvbTFliH5PQ5DxzgeAOW6blBGorLRxZjk60G2BccRXvNNgAW3oApaW/byICeElj&#10;N3KOt0tY3DJJm3l5Xrt5Ogu7YMviOkwbCLQ63C76ur6xKbZVOc5H29LSWt7lNmA2aLYeXPJXGB24&#10;kpXjHvLmEn2Gq3xLDrULpW/9SZZkM+GaO/4RngXnuJlVFm6VyVgKQOZ6ELN7zHhjzDZ7Z7nGo8eh&#10;wAd5fOPGX+HSbgG3/LUzQBm984+UshyqWJFbRP0leeofc8xTHyJP+xBXgBiafdFBRHz9an/FL9rZ&#10;3PF+xd+l84obSigxwaS4LTWnTamK2GUL4SzjWjberTTrl8fsV+TwpexFnD7aD9mvCk02KmDLUskQ&#10;eci49Ne8SMRSp4GtMuO3HtImRnf0NzuPC6Ot6T++BRB4BRjzlB8B2/0jHl8mIPrse/6h3cHEOXN7&#10;yLEC+PSF8O/Z4LnFHJlgdzgAO2AYkzNWNZ/WDjE/qNNgHPuKd/9Knh+48ZQIHp12IvB7IiB8Ujuz&#10;2aFVmHj+hIMnW6gcKnNzrZu9y6uxvrwcK55zLHDsp1oAvvlR3i3gWOB7HkQit4CDxNNyaT1o4S8B&#10;3zCKVWhuDjUPwuuXvxO5X0LKLPBLTDeXr8aXf+3/WqFtmi7sB9iDB7e99fJ7ivt6VNlNpbXKxZ3T&#10;pnGcEVr8VSjyufjwxM3FUJ6fAbm+VUv73aBzvb8tmvtyUd7UwO3GO4U77idOmiwLPE6LetnrOC3w&#10;4QKpmlBzzIFfKjO59vGF6Fhy9GjWrHot06AAr4Ap/1AIovrkNehIuQALwC/lQw3cWLiRNQCGXY/U&#10;ocuAepHvHbtdTvkBFwHF0R8QWgAXMCrgagAIAAYgIuc8cz7nsVwAbnMDYv/wShyX+AbP2VF2OWbp&#10;N9Atxl9pOeKgsixDmSkXoDXJFxNnkCvXAOoDeQbDcNeruMoMQF6USx63A1yAWJ7pGAZ6mm3zHO62&#10;dP7MFJPL60PIPS5R3O59hsHXZo9BecoGfGYletdN48yssdffVGwEhP2tB2C3zsDz/GGNeuXTtaD6&#10;9REL0i4EJq6ueO6rQLHi8oQIbvpSjstTHrividy0FqBQuy6PUGwROvLh+kAe73LntiXb0j8zMpFb&#10;yCgAltvdHS6hEOnlxQ13jPyOsBInOrhwo7DiiiO3kDerPfwZ/xy/y4u+m8KJw1jv2KbIyQ77YcL6&#10;mEpZznPExaSJIh8AnDICdu2nHx03x7tBUeJ0do8DjMc+T2ngaQ08feK5n0DBWdu7Ys7c7p09Hwfi&#10;fR7XdnSqa/xE+Y6kl91hfmTHtxoZp9h1y9Gfmit5wgSR01jQNciTIPJnGxxXOMvzjgWCj57zhxv8&#10;CK7iSDvmSRMC3jzHfqUxr3G8ugIU5x/x1oBijrdp7APAAcfcHAKONUPLPloNTkvNTFhyW3HhDBe9&#10;NN7dlrL55uZ6rD77x0r/5aNfelD85V/7Uz5zM00u9aK/l+G8RDUWfJF10AlFuY7CosgsXwrz4fht&#10;f6gzJmYuefZBzhuvXC6kcE9HjoN7grQcXC/Hlaz8JhejD71dJ7zlWqLjRbkQRJUe55u8FsqWrIKy&#10;g5llwC/iijEC8+1X2rRQlf+2wkve3R3gq1cmRPzJU2HkS49mp1z0feG/kyU78SIeXdYb/a17iodl&#10;SxZe5ZUg7u0dX+XujY3Y/6mvOP7QgyNjawnnh0YCAExsZi32/qUx7JawSxxp845yu2KPHcmZ1LZM&#10;xrKfAWBX9Xb76pOhSZvxY6eVwYVAh/IzZS7bWyhurp/sbU79VE95WMRcIvJFgIneEZUKRUhD1Amg&#10;lKu0/JBNrLD/xUrc7rHyHKlFj/bEuJbhiQs8wYGdY/IB/NBDuMEloBJAWSAXoOTHdQn4alEMN7g+&#10;Eh/bH0CeeD8T1LuL2WFs/xLQ+iyvXM71HsOq5rFaKlw2q0UP1Wcw9eBRU4d7CosP9sP4j/apX/6M&#10;gD8a8DNaCasNwgqrAX02Wn0BvIuLHYmbn0LRtkUPes3Wo3IoW653kGUrf+ErsbC6MkctmucwX+fu&#10;3wrYa+zCUqe+Z0w+zpJ4gJdEqdRCNZJOeLpulF3D09eGx2cxP87rH8Xl2wvGp1pAoAUGk1yv1gbE&#10;fMvBDaRLUmWQzDXFTeCNShdUkt+sNB6hxQ+ZvNMu0UMx7YmF3UY5y5k591btGM5MDAfMiid/al0x&#10;8ZeM1Kba+CE7RIpxTbbabnm2SD1TPgi9sgKWNZkdyVR+xWc+WbLapePcVuIqx/baj+vadeyWP0Id&#10;p2KqLzO/d8u5ombEk8Olxwq1s/2koySqtigSXd9omATdnjD1JA5pjSvpJey/Nhbv61rTFKHrXH2q&#10;NHrWa5Oubf7tbV8Xjy51gWZYH5xB1jzhHV/J95g5uBHmgDfXGkqc9QWYaixIo1LHzZ5mAc0td33c&#10;4jBgfF/6/K95B2e6iXsuFhCGOcKg8njiCWPz9lbjd3MuYPxm3F1+Gb56Pfau3o67i3PxheJUNv8K&#10;db2JKxAtNCvGLb6DM+aZq7keGA20D5TWq7YZG7UJO8+SUBtdfv7LCYp/qZ9TfHPx5fjhv/uH1bMM&#10;xe0XNPnruqlr1+woXzCSwHVwdu2vMJQ72LhNngYqjGSy2BdXaewOcdH5AoQtWeXrw3qZcNqtl5Ot&#10;DzG9kk1EWrM+qTt6NZEjjHyXjz/xROEmT5kwyeYzUz/2fd0XU1b0LWJtx4Lrhfku2W5emTNx0RU/&#10;qVvxldYXd2qkONWzQaA14/7/2fuzZ9mWLb0TmquLWN1uzjn35E0pVSXKrIrCMAQ8YbyBWT3xt/AP&#10;UPBSlFEGZjwiwKqMB0wYqpKsVAIJlRpABUplpkq9kFKZklJdSqnMvPc0u1ldRKyG7/d9Y8w5I/ba&#10;++x77rn37HOVI2KEuw93H967f9PD55zFTHg2mfw6zLvYbUb4R/zEzpuTjc64JVee+u9f5iGt2QK9&#10;vFP/YLjSvPlCP/Dl+mG40Vy1ugMocwc85aEPiDWxYgbkNqFTsmL/pSz/NtNPKm+YpuTTntSHKWES&#10;bnJj7+MdmGPZBAgJQ79wWFGAcdV/gWJ8bFbaAQ7opioNN6hSTfhiZPLHBHz41a0yfeOYVqu8ylXA&#10;TuEN6uwGRAPuFF4LF+F659QARsobsE67sVrgBI6b2S2lw2S3lXgAaEAwoDe7vTa1+M13qHNxwYKI&#10;rPMeIJmTiuEAV0BUy1lkFM6Ai/kJNwtOuzlzGHnmL+pP+qXXPYpGUHtIZJnLJhd+PGHC4dQW+aSV&#10;TPJLm0QfbWF9nW9xQkabEyK8spG0JFWZ2c0NqGlO+P5Yh3TZ8hZOnyy78o/b/yq4nchxdLpuy7S0&#10;TJPypp98ulylC8VpG7GQjKprWLGTLFAMaCY8cWHiuezFBkbSQzsthICX9DmBgn/j+98b/sDPfTIs&#10;VSFcgB0DlNw/SCP9IKCXCpNu6aF65BqrCiJVF6E4JSi7408fh8EUozICW1rcahK0aLLPfGxFq3NU&#10;nLz6yQVVh8gBwcw19D/mHWR934N3H/H3fFZzDxfvW5yL8oRjLpJeV0Daj7LY7Dam/Wlbt2+ZsPqb&#10;LGLqFlMqnEcM2ph4mNGBmQuJCgO53KVGfvRhtxvjG6DLnKEJZXFyPJye8zIOHrV27je4HXIznc3j&#10;4eCEt9upxtDjPg9CjnJ1B7FAteqTp0Fw89v9ZqW5nuMMt54/mct9xMJgOM8y5oUZPBeYF2n4TXp9&#10;0cBMwVWc6nGP/ipdd5wfXgOGr8z364thbyMgfHujNNN+97eaq9lR0bqyJ/R+wPlmrSXsLt8rAzlz&#10;zNGhAGK3J8FVirH1VaauPc/XKsvDHekr3dXlsFlzVONK9aY58vR5hfzZIGa9n1l6+Uv/mRpyLVua&#10;e5uhmZ0BG0txqF1fxdDcbPs2MXiKHGDmhiRLPMlnCuioDjoPPrMzKdjbE0ImBVg/XiAwHcFxOkzs&#10;E09Jeu7igznWy0+QSGKXoblpe0/XWHvwTt5v5SprL0hTmUeBaNL9VQw9Jp9z67adyp4lRZ1mR0um&#10;kDE7V1e6qr+6uhmub9bDzUoLtyYv332v2cqPrZKicC1AsBf2LDrTwiCudJzs6J7lCg9IIto5pHDq&#10;K1ksxOyIesEv94zTf6Ij+toyM6GSpwu5R9lsSlABRhYk6W02IFVedtngWGH9hAlMALDtOQIxPy8c&#10;t/xLFr88tsu7vYrjIwikqbHidCUjbvwDiNkdBgyzG2yAbCY8C2qZijvtfDcIxww7/6qv3BCntVAF&#10;Z+Klx8nLZjMAtYFZ98i4iZPwW/rRaXtkPhJh+XREIsckKn3CKN+p4/KvOnU+8Sv2TYeum17w0158&#10;3f58ZeZjZ9Fk+9Fp6h8h6fLAfbtO1xJjxONCZoEyxo+fQcwOskzseZoFxy7ghJ/GwIwoZo0t+i/l&#10;BKZ0TgLgCEc7FTmscxOnPKwbUDEGEmF/Gz+Sl22JAvnrwCaaoiK/SUTeUZnyzthRO9COn8sDdX+c&#10;EeWdyRIjv+F3kL1387ztThBk4Ulr9blpQi96JE2JdkNBYzNhsQNAeSdDc6oAYx6dBgtA9lEEmRxN&#10;6H/qun8Y+POvnMNshB9vBFbz2uaAWLkVDzCqwI7jtFW2zCU93nqO1ZzSF9pdTmUv/TtHhni7Ha9+&#10;5hzxzeXr4eb1y+H65efDzcsvhs3rF8P91Wvxq+H+8uVw+/rL4fbiy2Fz8WK4xX35athcXpjXCnd7&#10;I3C9Eng3K59af+CBM/frtUD3ethXmgcq/4HMfY2dA42bA+Vr/cN/ooL8bNHP7E7x3fWr4Xf/2P9c&#10;PUkd8a1Ezyxi4mrToygDsRxfkzRFaADUEPb4DqBgUg24MMjofJR/E9JmaHtacmCbfLiKJi7+uJ2q&#10;3A2QbWeIdZyS62eS6RfTJEXjfFHhR79vibLIvB9lcQqlHt7G8f9Rypbwbydptbo2TcqP65OPTB4x&#10;xa4BF/S8we7l5Wr44vX18Pp6M9xobl7ran8tf0Cx9wOJa552bAHJpioLibEbgzhepD/5hfltWajz&#10;iWzcqXE8meXvD/5l5oNnux0QZ9w1nhy//PGD4j/Fy9MdAGUCakrTAM6gLaAXGWafAd5i7wzHHEFx&#10;AV+D3B03IDZgN4vRgRYfyjwByzkHADNGs2gFAAMUG/zOwXBkKV9AU3PCyVB5qxLcQm0XKZy+RZNf&#10;Q67Ri0BK16bjkG7px64gBt5yJ1L04tfhlSGZaknFwx2/mV3l5miQHCiwGvcp/bj/yq6uOfo7gJjd&#10;JT6zGOK3k9MqanuMaGkw7F/9mG3PTDheLMz8nEMyOqbNXntk+feCYxWAHMCPRpbjJt/5yC2FvsCk&#10;XpUG+vmHYnm4P/zC9783/L5PP5KdPkvdO4KZs5awdZiTv5TNAZOW3ZG3vWnbNacqE/ocaruMoXaH&#10;tnRtOeZxm+Tm67rDCUiM26BPJj7YDdAAhMxN+Gsu6wuM8cIEZmdSpuNW2CSrzFQyUNcD9Zy2rPrH&#10;lCD+FViEdctdYRG2OZV3LvPsZZnHJCb/TqlpvGMMH/Fq5JPhcMFTJeCTYX956qcwaCIZBs0lZJKy&#10;8E+MLGJ2xAWUubkNIM2ZXgFWXs8M596L1Jcqw+M1F92aVzRveT6q9J1x6xRuoZ+uV2Lp4yY6bqa7&#10;vhxur6/qDPGNnzyxubmUO08EIh3XrdLxsRfaiZ3qDU+n4C16nDfm3HGeVGGQrwvFB3aQeTKGWeUQ&#10;C3kPeyoPx0/vld6d0l8LgK8B1MoDwH9vfa06Ox4Ozj6isn8miJH6M0kvf/k/VUOvyvUYzUblaH9M&#10;9k0SA3Ju0ncz2YQkxzFmZ/KT1TzaYzVNf4lDsss9TQRlZwqwGffIzkvsmI/T2+S/R28j1+tbq02+&#10;LJ7MyAJlrDMbTUre0WIC1aTI3MZRiz6n64WX2bsW4LG9ZGaSzaTqm4mkt4FSLy5vywv5jLd+3MdI&#10;c5rAx34i7gs5VLW60Z+0RmbdmECjw1e45CvcQHR6a5sYt2XZGcZuQDxnLSYNin0jHS9oOFrIHnN5&#10;OLPLz88ynnHAdQFl1RWPdTMIp/66Ds1Vp2IDZKVtNkDucnSZZXcZU/ZJNoVJ+SnzFL79mIjHuhSj&#10;yOHNqffUWcUTT7vEuAWEzYQr/9Gv81XtMvrN6tvcdVDlVJgAv+jnDIWgjdZsjnkE8JFxuidMByLE&#10;fEb7sUg6nYb1t96YyoVdDuBA8pGgAdn4F75BGiby2LfjVdxiy2TxHEt4j4fIaQOHS0Cz0yRMYiee&#10;mXjIIv8myH2j8htjcrso3wA5x8439p28z+TjujX9zMyfFu0Weubeygpy8UzmMsLqF/2oN8AtAPJO&#10;QJQd2N7xDTANODVgFFhVR1LXD+e1zAHFgM/bFaD1MgDWu7DXArhrH6ng1dQc+VrooirHwZjTNBbJ&#10;nHQChAeldSvAC/DlddC5cS7PlAf09pl5Xmzjl9to7QAQ31xdDTcXr4b1xYth8/qL4e7158Ptyx8M&#10;m5e/M2xe/O5w+0p2yTavvxw2lwoHwL1SPi9kvpL75cthI3Picr+Wn+yrl5iv5b4Y7i6vhocblWl9&#10;O9z+9m9Urf5sEHPxzxzdr6+Gl7/yn8nGKHgPVkfdMkf+SVAP3EcGtJLsVHtimlachDdIGifnSQ5p&#10;aJdNpidxL7WR2EA2cfy2ZXMOtYn+H4//taGq2qpdi6BxMVFl5I9ysdoQ/Hknvi0TRrYFiP13GjcM&#10;HfpoQ0zAWYDbeD4OMAOwEajLOccGspUhqNq3wdbkQZoBD/57mQlabnwbiAVsTcAMwLR17KK485Xd&#10;1oRrkOYdElh+HH3oowV54YRYKeaogUyYONLZYHh85rA4L+fguAQAeQK8fqKEZDzPGDtvtWPH2Mcq&#10;KoyfcdxMWPn3EwoCfKnTnXK5rF3e1MXEkivfMlLnc1Zb9w5z9JQdH4efJmNLK95Uzwo/yhJW1pGt&#10;R7L2s852K4CBsBl/6jY7yrt+rndYSnDbLI5OdUyxgozshCwVaw7lxrKc6fxmqP91gAQbGg6bMsWR&#10;ASyhHmPZpUSAf409Mut+r/pU+1Kf6eHIy6wCZSyIsUsGN9BODhifttiN9raNRIAO9E0RWeWTbOIc&#10;f38cci7neXXW407d7ZBl+lQ4B30j0E+Luvwzc1wfWzYj59UZt33cVdWcx7EHdmNvAbUCtAbGPgoR&#10;cLwncMrrlR2nQDGA17uwCgsYBnBuri68w/ogoMxNd4cDN87mXgi/jv1Q8xkX3gwsMiHgKzRuHc4D&#10;u8HsBMt9uxbg1pzs9qDTsx5o3mIt8HqATHniDPPmCiD7+bAWEN68+O1h86X4xe8YIN+9/my4FWhe&#10;GzxfiJVXccAv4PjlyAbDr2UXWL5TmDuFvxUYvuMmvhvVg/J0oMXq4Fog+YufnecW/0wen3j5l/8v&#10;w9Vv/Mq7xycTd1npkG2fbHRUz7h2fT1iougpN5NYFsgsdJO7aLQnD/z2ZBz7xMnXNKHPZQCqUNya&#10;/m06rVoQ4tZvyVh0Y488cUPIOp1vk5jjxqJ9BfVkDk3leozj/6OULeHfTQ4xC+dFw4u0Flll7U6F&#10;2QgFr7TIXm3uh4vVnY9OXK7vh9X9Hvf5+i5lPy6o2iysPPPRRDq2mydVGP0BDsiwpxam/mNCB7ps&#10;xZ580vf5ENE32IjGXcqZaSb9ZuQymw0oAX4OlzQCgiPPzmstCPLLUxHYMSEOgDj2N1jxALToarvf&#10;XCZ77/LarsWi07CMxUM60WuZ2PkzAwJj587ugE/sKeMEZFMu+5fbY5gPpspALefcb/wUxP7UNPKu&#10;J8KabLrGYy2P6WYiyCnET3mx3dL8WD95lD9BSDNpEcUBJnJCCGRJgC1v7O0mqPMap6j6BR9AasUn&#10;XHZxMROacZoZBunbyfkranuMpJv8p1zM1zA6cSZFiZzHKZ+j3PGob/6N4WslHhOEgqy3YmJ3nHaY&#10;cHPT3b4uuOhHD8OnHz8ffu7jp8NSyIYdP0L6qAn5ULi0EURfQEy+I7c+0ij9c3vTtmsigtnPJjbK&#10;kHJYItF8zoMcvmnLMY/bJLe+XBC7kjwHhL27XjJfaHChAAAb/cttc8Y/0eMTLSh/pNQ9cvtNPIYl&#10;XPn1L06fnffYps9j1uMlDhaDn0N8dKyrxYX4qG6K4ykQmlPQIkDsc8QcR+DmM25Eq11idpwBzH6C&#10;i4KSdm8W+LGOMp0olSHAyy4xO8M8Vu1WAPxOIPsWcCy39XOk4V6sudnzC3Mq+ZCO/ueRcnF2mTgc&#10;j/DLPPqMNMc8lB/+NfG9KphqowetP9zI5zBKI/GwB+RzIbDx0Y2rYXV5OayuuFhYKS8qG/lQuoz9&#10;w09+Qal/9+lnDxRrcP7uH//31Ymu6fVvZXWFmR1TEtwt10+mNTu+JjEhoEEfKc9HbjpSD2BIBvb4&#10;lQBWnMwjZSajzmIm2kmeXUUVXwzgIVyWj55gOj3shGkZCyoTQfyTCwj/MESSyL5Non2Sj68mT+JF&#10;XY7HOf4/StkS/u1k350wXhhG1hyotWetCWl1KxCs+RBgfLm+G64BygLFPIMgwJiLnMofX9q2u2Wz&#10;CJ3hWnwsk6l8KMX4IZS7291yQ2jk9opK27Mg0XcMGGVvoNmcfsO8TjhNJrM4mSzD2YUMMGbx6Z1Z&#10;7xpLh5afYSHTu8Fi7w4jx0142dlZmXZ52dWFZYflzk5ywLDzyYKhdJCbSbvS6PxHTpiEz41zFVZm&#10;yjeV3wsaZSq5xxVms+YQGWWvOsQ9q08ZRan92IrkOdq7YR2hxi46SFssTfZK2sjwq/SkxWniJxlx&#10;E77tUTvKcevjuPHwbiz+dDXSMCWg5Z1Pj0nijPaUp2efdxF6mtoeo+XJGxqTInlqe5Ps3d8rTJzE&#10;VHznnRjI4QJ4j1DyoDg2kjImfWRxpP62dz9876OnBsUnuNUH1RSO53HZXPnITiL+LSdcGJrbm7Zd&#10;E7nMLnuHSBnahblbri1dW47kb5vk5gsoLv/UV9hgGenMbTtg14C4GXfxTwwU84nNv/jTUx0uZggT&#10;Wcz4y6q0fa1CLFk03NXGpEX/YmwD8gKMAcS8xpm3zgkNCyfXo9EUBl1+/jBndAGuAsSA4c01Z24v&#10;LNsXcATEkmzKormFuUbx6REGwwKidwLDawFgeCPAeQsgLTng2Ec2ANhK1HMU897RwnxYvC8ZZeLZ&#10;xADre54YofSZs9x/FI+nW9wrbV5rnefdKB94eVzAdRSkjoMAsNHHy0HWq+vhps4zkzcq0psHSvfh&#10;YDnsnz0f9he6gPiOk9vlZ4le/td/bLi9/NJjgHH3Np77tx1qmXHIN0IonyvbtTdDc3dkWQJmbF0s&#10;e/KrzDdowt+m5A2SO0yIQZmBGVnJSzay9Cdc/MfwHeXr8r82NCusrJNLiwMt5/poaeqeGy94OgIm&#10;IAd/wAYLSTNt6aXJbVPgiHD4s0ixKBGoqNvvrWSdU54Ib2BoUBk26JKfd1TFAISAT4HQ2un1wqIw&#10;Dif3yCpGjkYE4OaIRMzmPG4t/n10ArtfwTwzR3BLeClutwFy5WcK06w0MPEjvbaL+yjGKKudGxas&#10;OTfANitszhZnYWoQHVBa5oxTBx0PmUeW68njq5pBVrPtdsePX3/wl5tRSPzsbE91CCdPaSfK5DAV&#10;jnxQF3OToxO5+GhO27U9u/d5zF2e+iG5TLMSygwUAAWEDiFr/iao+uauPirDlH5Pn8/Z4ex+OUb1&#10;7ZwtzpMmtrgBXIWrmvd3BPmwfnBTSmE863c6xBsz0mbi+Nc6Y4/+b5jI6pTsN0Tk80fIq+tgCu+6&#10;+lHi/1g0q/teX8d1FrPt0Exea+V2GDIu4CoA2Y9S4xFnd+ursMAgj0PjhjMzAFV9yk+cUPi8JIPd&#10;VcLkqAXniJsf1jdhdBjg5oY89PA2upWA5s3V5cgrgc71jcAxQBvd9Gk1to/MCZzzamleu3x0xhvv&#10;ng+Lp98bls8+HZZPPrGMXW1GpPu44gNwGaP0YsqaOYU1JrMAEvVqtR/HMygTZSNdXoyzsQ7GutuW&#10;KtQc8ODJRjOI1qw9AXJ20TevXyrcd59+5naKf/dP/Ad+pTNNyKxhkKdGtDnybFBgx2r73MwSVI43&#10;aXeic1p0tyL548rOC198EiaLZoU3K0/pbyYm0b7yTocVy39kh0JpdLZJOLvNMyrdTrvqg8U99ZI8&#10;+q+/HZpP5vlrMHonaQgdu7LHaCdXPzIxn71POtBUtykzidtN3bsPxG3LnCjzrmyHHO89yKEUtvOM&#10;O/2BNwJRnkOfI75e3fkJFOwQwzcS3sjNCzz8jFUBM+dZmgC+LPLe0ZGqaRGyr+QpAnYv+PKhHSMr&#10;v7ZIkjzy00SaAV+UE6DoerOPaFQSO92CMqkrBYTZDvCSWzECwApsKbABrsFo3EzLC/wU1wCVMPJn&#10;Z67PAdvtiwaZ3iEOEG4/zMUR54ELwKKXvMg0OB3N5M358xjIOCQOhfbOaoU1V7i4Vb8qN6NEYrup&#10;I8J03bjMVR9dZ2OFz3aLpnHFTkuF009aSxblPRqTJ3/mOkXOG+C08kmMzk92irGXFv3Mx7LzrjRi&#10;opdw6gsKAjsfHddy4ib/lisCYVysMhM4eaxgpfvtPKd2x2gdMvnitEm85H8+d83JehzWPVjh1MPI&#10;Z7HDjOWn1mb5tyFLhfUFpphw56fH6oO8HOZh+OT5+fDxs3P34eQFXfkrHN0Q9TIBEX7VKliLUpbw&#10;nDJWE3But55ym/l4Zy9ZJ9/pv5Un6aUGHJd09OEiTgWXDZ1yk7Y4Omu9EQCzUnGvQbAE1tXpOyzB&#10;5OWLi4pr++ziI/Els37itg4rG/WSlfTf5Lf7TpcF/6aUmzxV2Qjney6wq4y4aQv6AG7phZVqPkoX&#10;CX1A04eZXeL9A13cy+H5QAB072A5HCxOh8XJ+XDEW+yWJ3If50Uai4XC80RilU1A18ccOGLgpzNw&#10;nriOGAB+VQfOfuXFPUPFpm5W3hXmUYECoLDmdkCp68b1pNDOp/oYeWOuOz4eln7DHbvYPCnjLDvZ&#10;XtO1VigczNvvFsfL4Zi34x3zFI2zkXlb34HYz1/WXMs/MPSPPeYj2BlW+pJTxltAMmXFQ7oPl9J9&#10;cjIc8+pp1Q+vwfZxk4VAMnn5DhOt9DNDL//mnx5WX/yWGo8JjcHefSvTwMj2y0BxJy37JOuBJGol&#10;bS8zejzERpnlOwypi9kcKUHLX34OljCTvGhmTRjKwgTb8SBk8Wt7c2RFFd75sRgb9lmYGfWEY/+3&#10;hIG2svgueruKnyw9mi7CNz3euyzvS3OFYz1msmfiNoDTZNSP5gkIY5IPZwGHiUp7qHdGxVtp7JOQ&#10;O1TZdwjx1I06UHoNhMmEPrIWOc3Y5j3N6v57uE2lM5nFCsd5utxAJ7Brs1jaD6XfdtVB7wbbrvrY&#10;NXuHd+LaHRZP9VdudMnMEYsscg0WmrOQ7tjF3edHP4dXnct026Df+likyhR3O7b+uS59J/2uX9e8&#10;63eb5zbitTkLox+pH9PwRYfyF5CPW34K5zDNdiu8TC5CbEqeixYBAeUFOe2B3Kbakj9YJ+bfAF5C&#10;Iia91uE0mJGSlr7k2Ob7EmV6lKSXehr7c5S3K3YizxTELwFd0xK0CRBpE8BroGb/yG0S3fFFcjic&#10;AjmOfrjT32+YlNuPRcQjQUO2pG0n4U+AHtE91UKRBGPVyJyi4FHWph191MePTLs651T6ptb8ERLY&#10;0ZveVUKr6QAzednfKMeYj3k43MxdHFa7lSm+34jXamSArfhu491hdpM9B0oxc4NZKhgDzH8+eiCQ&#10;7JvlAMmA4+ucx2VXOK9kzhGJtdhAuLgfE+hMS6k3ophfmMMA4gDg0/NhcfZ0WD55bj568tFwcP7x&#10;sMcLNI6fDvsnT4fDs2fDETvI50+HozMBVl5JLVDMK6QPBep5hBpm89FSF3ynJwa5YclPlB58vChG&#10;djIcEU4g+1Bg+EDMK6/3jk8FsnmpiWYKXRB814m57GeGvvgrf2Lwuq2Vnn7V4Nd8P+NxIMUv1dBX&#10;lc34ZQDXOBpNd9geU06nwpU5UdLa5nmYSmPm357tVnFkJp+W2TMmA9uT+hZP4cz8KNwb7HJDZS92&#10;8J2wfMjnW+ldfr9Hb5BrVR0IEOPjCNwsdlg7nZoEaQUARoDLvCXGnmpWxYvrtxt9hx5rGWLykz5M&#10;iHcz+SEo4TED8GJ6x1cm4NYATXJAlbnkOQ/MUYgDH4dYijF9NAL/3g1W+f2INdwj144wdVRsAFw8&#10;yeAcP2n7+JIOTKXlfMu0XZwdvgayBWzfYNok7TIBb+kvUG5AXuYIiIsnoCq3mLprwi5RyJau6yLC&#10;VwBijnWOvXROrPRtVp9RJ4ETBz0tjw7s6LFMZo5MRNfYZspLXqUdIMy5b7P9ZUoRFyydh+SNNMlv&#10;952vJkXlN/bZ7y7lZr58ApYfI+JuM/MW4PfOABgGyGbX0kct5B7nNhlYvSMmp+de6QAA+82S8uSR&#10;iTwGi+eMByzDj5S2BI+X5tuiWS7JM4UtkWt25v1tkkcK33SON0ly7wLTi23uhHM5aHu7Qti95oXx&#10;o93S1gDRtHjOgQcYDwbF64EXgAF0AbxCrgV+A2CpN7Jpxo4fxw3qJrUNIFhgmGcKb+q8MOeG2SFe&#10;rdYDL5XZ3G7Up27Vx+6SF8ap5pd95rMjdl8BpwKj5+fD8ZNnw/LZR8Pxs49lfjIsn34s+TMB1CcC&#10;xOfD/tmT4RDA/Pzj4UhhDJoFog9OnvjtfAcCsIDrI4HhhfQuvZssYCz5EaDXoPh0WArwmgWAj8/F&#10;T0hbLKC9fPLUaR6iV+nukS676Jy11kXEw+pKdfndJeaxnwl69Wt/abj8rV8fdB3nSWwOJPvia3K3&#10;3zRIwjXIRkY20XZoBmb8MS0r01R+SVdsO0MoQmRxEA53ZJMJJ7/mCo7dk/AjJuF7gvaAL8adCSHU&#10;+lqWuJ238kuJikOEyKfsFed9+Pdom9SyASiAC4CxABdgEHdqnQmWJTkTtSdtmHj4da3OjFj1y7d4&#10;l9ya7pvRkEdnVcARbMgs+xwgBhA2K7+w8rwUKOWowy4fCzweY75hP/DrcY8FNpGjZzoSMTPFAbiT&#10;bA6IYcCogS92y+r5ws3yg72ra3ubJefvRkCv9Uzla72TOYtT/hOgFjDEVL1OnLrOPBG7qRrF7Wuz&#10;/PXT5gRmZZJG2xU2aU3pdtoTaxYrxo7Mx1Twkw7bZQZAT4A4u/QBxH2mmD9BOdoCj2eLCae5MY+y&#10;iznpJI9e06fyuIxv561fIpQ9Vs0vgOHuo5gJ8iZJPq/ZHiFm5ikxYDjnLHMG2fZqj553J3vFwS1d&#10;zKOA6DkTN2lM4S3R12VA2cz8IEh5dAbNUJsfEKnC1HtGh+3uTzFHqe1zbpJ9ViyKHGf1Cf3QrsBf&#10;t2+3m10cXQBFAIA5T8tTHAT0fNOaZJy7LUB8J9N9qLWrf7rnGTTfDjzT2G+y85McwnnecHaGbwWE&#10;3Q+Vvv91oAgaS36bqABmjigcC5wKpJ6dG4wunz4T0H0+7AkcHwBMBUoPOL4gULsvPjg+H47YIfYu&#10;8nMB4meSC7QKEANc94+WvjHOoJu0qFeZvG6ac8GcWd4XUD5cApRPfEwDkHwssH0ivadK//Tp8+FE&#10;7J1qyciDd6GVX3a1966+dH18V4k57GeCfvAr//mw0UR1q/7oq/px8lL/FGO2e5QbRD7ODUi3qAbm&#10;e3FFCUlR6TK2wclAjGUrnRLFr+JNMjia57JpxyKTPG7Od5kdiG/SiTPy0SSew2t4290Bw/pNmiNH&#10;RlZGX7L1Lv49mlEv2ZqWNZFqfioQKEBmgEGVxT8T8A570pa/28YtIQ7FVX7z9puCmNRFze8iN50C&#10;NUjzGTxAkDLc7B1eWJOqwbAmdANiTbAxY4dPAMYHkosx8SNMg+yRqQcDWszYOffWQDcAWHkR7zcr&#10;rIGqKg9TWTUDGjENaImDWWFbR5i02VkOb+VHYW0CnmkfFhObAEHZizP2U2/9W60x/kJu22qPLKSZ&#10;iMd6ZpFqu3xHO+mW3WBX5i5PwDf5DFCGVYZ2j+FmfhXPz46WaSCsjC3MnKWdMzv/daGiugk4nnS7&#10;LBSOksn9Tk6oR+2hqjcD45AlCtKShCAONRtzlz3iFJAxkfOtzbhZC9DBmCHMNpMf4hMmRyYyz9pP&#10;5HCOGy5XPD8kcj47vxMlzx8e9XiyPUa1Zo2z8o8Zn/BUvnnR3CblxtBS7HbMfi9rH6z5VYD4gZ1i&#10;A+TccNY3rMkhWc3LY1x9yAcfEiTMneJiNitOOprCGVs4N0xQZoCqgbAA6dFy6SMNgNIFN9Sdhg8B&#10;v3IPAr/D0clwf7gUc4ZX8TUW/bg4AVMDVAFZQPKe9AzS+SC/B41tl1tl9JMp2NU16OcsM9mknzP3&#10;KC/7yosA8pHSWCwEigWqT06figWKz54Pp+cCxgLcS7kXAsXk9/BI8TSP7t280gXBNaX7TlLmru84&#10;vf7nf3f47O//8rC+vRtW4vXmLm8Iw7R918xbYHw2jF2DGXcfBji748rRLEFkM/aofAcl3GRG9jYu&#10;nfrCY9x5HH2Uk20ZrPxmoq44ZNdloUzkHzmT+VQeOP4J0/bxhgnsrdMf6RzTbjnjfMfvLfx7NCct&#10;s2oLWFhCoEsgBIChCQ5w4oFJW5kDhA2GxVqeHd91Olauftzw2NvoMCWEaiHpxeMN2hG7nyi+xVKD&#10;yeQ/gjPZ53/BA444JtEv1TAANihucBygbL99zAJXBXYDhh+zs2OcXeMRGMvPQFn1BijuG43Gs37N&#10;5FX+hG3w3PaWt64xXUz5AYbjX/FwY9JGBZINVuGqk2mxrkqDq+7ibkq9KosVZ6rXuS7bqXPY7kzc&#10;Nok7s+NvMMzFAaZ5AsABxvQxuRU2QLhMAeneLTZLc9sBww1+cyFUwNjxJ30ynDfy9L5cFbVjl2lr&#10;1Z9pXndyyX+SaEFP1C1Zs/WJGQrZQKg5TiYy+ricnss6HJR5DrCQeNOTKxgXhJgSHefEivtBkjNH&#10;ZvnyCZFvCz8Uqmo1uen0U30Dk3ExmhEWQzLn7dAdpdy26mdcR+0mPIC45tn856x2BjBuzDyazPbb&#10;jW+Mc+1VPpJ2pcmPmF7TF6C5SGUMskPLHML8I9NAViCYm+dqZ9Y7wz7jK2DsIw3sAAvkCng+CKQq&#10;kh+rttbMu1FS9Ef+TWlg3E+DeIBlBzjnMWwKq7J5t3qzGm7X18Pd6tLPNAYb3d7Sv1UvYAeK5hlH&#10;OgHJB0vNiwLIS+Xt+Fz5fGJeLM8FiM8E6pUug19l9rOQv/zuvszjZwIU/9Yv/vFhtd4Ur22uH+NV&#10;zI0fkI15K5A88a1Bc+4Ebc7jfLY5ABKAycTa9knWk+M04c6ZoVQOD6IwbptIsdskRLltz2Q9uXf8&#10;R7/myJQtMXmVzCYT/LYczmQ/udFBmNY1Kux0bSvacvwevYuYLA1qbA+QCSDmDC1nZJk4M9cSdpsT&#10;B5ZTXz4ybS+ypVyjcE4sJmU1EejtTLptemeTfJkD0gy8NOmzy2jAJBCZYxW8aplXK+eccBhAVeEE&#10;jP1mOcnZCW5gPJ0RTl3ETDiHFec1zLJLD3G8c8uiAMuO6b8FNVHDAc3Iy89mxXHc8AiUyy8AGICc&#10;hcxcixoyL2yOozRIzzvGc87CLWs1GqT6nNUjPw7jdnnEnHGrwU8C232TT8v1k2MVyhMmcZR4dvlj&#10;zmVuv/Jj0c5xDNmlx2BZ/jELEIt98aNy5wZI6qN0OVfJJ+zMvA9X3rft1fsieoTwnZtvIeJL7zy0&#10;WT/jPFkyfpB73tZHU6DlAGXPid5EKWauZM5vHVbw3SDy6lKT5zhCbX7LVL3oDZclasuY6W2RWrJF&#10;KUrKltYM2Yw47Srml0/OrWvBg2szwqCYp0uYAcPCDeL1Rm71gfzrrHj0AcX0eGJsaG7ya+U1/x0x&#10;By4wFzLDPMHCLEC8FCA+9hGFs+GEM7yAYs72cvZXQJgzxYBdTXgCtgLCGmlrDQw459s3qoF7eWuc&#10;snZoXD5oTCojPhbhJ7DITf68MQaw3/DWPB43d+WnZGxWwkDgIZm3M27Z3VrYRwhc0ZUW85p0Cyzz&#10;mDiAM9K8GIT6Eg77/DcHnnH8XSTm2O803Xzx28M//8t/0rvDKzXgWrwSsMVcYz7G+AGACwS/uZvM&#10;TjJXTnnH+Nt4BMRMmOZ2h7M7S0cMj4QbYyZv7zYdhhVh5u/w5RjdFuDutLQAtL99cCtvsEEwYejc&#10;kU1+k2w+0bdpPfq1NYpN+JvenJd+sjTLw4dLqpS31EuACQOQ3QTNX4CNw31NooDjABTkhEOFGbdG&#10;rHdDEXQldBvIzcfy0Wg/0cw6UQm1IIRmgSRLWuQFsJQdxex4xGQ3dTxjqkl4Ar8TIM6OK6A58eF+&#10;NrEfxaZ4BlcFiht8tj3mNhj2MQfkY3iBMukzMDUr322XH5U9yWZ+LaeeZQZQ0jbxN2C2TGbnC26/&#10;StfA8A1OPLe17GmzN6nF9ueHr83E0a/dAcR8HGRssrjrokV9IX2GMlR/wTQjQ8/M3zLlX2a3sfuj&#10;/PsJE34aRdkJ02B5jCN2mpiVH7oR5pzfSRXAxk7gWY8serOvxvZISsoTIgw7Y4QacTN+8i1rjyJ9&#10;ZGHObPDDPOlHjRkY4wY8JZ4j/UTom1H82FyQbP/EMv4O2mqJt1M3UYw46Wu2werN3bhfQS5nvsXb&#10;H697sYUF8AB22R3mJRqbIW+vEyDesMG2NvNINfoEefIj0wR6j49PzEuBWnhR4LfN5hyVWOYxaz4u&#10;cTIcyM7THPZ4vNkRzwIG1PL4t7zMicd48rhO2M/LvuelHg+ZJ8UJrzrR4OdlHZqkPJdRb/7n0eWq&#10;4xOAY5VnsxLgF29uVKbr9bC6Xg03VzfDSnxzybOUb4b1DTcJKozKewtGar4FmLNhyEYiFw6qk7Xi&#10;/uAfu96/a/Sdf07xr//ZPzL81q//3WF1fzisxZiru33/rbDWZLa62xtuZN7I7OfArh+40tqPu8y5&#10;DHPjTlemlgTsvP3FbxnDLs75ZSZNXSV54sTORMnfFHTYvJmMAciQwfRg9njG7MFcdi1O7CHmD/K8&#10;3hfTy50iS+04qMc4DgspXOu0PMsTcXF6L0kDRVlyeDj52uHSj50/kCybx5ECm6Xbem1iYK9lcZ4X&#10;y+cT2Q7bwGyWW0ReY0q77foZhTMWIY1+UcsUdvxIr5nlXfU6siShaHBU8jDKHyHH67iPsNNCf+xv&#10;hJUf/YF29qTmFVXZVsdZM9mKb/hng7+yFPaBv8ukg/BMjlylO4YaC43pHEyOcBZpAliv7QqFKfLu&#10;pXRREwpMoAJFAm+W6qOwAUYBRLyrn5c35PwogKhk+w/Dcu9ePAxL+R/Ln/f58zzXpeyYcjp8ADEA&#10;im6oHMjiXVgmceSye6cZEL1/aIBt8Cz/7BAXIFUYX0AQV2aDUtwNaC0njbLHnOxzDhBGrnzBzh/1&#10;VKbrDLvquv1lIhtvrHHlUpepz5AC2MoiqxCKUK1V40eeKJGMj6naCZeSsEkbOE3smLYrz8iVlv3F&#10;tJnl8qfspNZy9MDkLXaEsrencuTFUj2sb2rDVYV0mM4DDCBOacSeMBLHesvu3Wf1Hvcpj0PU8Duq&#10;tIle8uG8Kl6bYeyUNZxPZPzGJhP9lVe71UfcWLhJQESubDpawrY/F03dD+xWVJeC4qBR48874/v3&#10;w9nx4fDp8yfDpx89Gc5PFuqPyrPjitVAvphCr5kk+OESI/K+MLHYOQr5LCpmUi6/stuLHkOrTJ/U&#10;dfQk3hSfNm2drSfliYz0myzvsCxetlZ4/TQj9/ziY4aSYZfpNU+Ln+34jZwNI89Low7l0HpRl9yO&#10;9TK2QbcH8hqzNIpMMi7f5N9ONMxodMusMBDh48MvfK/+KUat0suxBl6cdCT7kZLKPMRRB+/6CqTC&#10;BwdqcwFNzxnSsy+Aecgj3AScDZgpMz68JvrwRKD21I9J4zm++9z0dv5s2Dt/MgxnnPkVCAYYH0mn&#10;nzKRYw9Ct+nD6nPe8aVP+aP0VHH77MCuV+KbYc+PfrtWkdJnaBPOCLMeUKd58k76n0Th5Fx5hNFK&#10;XCGbh5XGs3Te8cKRK+m/knk93HM+WCCaGw79TGYuELhQgLkZUcwZ4ofV5fDAOyJ4m9/11XD78ovh&#10;+Bf+XSr9O0V7L15dpq98R+n/+j/9nww3Fy/dIZpo4MM9/lKYtu/dqdQB5pMVjGOSM/iiiQWINzqp&#10;S1pmP/RIRggmHF+h4Y+bboYHo73IgIbB7A7rbpgdFonc50lLwfsvXzo/ndZ/x1hD8jKfmJB3Cs6R&#10;dBDHk73JuYvVlHx5+qlyNENtEm7KettRrK+CeEKbq32D3tTt8KXTO1ioKPdIDjoXxs4ijd0lroy5&#10;Bo07yN+uIqlSuo/6zfNFe2iRmmQd1inZTB/AJa6iTISg2vUtRIikFXcpHvPGjZzcFEo78zrPPPd0&#10;f7jaDMMPX98Mv/3yZviXX14Pn13d66LtaLg9OPVfdfw70Tu1AxMjV/zoLF2+i9l2kgzg1tqUiVAy&#10;ajTlV7lVBv4aVAhPmgBGZ1cVnEsy+ieg62HcAc4uL2NEfuRD5kLhl9LHX4T96DMvaNLi+o1W9e9J&#10;BmECcun7lI2/+MYdX+WRNjBoFjcAtl75WY5dsl40CWO9UW47NKbnX9HcvePnMTKjdA1+it0nK1q3&#10;pf8xEphUJbMY8SznsZ0ln/tnlyZuyxTGaaOa8PZXOH263sa8KUzbCQs16IlRduIqcPTF7flEbl+A&#10;Kcx4x7tchGGHzI8sq7SR3XJFLDnMQmvTYcWqAF5RvpbjWuW9gRXkRgHWCovfw8Oh8ndUeu+cnkqn&#10;cSPuoSN7yoQplm5oagdsbx9nc+q+lj6Cqf4i5QdMOtQrOlutqIG4+xAXaNWXiAM34CMUL2w4XRwO&#10;zxcPw/efHg3/7T/46fCH/u0/MPz8x08E+ze+0ZOLO79mF8CEAtIgNoVCL6mRLz6YDhI71G06N2PH&#10;RKL8PNBi+pCvLpPYSciWeus4VbeOm5C0XakXxeH+aFPto/nAgAqym7/D01fZCST8/a3a07uCYnUS&#10;QKDvz6l/Vje6kh//fRXfeRcxnN312kiqfLjdlVFfANe4ztjmIno21sc6Uxzlg9cSl7No6jV9Adp1&#10;C+HGv+uVZxLTN/ofJ/6l48J7qav95ZHmM9k5+rB3KNB6/vFw8vwXhqOP/sBw8PT7w5H48Pwjgd2F&#10;WEBZYZmb1zxibSWgKL5fU5d3SkflOVrmXPD5+bD/5Ezg+GQYiKe0T7QWqecp+2LNfyq4x1fyqzIk&#10;+wpBnlUC5n2OO9zcDLccA+XxbjdX6We0Fa+c3twonPDPnkA/Cmg3+fH4t5w/ltBroLVqjlddKCyA&#10;m2fLq7EyAXjcp+58BEP5fThc+FwzZ5UH2Tm/7H/u2HnmKMY1z2UWX14MtwLrT/57/6Ph+Pf9WynE&#10;d4S+0zvFf/8v/snhH/zSn1fbMfEz4MJ9tOHuVqCj2vf2ThC57Jvb2DVmRxlMX7i7l5+4n0PpG/DU&#10;Mewv960cnOMZb9Kjn9KPYMLJhB0W8CPG7qtpd7AwO3aYjHQmcu8sMhAYtMi/khgwdO4MdqwQHXh0&#10;iGJD51zrZI+ciSJuKJNxaLIrHU8yj7N/KYvDxE7eIDQkt/ngGjlBZtSCWYbm4efiHZpPgnPqvIx5&#10;sj3WJBelTDoWWTannUS9yCXqo1yWGHwU3yqiH2vbvPjS5hLSP67X9+K74fXNZrhigVFffNjXZFRh&#10;1FWYQh0PATJ0EVeS9DGuYpSJNtVwDiOvqQ0RI5HJwkPdoBtvSgfGZDHKYpWjET5DykIltlzsZw1r&#10;suxn9/oRZ1JCf87uC6A1du9YSG63AbAm0zINqsXeKZYMfdkhrjAdR6aPWphbr/JbZWgmjblpKtNu&#10;Ma7RLmYhxrQdU26DebMqRNWVsokdW1Gpb9tUwx1PXN6p4zmRhgykBOt0/MFDPwFnuCd9U7ohpxGL&#10;ZR0+Mmkvq1Onn9hV+SEcX4dPQLR09PSw5M0su/9hKHfPVYQbF/AyQxXG4ZSixNmBxksOvCpoeiVm&#10;GCIvFo/pvJ3GOKXQcWXHZcaJMn930sLPTH4TB2JMObzrTXL1xYVA07Fwwdlif/je09Ph57xTvNQ4&#10;EJig/dzP5n2Nr5So3JZbe9IJYddvO03JX9Jtu3+nD/mqj8MnmCgW1PWcHdWJY1tbRLbqx3rsqHmI&#10;ecVekRt820zczFdimb6IkzjrJBc/zbXeaUGc4kenw2O3tuSROqBfcXNo9znqyXbGXrn1neJIQzmL&#10;Zp4VwraKRHrz44jEd6uo3RjbpJO5BYCuuU9BiepUODsLEDxYqr8fycxOLhd6Ucj8W2VUpADtI7Nf&#10;jiFAzFMkDk9P6ykSJ8PBMjvEQGKPFekLgwu2+73LKuUA1jzejeMJAt8CxRzp4DgEYTDzlAyBFeWl&#10;563kUiHoh8qbXxXNrjfpC7Bzs1+fPSZtXySDcQSiOSYC+AZ489rpWx+3WAn034g5k3w53N0IAF+9&#10;GtaX4ouXw+by5bC+ej3csWMsAH/6B/9bKch3hL7ToPj/9R//R8PLz35HoLPB8L0AqwCxTF/sCBQD&#10;fHXhajYQLqCMud7ITpjyAzhvxLlQYmDr6ld6E2cbEHMV7Me+ERZT7DAGxJEBrgE1+BkYk2nGWHV6&#10;un0mU9lkQnTg/g1Ng2ObiI8yhoOdRdYaqyi2DKpYNXhi8ySF3+SFvX1FZefXeZzUvkFzr0xgM4n0&#10;+C9UeFfJW3U61VhtimdZe4y20pxR8l55smkjbH+mjLIrkcjm7skfwm9yvUlzH7dOCRp0Mze7JmT2&#10;ogGp+wwrdaCV+hSg+HJ9q/6jRUSTMhEJR3xPc7L7/Dj69EPfgnO8ZZZjJeISVFjIbpuyKYgXHS/s&#10;6I4boOkbq7RKNCg+3OP4QgCxQTF+mkjtV+DVoFh+2e2NfQ5+88QGyWVPHJkL7BMoZufBgNg33xEG&#10;HQDgAOOcPw4g7okfv+53MLK5qa9o8t/l1jO6ixvomPnM07FGUVVs4sQfGfVrr2pfAuPVhAbSJF7n&#10;zXKZzc6D/VruIKN/xRz92t8ku8e0rM2OYFMtPQaemZZZo/rCm+yPO4p6ocI2GPbFlu1F1k+YSttJ&#10;KC8G7LAFihnCnNv96zAtfZy6Dlqfo41x2alFVi0xZi7ezq0sqeN2y+Kg/JBf+dVxnuPDh4DiZyc+&#10;PvHkVIBCuuk77hfNThvqBKO9qdtuIqXsPqL0OoqTn2RePWyxw6bzKHJ12maP2BwXS37so5+Sitpf&#10;8w8f9DlA8UyWc9PIAcCyi6fdZWQJY3Bse7HX0LD1mFE/9RPXjH5og94RdnuU6XFZbn0rTs9gTdZi&#10;2yi1M/EsKw/lhAyYCeIxr7mFfkJasgYUI3BoxWdX9WAx3AkQc4SSpz8go0/7hjPpIHNOAl2a0wCf&#10;BzzSDFB8XG+TEx+c5MY5A1L1K+VQcQsQe7xET2V3IuobbMOzjgVOAaZ3svsxcb5IAfcEENM+1BVz&#10;Iv/EWZfLqTwdca6ZYxsC6uSJl25wfll5JQ/+n1BtalDMTjRPphAAXt/w2uob8fVwi118L0B8L0B8&#10;d/16uBUAXgkIA4g3Asi87tqyFz8czv7Nf9fPUv6u0HcWFP/m3/2rwy//5/8nN7gHm0abwTGA2AOR&#10;3WB2fQvsyjRALvDLX3wGy/iPYQGwmPvWwZVgA92NTeIU0BYH/E5pdHyA8Mg+e8xkQGdnADBpZvKU&#10;IxMqH3qxvtNwwERg4SOUeONgHINtx3EYJoFyjSYisQ1MB2lB8aQm+fsKysRVZdmiuJncTBjNptEy&#10;UhbRZGMkx5/CZlqbsb7J+pvyKW8lah5DdUqKzSpTmkJtQmgnRuyP8bau2GKUXIUzsBDx2lAvPoj1&#10;Q5/hLPGVOtjl6jZ/RQOK0aoAedKAZMQRp18lvrpZJlUnoxSxC8rgNlcazowzxuSZCTSLUbzYJemn&#10;DhgQq68a+LJoIIdxi3mSBOd8sY+A2OEKyEo+AlmHwT9suUDvyDthuXEkdkCvdGJXGiNARg+LkPOe&#10;9g0Y77ae2fXZDeedYMLYrHBmxqjMLXlk0YE9dTWnyLs99FGD5KIn/tJi/xZYR36szE0jO05+nHbH&#10;Kb82zdjLH6+2N0qif2BO5EAxTZUxG2UXoad/feTJrhlX+jgcy/b2DdHvsshTEwW86jOCVFFi0Ken&#10;2KOWHZ2PUfIhRh3WCm+5zaSDf9lESQ9yWdTOFdyUcB1GvwItnJXPTvHe8MmTCRQDoDyHqy/OQbHr&#10;3oSJDsnHVEOdR2gKH3tzSfSd1WH769PeED0vjpbLbGtbiqy7dLiP4m+9WswcFrtYa2rSizmeHQYE&#10;t0zucaeY9Re7ATGy6LFpO5qTU4gaoBro6z8KKEbRdm0m1wijP3EmmuyEcwiJPMaZRyod2pNz4ppW&#10;5E542pQ5GEDMfUI875f29BlkAWTmJQJ77sVP7gcxO7I8PWK/QDAvztjThb8fX6b5jvnCgNgmmaky&#10;zIgsyHfYZ524vRUoZpeWHVvO+HKzHK+k5tjWRnUukMzxigduvEudUjZ0+3ia8rPgpj/vXJ8GrAOI&#10;lS+fZVYY0k873gp054Y50gQM360FiH08QoBXYPh+Jb4BGL/2Uyw2kgGKby9eDLeXr4Z7zhdLBxse&#10;p//md2e3+DsLiv/Sf/q/H374m7/hzu/dMbXmxLjVic2A0gasgF25JTP4lXmP/cGnaqrTtww9AsIy&#10;fadngd6AY0BxAeiSt36HLXffsIcu3yTlhSLAYFx4y/TAT9FEPawZFNgeI3wUQvHsP0ZOrKbJNqfH&#10;pdtE3loXdobm5H6Mp4lrMmEmwgoRS7lCuyYUu6qO35i2p1Yob3NTdE9+W0Rmim3MPnybtrXPyAtr&#10;OMEVs6I+xqEpvMNaZccXkRcM9QwWHmxMqr6JU3ZuEGWneKWrNm4JITCLi/MIqJA+osnGHpKv8DuX&#10;1mU7bZYxQXjLOgOkLz2A4l4QMpECinM0osEwpneHFSZgueTlN+3islCkbxvUeiIGxE5ANwsQf1MC&#10;erMrnKdJlLv8swtMuHaX2WmNMoVTelkAKFOYsB5Ts/EVRk68slfZXcHixCdOFpXWhczxCT9LZyLZ&#10;7Y6sd9Jc6TR+h+8GoEFEHlclIrD1jvlAph9/E6jT9UemsoLQvmOcBLXbDkzLEqf7wvhTeTHJmn91&#10;mK3Qq16ETF7N1qNf+l4oep1OhXVfVubSP+mv/pVnYhGUwDZEmHO7yYFG16PkdKUQrc5VRekcWkVl&#10;M8Xkp8KKxvaUPXkK2e1f2idPhTnWtenp0d7w8ZPl8HPPz4enZ8cGUY5PHymeaEoruh6ntBP5S0Yx&#10;Y8e0JDJqsvz8KT++o3oL7VH2iTo+Nj742w0QthOT2aR0yx7gG3BrOaBYngG8skuOHyCYTaneHc6/&#10;twpPGKeDfvlhKrNog1zP+mFs/Ug7xdK1o8W2SGSvwFPdJt0xCrOmnJkDMg/4wlvN551i9VMhAYUj&#10;gkCx2Bto6FEc+ECAmBvz9jR3yWIg7KdFCADz5IgcTWAXljA8Ug0zRy+Yt9DbZdrK2ozoTYzFwYB4&#10;LaDKo9R4xvBq4IkYD7xtzzfAieUPOAYUu44UzTqpO6XHzXz9UpCjJYCYN9Dlxr47AXzvElM+t2uA&#10;9oMAsRITCL4SCL7OLvC1AK+AMLvED4BjgV8A8Q1+r78UIH4x3MmOPzfo3X3xr4Zn//1/L2X/DtB3&#10;EhRffPHD4c/+4f+l2lpdBq4ukL9lYLozV3aYAA2gBwtV/lrGxE24PB0CecJiEt6Lmj4Nng1sC+yG&#10;s1s8ucMbAeNplxjOQCJNd07l1wOciVSm7xQvhmK4Kys3OCjPY4RvdNo/0UWJ0xQbIVq+4zc5Z0R+&#10;ylpxOn9fTY+HTW6j601q2eS3XeaOtxt3W55kO8zkh7zr2HaklpW8QpqYPeep22OS+XcK/E6e9LYs&#10;1LaozqKDg77h/icQzBNPOFN8LWDsv+yUTyYs8qeu476O2zvFMqMz/b9N5FmEWJT4dTL+odzsOu+z&#10;KyL7yFIO0J2eJVzgWHnz49Ng3JrgvHsMs6OrSTegt0FwjkD4WITNaSfYRyZwc464/EZQ7LiECSC2&#10;XekZDIvR37IsZlnQJvsu98Iqu7nCYm9T3LuFBr8dXv7tTn1hBvjQa/hAqVmqdXJ7V6zlFRc9c0p/&#10;DBObb+dFwsj9jWbzLE6DBcgym2JPi3FHMJkdnlwSInksmfqIg6lPcb86n8yutTg3ty593N/kdr71&#10;8a9Uctb4TvWEt1xlyiPBze6ghMerbHYxV7bUAd9OU3lCow47GCuxe4w4vYwQk/zcB9SfCBY5v9Hh&#10;uCoXMZZHvJK8QPG5QPHHTwSKBS6Mh6pPUF7XO2Ov00oZR+27+R3zR7iYHRej7WYL+MavHKP2pEWw&#10;mNYse1yR266f2NCj+ccftRH+AkSYtFnnJbu9cY87vgZOcQcUBzj37nBkZYod1/pItXNa+dYPdf3e&#10;oNhKlM8dsk6FabN+imJXDhyA/GDJOCcd2rF3iskPfqmLnpdZ0/nXVz6S0WcEcmHNf2YAMW+UWy6H&#10;fTE7swbEmrMIT19ye1MW5ye6ky9RZRfDTNqU864AMUcXAKYCqNm55ZFqPPVB4HQl0Lq+EZBd+99H&#10;6ifPWeafyGiln3vOZbcagKp8UBq81WqKAhBm53njnWkhcD9VA/MO3QLHd0qPdL1Ljds3/fHINo5P&#10;vBw2FwLFAsScJyZP7GJzQ+Py+feH5fe/GzfcfSdB8d/4L//Y8Ju/+jdlo0PRsOlGHiuyGeDuceXD&#10;zi9ugLHa1n4A3zBXe7arc2y5YeIRRxN07wCjI7vG/M09ce8+j9ygGH/liHj6uhN6sPdAl9QL/ShT&#10;mBqsLCyEpWyO+wbVwHIYO4tSF022JdgbPAu2Q+RzMhP2rYG3KJPXI2GVSSagUPtbcaxvmNDb7I/T&#10;27KIvPNlu2Xt3o20U9tv6LSymG+lmQ4H3wkrN33LYu4oZyFCrJmZh7P7Ym5/MVyt7obL6437E/2A&#10;RcV9Qx8mZq1DTskYApksPQEmPJ61GDkkPmSoFyH6H4tAAVB1wOwOBxT3izb84oY28dckvzjo87+A&#10;VMCswO1+g1qALg+rrxvnGvjaX3aFCTAOKG5AbD0zgA3w3T5CgR8gJnY/tQVGxvhBZjs82dFDZTdw&#10;Iaztknkclr3dUzx0TG7qrsN1i1LfXmDFyPCjqpFR4zijNzqQInOj6UveOowBt00xeZzJ9DPJnI9S&#10;blfHxyZ7imv5aJmb5KH8om87iPuGlHCR5PqQ0PVUfvq6jI7Pp8p2wL9gDqM5T5Fgh+0yi21Yh/qo&#10;+r29+ZU+aph64VMhY7yDusxbNIva6W9T0ser23mepj/yp6xeExQdUHxyuCdQPAwfPzn28Yln5yce&#10;M/TH7luuLIV3O7uO4NYd6vLPKSBtbvrX3PYGsKHIGenlrJ+4W49J9tHbhizYHQY9cEBvZNBcHqBr&#10;aYPe0U/rpBY47xLDsk9mGD02YWsecz1Wj/scdSkzfazsJUudVRwSFW/XYHvmB9/tOp7s5II8IWFM&#10;5QKbdDQXHkzA2LvF5EFzDMCWeZk9WHaGc2ziOCwwvL9Qx8AEDC+Ps1usOH4CFSllknZ9ufCykAe/&#10;aMNe8ecX9pMgVL97AqmATwAvYHhzfSmT870ByDwGbbh55Zve2C0ebgVkeUU1gFhxOWbR7co4ZV6l&#10;z1OZvmcKwA0YZh1SOuzsAsLRAaBll1iKhaSEqlQfPLUjj9hkvKoMnHPmUXTcdOedY45TXOaRbrc3&#10;Ca+wuJ/+d/89l/FDJ2X3u0d/97/6M/qlYVkwYnrElJ0+Jxwh1mBkgtYV312batw5z/3VPcTqKGrI&#10;jTpRdntzBIId4LV3gWfm3b6ficwzkG9uxZi45Yfcz0GWjBun1jLhAGkBa+n0+SQNASBRj5U36REp&#10;o6bo8TgT2d/KFel9WMr5YG/Tg/orGSrTib7p52zox6bd7ddUbk9msVvVzL6dl116TAYl/JgufURp&#10;mC2b9Ea+648Zfl+inK35McqCI41KIwtBcsh5Xl7ecbw4HJa+AU0TNn7qn7vJT5rbY8qhc14LGj3M&#10;EyxmpcEExyLEos6kZZY8wFgyTdbxCxDuHWKfH4YNTAFCyp8mWoNYcQDxLgv8PiLn2ASmb6rrHeUO&#10;h642rTvgeQLVJVdeDJ7L/Rg7nsJQzzFndrGsMzeLRhaOgD12eQo4KUw484zt/bF7modYENEx6lMe&#10;GsB750j1l8V2O83tcPhJt7jd2JVc0nZaMzvtTvhyJ3z7U0bpKz/3OYV1+6Ff/vm3gDaN//jvQbN0&#10;SaVM3PQjHjHZz6zmVdACj+JjBeK51bibDytsc+5zd/aL2/a2EfOjk8EPJkNhVFppzNxdd5Bt5eYi&#10;c/IpKkHGL0ERzEK1Xpv6ceKWjNRj/20Uv+ifqBzxKqowW+HknEeUvV3YmA8iq8+WgrIz17R9pLld&#10;hA6JXBb8yt7hIp3cI82cqbXdutsJP7qlTVYnIZo12UiPiN5BKCuDMrRi0vEnF6x5XF/my/29O/V5&#10;sfDB/r3AJ8xOKuDRQJKVnAsXGJ0ydYGQxzAKOAJuxyc3wNcKTnx0AUIFuYtbPhBe4PeenWCBYr+W&#10;GVBsYIybc72vhmH12vywFjAFIBPeu8eKy+uc/dSIPDnCrPTvVmH8926vh/27G5WLl0dTzqwPPJmC&#10;c8fLsyfDyZNnw+mzj4cT8fGTjyR7Nhwenw/7Ryeenw6FnvYf1tIhcC5dw0bpi8nz9W/9+nD9L37V&#10;Nfyh03dup/g3/vovDn/rL/zJ6raicXTIlN39XBO7rnsMePtuZzoqpmCwP+645e+Fg44PWkAdMuli&#10;8dLqlZUA3QBEceAFwAkAzk5CzNyRGvapHvJmxpgWIna/xmcyYso/V6WUA2ATO3Himk3cbaJ0JALH&#10;No1tBqUcFszDvg89nkarfoymxSHhOukxC8hq16AnoFEOj0nGUl5baTqcA4o7PZkJM5n2m/MsTwEK&#10;YskNYlLRBAnTnoQ1VzybYvmnLRTPgd/OXR98ItNvyWAfp7Gt2l0JcX6PV3jyCLYbzYtXq/vh4mYz&#10;XOtKin8b3OdUCJ/zk51OC9AZ07BRemXydiEKHWCsnEtHgFCATYBwQLJ6udzTTrFBkGJxfCLHJaaz&#10;xSwWuDEBnIA4A1CB2D4jPAJS2dkxbmA6glnCiJlM81pn6a94AWoF1ipO/BLOpvLVYbx4UQ/KcwBe&#10;6n/O1uPw4Za7rvhYnvzQvq0j1OFSr5D7sfozDed+JbFdtRuGTv/KA10E8Ae38th90JGLnK78iIrX&#10;nAib+JU3xSeQdRB2NKcunaHCT3nrx+Et4GthR3MBYo8sRI8vU5Zw8mx9lEV90bt3FZbR8aD2uaeN&#10;kMnPTALqi74Z+k4LLxcHpT26KBt9XH2dDu/E7P1e1OUbyyjib33yhSI+aZ2EdVsr/5aRHIk5bsJk&#10;rBE4Y4InTzw/XQzfe3Y6fO/5uXeKT5bqMxpAtEu3Sc9vaEpbYGtud8j9qMJDsadPxYzd6xUAa5RN&#10;aaAOs/9xahpTUdj8W0R8nCjsemmzw6cNiUM4dhOZb2DroX+bpavc7AzTnjF5lJfCj7vH6CGqwhXT&#10;QzLeGAMkJpLc9zjoM41hyjaWQkTc7kvxm7N+RjPpTJSYJJNydfkTPOmRrudAXbWxYwwQdpkoBzk7&#10;WvipDZzH3TvgfO6ZmBvW2B1eDPvivSVnh/mHOvVEXtlNfdjkaAKPVPNZXYFgXoksBKw0ZIp59jI7&#10;vABs79CKubmN3eHV5avh+uLlcHPxalhfvxZf+MjC/dWL4eH6pUDtjXRypGEz3Ar08oINPze96sHz&#10;ruZZ/omjzOwijzfmEXcjYCwQzrGJfXaJAf6Kx7zLG/qIxNMqeHLFwWHOSh8uBIYBxIcq+8NKoFo6&#10;2Gkm79Lt3Wbql3GhuVURhif/zv/A+fmQiXJ/p+jv/X//y7K9gzxpi2WqW28z54TwL7+277pz13RP&#10;GRMI9lvmmiUzl/uu2bL6G5x4HU56bJdi9CqhkXtXMoTsW6IpExM9JnuDvjrPNZUVh5CNO7IS29SP&#10;TcIxqkbCHcNZKtPx3pOpe9bJMBO3zLlMdp89h6U7F0DFlmESRr3lK5i8WQf2rTjknQWBSbzNMGC0&#10;J2h5lZzwHYYFhYlN9qolGLvZCWkS1kTMBK+1fNqZU5/Oy0Jl1wSMHVB8JH92+xYsCIoA+F1q8uT4&#10;BBPEtFMowApALRDrndwRrGLWbm8xz+lkB7h3gX2cAtYku2CBKXZ86W4gnfhlyo80AUs5U1ws95y7&#10;nqiV2N/C+kCjOcrR0Yxsbu7K5vLJTz+aUSPDPi78KlvMcO8K262y+e/YllUZO6xBp5gcO8sY5dfh&#10;emc5TAB6wqxvkC+iOp/2lhrs9LUAt2Z9xfSV6ofIml0s9LmY8mM2o3/kwupQ8WBeesRbDk8U+djM&#10;kxti57nW7mcyGygrKLmplGUqgdShRD8WtYKYrpOulibb35bQXJ5IqcPSpzHkndefCGXOeIO+QtYg&#10;CDIALPtESMIjQIRcpN3QX+X+adGULtl9rFRfh+htTdjMqgdMtypjmzHF+FL/9SZW93v+XRb42whM&#10;bgCu8IonMPDIMs799pMami98k9rtNTeqvTbf3uB+Pdxx05rPBV8Mg+x+K9yV/Hm8mYAwT3LYmCWT&#10;nOcBA5JXgGSZa+n149CulMbsvDHPMIYzqpq1gqnPeldbYJ9d6X2OOIgPJDNSoZyUWXM1T6bY46a8&#10;s6fD4fnz4ejJx8PR0++ZD8UH5x8Ph6eSH58JMGsu11yf40SMk7QVF1C8Avrzv/NfKf8vqdkPmr5T&#10;O8WvPvud4c//x/+b6sw1mdqqn2YaQYaut9LBW0Yc2XHhNnmCw8hEF3t58WFitlnCkcZArUl2dYTi&#10;KMFUHpNBLy4MKK313n1jYQCs8PpcFhSDIYUjpoFNpeHd6U5vi1rmGKMz+ZnCx5fP+1OXd6vcb9TB&#10;Nr1ZR9vkHBBE4RzWXH4VF9NFN6WV8+OIts68J68ZzReFN6n1MDUQP+llcQC0hskbRjjhw3Hznfzf&#10;ZAfY0ZE4JVcfMZxg4khoE/6amnRBdTisHw78rOIXlzfDxeougJ1/IaQwfUzTF5NapQBZTwpkOW6F&#10;DCtd9zP6nZgH5S/cF+mTASu5sY7HT9WRBskIj3wJmLVcYRrcinmLFxOhwS3g17u4My5/jj0c+Rxy&#10;mN0Hh5c/YDdAmzgA7+wOA8KzMxxA7J1mFimzxsvoTp96b6Zm+M7sLHzksXU36Ox0MCHZFM9Wk+M3&#10;zdNodvjoiGxK1/ZKhzadp9fzCB++TfiNRzkIj9nseDT/nezpEx0Z/1B6DK5RrQSepkQE8zzmD3b0&#10;qi95Lmv/0oEfXPG6rzmuyyK2jN5e4cTuw/pgYus+HcaHsuNn7/cm4s5Nk3VLZ4mcpMj5kSx1jb3C&#10;OJzsLB52iOXRO8VPa6f4k6enfnkH8/fWmWIrCTm2o5cec7sns+nNuSvzUqzY2djBRNimCD0la+dI&#10;jjcqGeNObGnsNiJjJ5Ww4Qn8Z5cYM/7ZKYazK9xMuDZROelCS+op5U962Nz3JbOJG7s80jZdqGle&#10;a0moXDa6T81D7IRWIXxR1v2UNNWOzIWaCjTGMkfmolTjTXPV/uJY890yj1aTeT+wK5wnTWhSHe4V&#10;9gFW2nc8LWK1FtBdDfc3dUzBYPV68FvnbiW7vR64MY6b1vY4Dyw7T3vwUx4MonnuL485ExBuMIwp&#10;XgkArwW2/QQInhd8t8mGi+qH9UUZzE1+mnPZ4eVZxIc8DcMy+jwjgFqhjrNBYrf7scq7z7OWKRdz&#10;PDvhPLHiVHpUBy7/sfx5mUmeWsGroffvVTaBXwAwbz2kzwCzeerGveoJXjz7/nD2+/8dt8GHSt8p&#10;UPw3/+wfH/7F3/3rtqdBIQbVxHRIbAY9GhQMRJPMso1kHTXg5hy/siOzxNrrkzQguzqcB5C1Om1y&#10;IZs6HYsCZ3Q8dgxEfG5T8vxVzSAsNdYc7birq9q9TS0r/3JWTP9C8Z3K8NWksA7cJiSLHW9nft8V&#10;hl9Vjli2UXGbIfKOJGWo3ykTlmRKjCz2uSy113ZzBCZblQcP1PaXfs3b9ktrQVMroHubI0uYxzll&#10;nKVhWbllJow6ARK83WnpSQHFd5poVvf7w8vrzfDlxWq4FCjmCSb5Qys63Dc16TCZYzU4QoP1db+L&#10;/gDi+mtQHe3oKH8HL83IA4hzA51MyXN+WHLJ7Acg1uRvUCsACzDm7zjuZObcmY834C4gnCMUiiOZ&#10;j1RIR+8CA6Yx+9gFZZiORdSup8ro8MpLQDIcoGxwLLd3iRXXZccs+5ypjvnYbh7DOB56SFcLgf1T&#10;v44/2lX3agP0SRAT6gknCSkfCQ8jxIhbptLC0no7/7Y7DyxIAQcuTyKb9SsTK+FxxyxxTLvVj/g3&#10;zH1h9Cmu+JXf6Bl9pg9yZcTxOwCRDIxLhsjhMCeQAiumJzSXi37oekt/jC19nWyMx6Fg69O4aKUJ&#10;IX4/ct5mJuRsW90kQyXlTPtzgUFeE65+/BlJMsDvmSbuj86Ph0+fnQ0fGxSr3xtEpc/+OKB4XKeU&#10;udFqijuAOMAUapA5UgJV8pFP2kWEL3nibceNn7j9kFWaSatBcfNPEBSX39yu70gOG0Vb1BJMeF6/&#10;O7Ux8Ha47IrSbpmDAMWYMtSmzJkE1Jc+ImAHEN4XKNw7OlYAgbx9nj3Mc4hzZMKgGOWUfSNQuA4o&#10;NiBm51iA2E9vABDfSWZwzM1x4T2B4wfO/bLbK9DLDrNvrGOn+SbMTXZmAWf0EZ4jD+7DXNT7aMPx&#10;cLg8HQ6PzwxmFyfn9ZIObgpUngG7HGcgTs07zKnEN/OYOZ6cIfDr8okpO2/ng10Xiu9jouoL3Ky3&#10;d3c57G146x0v/Fhb5rZXGIfnmMXy3EdHPv5D/2Nq6YMl5rLvDP3q/+fPaFAxOOF0/eq3M+7pVnZN&#10;uP3Bx6a88hzOkpV9DDv6QehRWj5ycVdm0p3nocOoC+TjmRh/cc0izvfICjNOECHcMcWY+nDl981Q&#10;yvr1WfSVWalwb6Vd/3bX4hjHlIzawMXvevHvFOdxhsruuIkOjxO29KoFbHKjI4/W8xNGYOyjO8dg&#10;OBs+MS3qP6Ci4704PXIyI/ORDedNMrH95Da1KZkndk1eXFYxXN27vYgHzAJ2A1p5lipHHmQW+6JL&#10;0Xhs1EIzPO/1P9bCfsKd9MvD4WRxOBwLnB4r/lK6vFss3Xn0WgFpA9vs7AKEl8sceeAIhBm7gHLe&#10;RgdgDuA1iAYQG8gy6bITO7F3Zr0YAX4VbubfRykaCGMfXyUtvQHLFabjKc9mdMqEGc9t/0pWPrww&#10;2oSTt/hF5whey243puK1XxZwFv0OkzbMDkyFQR+g0Ytw8s8jkrh4MEircHDqrtzoFdE9zOrYzZaX&#10;CaXfVNrpQtKRvFmvhP53qnSzMzaWnzCOQ76tpuzkHbPl6o3ym+LG7gt/5WGp/CyVpaUC+eY7RTKr&#10;jONTTUhbZteThoITdD93Sb4JklJX2HadUV1TnTnhhHuEAH2Q+6P6NfWUOKX4G6JkZ8pfk1wle9MP&#10;B59YJw+Ha/v4KybbtgX0TlShy3+i1vLTpalUspcFc16ur0v0rm5BlKEzx9xSI8zFt7L3muA5X/0U&#10;kKfBahC8R0c/IC+5kc67vAK/d1eX4ovhjuMOr18Nd685AgG/GDZXL4b11ZfD6vJzmZ9L9sWwuRC/&#10;/nxYvf5sWL/C/WW9AENhX38xrOX2c3950gRnfwHQd9zQxpldlUQA9kGgc1icD/vH58PB6dPh6OzZ&#10;sDz/aDjmuAM3xEl2wE1xy7Nhb3FiYN8Af29xKn4y8fLJsH/ybDgQ+2jE2XPHP0QPxyhOn4hP6ykb&#10;AthiXoF9t78cNntHZi4YhMSzu84LTMS80W+j8lz9zj+l1j9Yol98J+if/u1fGb74rX8mm3qoOmtP&#10;m4+zOrtmV38EbgJ0MYv7M7MzG2/7ZeA0jKlhERbgzbEIyR2whu8MNNst/wbDPhIxAuKYDmc3dkSJ&#10;F/ObJtfKezA0N78p5jeficruqqh6SLVsld92+2Hr+Lsm1PpSf123EzPBZaLLhFd2odO8lOXez6HE&#10;zuu8N0LMfoMhjPsx+WOMLnPS8yu/rb/lsXfafc6Y/AW4p5wBCuqTWoABkYApX+EXcGIXNccZcrxh&#10;uTjyUyuOlzENlIt5pBTnhAHGSwHjYy3sS+lcSP9C+gAqASsBKgbaAmqA4CWAGDC8XI48gmKluYAN&#10;lAOKGxjD01MjBCbmMqWVnRmBovJ/Hw6IC0iNvXVEj+0z7t2mLd4KU7plH+vb3HZ67GRPHxP7O5n2&#10;MiEIA/AyGxWpWed6kgacMtCmcjio5XK3vE0AKb0jPTyELZfkkZf6pNx6Kp0A2OiDt542IT/7o8A6&#10;kgbOLsZ043JMA2PZc85SXVPMDtuhvI/UlxcyDZCVjvub2smP+yvOhU3VSaXhsmAv9zdFHlZw0cxa&#10;9PZEPX/oQ//NUSGAcYf/JjIq7c7gnJDF5Gsb+XiE2x+KdYwQf1t3wmLaD1nLyx3HzPwpU+en8yxH&#10;m6G456yfyf4e5PVdQTOiQthgz8fy0fQszlphGeOGOYw5jqcDaT5VF1a/12TODXPcSLe6GQaB44fr&#10;q+FBAPneN8TxsoucH/ZZ4pWYR6mtOD/8UsD3xbB6+flw/eKH5huB4/VrgeKLlz5PzJMkAMM8+YIz&#10;+/zbfKy0mXu9I3wCUAWwPhsWArELAeIlT4h4+onMj+UG3ArUKhzg+IA44sMT8XFA8P5xeO/4qYHx&#10;HnL7nRcYBnATPscx9rWG8HxmDYRB8HxY3R/42J8f4HbAjYcnw5Hi8uSK4/Onw7HMhdK7/Je/7rr+&#10;UOk7A4r/PjfYzcCkO/TYhbfZHd0AWOChzH2b6tCjvGRqSHh/FjbMRIe+CQxjn/M8/WlgOfGYlhcw&#10;Jo7zPotnuQbx+JmRHd/EZPsBUa0fWp7jhqiGGKKumfLHL8iine9Fu+EyUcbkTuIGrQG6d2Eh2LXB&#10;7r3MWzHuZrk3MosJ+y7m7mtzAejY8Zvkd0rfrJnWbBl/QYrpFwAVA0eBBiZhMzcxZBIyoDEohrlD&#10;WGDYvBhOxJjHBrQCtpq8AM4Oqzh5gkTAiwGM0jIQBmBLFyCY+HNAvBQQXh7z3vwJFB8aBMtfdoPh&#10;2il+lB2mwik/HJfYAqVmypTyzneCXQ+UWfn0kylkToAyIK79MQ0eZ/5bXOECMKlH4hN+N47cfOby&#10;7pdN7Syz+9gW+6NRb7/4p4MSqbitIuaKjqNEK7/kNXkg4PQb2s5bwtmlH6JgR9b1Nu0Iy1162y9c&#10;WSzyVGhzKg9zXNmKMgeyoBCc/zQO5M07rLQ8+l8IeKkLohzRmbdv6piY0ShTFvibJlS27u22eAtV&#10;OIcVuV+6/2a3OHm3149FpV5EWmU1xe3anuUj8uK4/IkX8lhHmsXruE1z+0gu0yPynwJtl+kRkvCx&#10;LFv0aIQ3yb1tjFDp6afNrMzqh2pcr/4y/Q8dfVZzGHPiyemJ+Hg4PmYOlIy5VUp9w6nm8cP7u+Hg&#10;ThAR9pMd4LXSnTHHKNZXvgnvSkD44sVnw8WXnw2XMq9efuGzxRyt4IkQ/Ovn140vj4bT4+VwdrIc&#10;Ts/OBTgBwQHCCwFh+PjpxwbD7BSzY8xu7xGgGfAMGF4WG1A/Ffh9LhD8TAkAiJ9613lvcSY3u8gn&#10;Pn6hRUADgDPG3efBNjzh4tabPDyClsfV3u5xFnlp3YDh06cfDWdPng8nAtYA49sf/vM89eIDpe8E&#10;KF7riutXBYo9EMTzOcide4chTe3qdLAaUKxLvJgqcuQKiaw+juEw8Zuk2xRZZ6TM4lE+2qFJZrkM&#10;T0IGxBBhJyLUlEp4orbvmhMl5pzeDPN+NMVLnn5cejwfPe21b9f7VqLYxcibobl7lKtuYwaIGIxI&#10;AjO5CZMOGwl5GyHPi17LPbJkKwHViXFH3mz37YMY8PwOVvzsLCusTaU32gWCla/sPoiVNm7yqmCW&#10;Q4AXzraxIzyCRHGAH7t6AFxumNvz+WCOQZxowpqzd4cBu/LPOXYBYdWG7zQ280QKnh6Q4xjZeQZk&#10;BxRnJxgz9rwRiR0SgEHZMQGyoxn2M4VLPp45Hv1SFp8NVrq2F0CiXID/vigI8FC/GAEqpsZy2VUZ&#10;W2bbH2V6h2d04sYeYOgqL6L+xQlmZroArj5GHs6xeWw/xvrBN+7+lH1ODqsOMY3+aQeWPD5m7rJp&#10;LJBM7Cq766ZhqyOnTrrOGhDnp3NGPpHZUTTl2kDZ82BFwy4m3/QrQLFvKBZzc7H7qtJdyo4MEOEn&#10;o8BKiH/UHquXr0OVLdO2NnIXmuST7A3CQ2OF4tEXMw5n9WWaa/oaVJGihTqwZZtK1v0pOcauCaSs&#10;TW/Pw245CflY2d+UvEtrk2N9rQp4N3V9uOix2gx3/mVODfJWIgRxeEKUb3p2lGjxzXdVt54fYhMr&#10;nOYjztvuHyx8bnd5ejYsBUoxF8fHw5FAo1+l7Dku89s4b2suzkU//adNjUa1HS/N4MkVN1cXfuza&#10;1esXwxXm5Ss/W5iVi7WA+ZM0jpTW8vRUAFOA+Kx2hs8CfGN+NBxy5MH8zDu9HKvY4+iEQW6A7j7H&#10;KGRXBA1Oscy9I/kJ0PLIuZyjZjeY4xGcQc45ZI4XZt3iKUd51Jxv9LuXqbmL+iKOb847fSLVHOUQ&#10;CxAvT89949/qh79JpX+QtPfi1WX3sQ+W/taf+xPDn/s//K8yCfUCKbk7LawGYqLgr2d2Wngxxuah&#10;HolWO2/tpxbj6/BQ7y554VXHi270qmlZPxya1EKdjvUkaduJGz0aONJBuH6YN395MPkfHzwMJ7qI&#10;OtMl3/mCXRPZl+ycqE9qgGicKKXodhbyk4RMPVkqD3aTDmBK8nbbjIrS4N/W8CY9EgIrac5E3FU7&#10;aqXOYysTmX9tf5TkNfd1/Uhf2iHc7dru0WqijJS3FBHPcTHGQN4JJpyv7glSJnUE8Ey/4Foev8jV&#10;OypsiL/12zHm2elh3gs8SruujiO20PaRKos2q0yus3IL5hmAsmgDBtCJns7fRiFWw2J4uR6Gf/XF&#10;hfnVzf2wejj0y194a+JCkRfKtx91dSQguy8Aon5Gf+MGBxpE2Nw6byXmSr7/sXB+xDQp/Z/J22d2&#10;e1f3aGkgDJhlh5ibKnIMImCWSZ4zsPT3A+UlZ3mZ6AG2jAF2HufjVEC8/B3XfalI5c4YdMjEGeNh&#10;dygRLQnxq0LNqcoFdXBCuG2qbidF9okVsh8S9RMGvNz0CMT+sVu+dicN7+Yyr6hiudO6n9E6n2fs&#10;1qKR57smHibhTS6G2qKzJfJ4WGsRVDynC9Oft0zlznd2x+5wjls/UsjRoFZMHZoIWqbzVoJJN059&#10;Su/tJs+4dpnElvNJRWScWcaYRGnHTxqqTOlRnUqX/36WCOalSL7glPxycztcy34h8+ZO/VvheaQl&#10;f8W6xlw+51SE9iKVqadEZGTJRbdkMiH7j3Wg8ijfSNU73ef6nwuCGJDzkUmM3j1XYI2tzfD7PjoZ&#10;/tC//QvDf+e/8f3h9398Mjw/OxrOjxkT9HUF0twPj/0XPeQft+TOP+nkJ2aR69Bpxx5OHUN5Xa/6&#10;DnI0lTxm8ut8W2XcsTq0/arVcVU0/VQa6afkN/qUYPqJmP7NM3UJcq9J5e5W7Um/n/0rtlEb3vJP&#10;ma7+b2HkmPz7pTbuf8K44OcyyLlwZpJXLu7zCEnahX+wctFvIInMhfGPfmm/txMaxzYXJR3klNff&#10;ADvPW5o3tS4vYWG+Zl6adKh5FXC40XpxfygQ+uz74k+9+4q5L3Pv9KkBMTeokSuvOyovdfHAxOty&#10;58UdHgV7ArgqvruLJIfI+Bdxsx6uL6+Gq6vcrEb+Pf8KQC6XAO7cJOdHvyrv9CljjYNj6ROwBahr&#10;rl4IoB+fP/GxBc7xKtJwqPylX1J3+qECqJSuIoHdW+WGOmX0abWQv9gLFJGUYY1NxuPm5ma4efVi&#10;uH395bB++cVw9cXvDpef/faw+ew3htXn/3R49eqV+8zy5Gw4AQQDhn1047mPYhwsObpxPhx+/AvD&#10;6X/zf+jkPzR6V9/6YOjv/aU/7w5nrt3edsc+7jVMdtpQjeoXePiTKQGePpOs5bHzod8w4Uuf0pyz&#10;06SH9cwsGm10NjEDN7/kBx3oCksw40xEntjN0s+I6TRkTpMnNuyTCXviHPWJTRVnzOM8wFbAkEdM&#10;seOUSZ5t5xv7xDvx3sWPxO0cjDlpYbHrQ9Zwf5BPGra1WlQkiepRU5CYc04a+B78ApZq07UAJmeg&#10;4Jv7Q/HBcC3z+uEoLMh5MyzDD+J7+Fjhl1rUE9dvLxRf3+6Jh23WXHczs1+rQwnX+qUcK02U6zVH&#10;MgQGtHDcbB4cFl55F5rjHeSayZodNdnHv9/uVH5NvZqg9tU2nAc+OzwYni0Oh490ofXx0d7w8WLP&#10;9o901fVU8vPFkcIcDSeauM2Kc6rFxmc8BQg4i7xYsiOcXeEldo5MHPdRCXaE85QJ3wymyTn2fgxb&#10;+MAscI2b3RLbswMcwJxd3wbHzbj3NfHmBq9ih2Uib+6dClaUthf7TuqEy5lr7qCG484d1fIvHlcl&#10;MWcE3c01+SNSdxFLIJOh6OFuf3UstYX9ccvwXKG+CKAANLAYMBYNMgHEAJky8b/D1IXLHX83aqG8&#10;lbmRub5bmzcsnJxLlMwP+ddCeV+MWyut/AQZeeSadPk1rGX6Yfv0C2cv89T9vRbQrLmszXJ7XVO+&#10;Z6NGY9N1oDJjvweRyN4XNz5vrE/GHjbDyTD1LZssVWfokn6JNcRU7+qj4gNdRB6JF3t3Gk33w4n6&#10;86n4XGHPNMhPFfVY5lLMecnsHqM5YxruYe16lyBTE3lue/xMWJonI6bD6aM0TDL52LfsbkPmVLwV&#10;3jt7gCflN8eVcKOKMKwUzXJHjWvIH2UsSZXHrrnFErffjPlg2ls/rheZarXYy9+olXyLRxn+oxsN&#10;kPIkBXzQMgtqv3R6GP+J+aCJr4M7M3GPLNpSB+34Q8mmf3BF2P6IyzoRedavw3SpH+c3qdKYpXWr&#10;eeHGN4axSUIc+pxXieFIF0CHGpv+N82TAjMxT5g4VtWcqG+zs/pkuF8+G+5PPhqG04+G/bOP8sxe&#10;mftnz9Sxnw4P8JNn5uHJ82FP4PDg/KPh8PRjAWn42XC4OPejzvIiDHZn1fMZg5rT9zR372se3j8R&#10;6D4R8BXQHQTCB+v/eBjOP5W+TwU4PxmOlAduijs8URrcJKdw7Aw/LE+Ge8C05ul7zcv3zI+aDwHL&#10;PZ+yTmoZS5O72TVh7K1lEasuBs0tzGkcOVyxVq1lrnXBozXs7kZz083VsHf9cji8/mw4WOVFIrkY&#10;FOSnjg9OhjtdVPicsvJ0oPLur6+Gh9WV0vjwiCr4oOnzf/nPhn/2//tr3a0ZD6N9LttikeUeBLu0&#10;FfNNktg+mG3ZpUrjfcjjHlOjOZoU2SO7Brll+M/MMckIMynaYvvoPRLhWhPUdpllHRcOWMIw9lDb&#10;zfOw4hCWcOplbhc54Lt4mzIhY8lkux2m3XNZyHmSPJPfm/6u2s5ThRmdigwwACCw08WNdZsyc+Nb&#10;mME/nvflqn/khAO4rjZ7W3yzbhawlXu92Vc4ge/bfbFMudebuFe8ElyTy2pzH5bu8bgF6TtdAS1V&#10;7ph3CDcLH4UAAMnNjvOJgOv52enw5PzM5vnZyXCmiRR5zhfnJjzOFnNDHu7p7PGy7ApL+GPihY/Z&#10;eVD4pSZVbi4iLqDZzynWJJsnTGR32ccq/LdhMYBXE3vcBYoBF+L+Z2b+zwrsHWZxu916tqdd38p8&#10;NLGPcUZO3BA1OWeRAMjYO+jIk3imIwzI8SOGaANX/xwQZweM+FtgiHBq03v1l3veSnibXTO7te4Y&#10;/8p+p75wK+bM+Y3c13NWOC6kcnGlBUl2vz5e+tcCL2tMLdr8uwDzL5lvYFSm2W/lmcUAcxL0JaIK&#10;d8BFlux5ZS1v0oJ1wSU+uF/HrXDWIcaeekgZq4T+eDd1KrVsZUcOu02n9s7OHyZn3NNXOLIzXUDJ&#10;T/GS+mnyqQAA//RJREFUfxFJVtu47mOxmx/a6jFKfr+arAq9ZgSRk3cKj5EbEPedV/q+b26SSdn6&#10;XzpVe6JWwqXmcWrPJB62u3iyhEbZu8l5tmnDRFukImzzb2x2/GtL9OXs6/YcUO0oRurNFIG6h/0j&#10;MU9SOBbz1Ibw/iKPPDviOMDpk2EpALw8rxvKxOySHp9zk9mZjzmcyO/U/NTmifyQLxSfXV3ejtfn&#10;fI+OOWLA2/LOvOOKfSEgydvkljKP5T5hJ1ZA+fhEMs31mMfHYpkLdpY1Xx9qrnY/VVnS2M1Nk5vx&#10;Fis/Ct8bDpopuEjyOrgRCF7Xa6p5bBwvILnOC0jWq+sAZaYa/vHRgFAUjQ/VruJT2wBw6xYzXz+8&#10;/kz2D48+eFD8q7/4591OnhLKbDvU7i3GryYrfjzvYI+z5iAF8sSHHapJ0RHsigzRIzRNNqG3hdsK&#10;VDTF3fZzvkeSY5xpRZWn5KrE5dcTOJyJMRMfNpMtkZtn4eEG7G/n8uenyPZyewfcluIt6rwkP7DJ&#10;jopHPrZ9RXN7aFRtrzf9Q5K7XFmcR0pC3iljsAKMA4QLEKtAATnI4m6ww1/A+kaueBuBWoPbBsQC&#10;vGYB4htkgGNAcfmH5252hQWKlZH5mWWORhiwKy3AMemTrslFoY820AFx3fvGOW70OBMQPhcoPuPm&#10;D8Ctn0AR8BswzJMntKhrYZ8D4wBigWCB4VNNqgbFbWpyBRCPN97JftzgGDag2eXeJQboFAhqsANA&#10;UtvkuEQDpbartQxsYeyUudvPjrdyh48ZjkDeW9SVKQJNqY1HiSze6VUD0N6A2ez4wukD/F0MsHW7&#10;mKc+A6PDu3JqGq2qBYgVjnj8laxGvlMj3wKQMdfY1Q+9Ccxf0A/DlTrEhcJdzthuxb9SeMwLTNvv&#10;hyuAc5nwSnooUx6XFmDrDW5YPgbGYgPiAeZecXbFJtYSqLYibuJbB2saetGub0FffdR2Mzt137v9&#10;HHWjHbpN3M742eTvYYBxADHHd/KPAVqyMJFW0oQoVYwGsbQfNIX50al10X7WSQKlcCpLA2Plufuz&#10;GFCsWJ0zU2nYku2SY1R65ggtL5cJW1yT7P3Imdcv5iRCFpNvWSDC2q/c3wFy3ejnbfxVlL41B8Uh&#10;u9TmjBIuMHlm/APna/0IM4AwRxO4WU0m52UFaBc+JhAwfPxEgPjJM7FAsuQLAdecPS5wzDlgziAD&#10;XvEDEHOcAD3SuzglnhizwPIR6Sp9OEfbNC+L/S+e5mPzkhui5e+XdLCrXf+OqSy77ZpRJbJB28ca&#10;KQ5GHwAWUCxmfVcV3d7eas7iucu8tY9nKfMWvVfDHaCYt/gx1zFy2X1WfB5f50fYFRjWlGn2hpPm&#10;qs2XP5D8wyNK/0HTr/7iXyjbj0bdzXuiwT3J3M6h6hHx73BT+ExashG+2R0HMzTqgipMx+fXg9SO&#10;KaCnrNHZljJnndjR9NN5avLgH2WZ4hLfmqNji/Hascci3qWWTf6ZaJxouNOeycf8+AeqfFkNk40s&#10;Trep8oqt5OOAFcXe3CT7rMLHpES2VxoOUcGQm12ITIPeDZCe3DRQzMA1T378tWa2f0wfv7g/Ct8d&#10;iuUW+1jF7YEArwCyd4MLMGM3Y+e4hfhuzzweqdDV9VrMzX+aW7IrDTBTlpnYAAsmgzRAMWf8BGAE&#10;XgC8Jwa57GRxPjiLt1/Ucbg3PpZtejRbbsA71uR5okm2d4rZGbYJFwA2cB7ty4BkAd9FAZns9vWu&#10;sMACrHT7Bjm4/4oPOKIQY4vYTdnmYDhhJvtXsYLmZxSIPECovyktf7zNG7n9bCY8R1LU8FXHYuof&#10;YKu2yJNBZC+W2OCYhYBzlDyVZLVaDytdGa1Wq9jXm2GzvrX/RsAVXgnM3oivBX4BwFc3m+Hiej1c&#10;XG2GV1fr4ZXcL1e3wwtdOb1QXOzwK0y772x/JfsrgWWz9GK+lnmhtK7lt+KMp/JJX+9jBixZ3Ayj&#10;wmU3HFMhvGs8MkAZOVUJkFX7qO1oo+mihtqWOTIftfeDTI0NP9VHH6haw7r8wZQQPfTR9FPsfeNd&#10;lmNuuvPiJDfh9RU50zGVx5hfxe8m+oAvhmD6QsnnecWPemKsuezOTEISBnJqhC07GUZbbkREsE0d&#10;zux0ZXNE3OEOUOL3IpIa66t+8ik//5bDRllEk+07QPMKepTfTVy85sZOxkKH78vGXCoyz/MkBc4T&#10;D0seeZab1w7qRjYeg3ZwCqCVKd6HBZQNljlrLFCbR56dCvgWL/Mkh7xM43TghRb7PBdYzLEHbprj&#10;aRFLmdygdsQ5XMIBygXOfZOfLyDFAr05VyxTc/KB1gCOtclTBezWnLXqVrVst/YEBJETvwGxZgOt&#10;T/6XbLPxo+F4g94Dj5O7fjHcX3053Mu+udGcpzXuvp48wVlsXUUIX8u9rwsLLi5ct5yJzgYTLye5&#10;v/zwXvv8QYPif/Frf2f44W/+k3L9aET7a5qzaVbH9wRod/WOntBkzCe0Dr8Vv7hnnK0JsMwtlj/U&#10;460MEfGjoyfUkOyK5EVMrik8edjORyuPW784rbM5osixYOx+JFNYs11NczvUSpxy0ovFP2WM5ljg&#10;prl+GfhOaYq3/COjDprG+rAo/rtk/+IOE3vHgyLJ3cZZ9tHdQDhXtZg9MQYEd7iEhYl7pElzIfjA&#10;TRjiB7EA8sY3wgkkc1b5bl+M2Yx7knEO2bt8/C0uk53jcI5U8AQLrqgpy1hX7sMs3hModo40iv16&#10;UpkHWoSbDTQKCAOY2T3mhR3mI0y5vavMUYnj4ZQdYwHfPlaRneECyDOgvDxcCGDX8QlNwNntq51h&#10;gFOB4TBuMe1M+7qh9NOLkTj9UCUc2ypU3l/J1gmVICAjo9fjuIBsjjwIGNZOe3Z4qc8AZZJnQgR3&#10;sdsLSO5dYoCxgphx+xF7BsKb4ep6NVxdXg+X3ChzcWn79fW1ATJnx2/Vroruix0/gYR2FjC+urkd&#10;Xl8KCL++GV68vBq+EH95eTN8cbUaPi/+Qrq/FH8h4Pyl+IV0vuD138UjaC6A/Fr2C4W/FijnUYIc&#10;DaqaSNl9QaVVrll1wfnkfZkcm+CmYICCQacqgjaZt6HblIs01dY2KOajxbk+45gWje0qi/VZZ/Ry&#10;/Mfg2HaxAqjbmh1OTJzmUlNEw088jdRwqM3HKf2Dc9/pK90P+Ol+ST2Rn4X6+ZHGErIxLA7ccMWz&#10;W0ZktuGzTS0WRxffmPmZcVu/glznzjAcsm36seE8Y8Uod8u+K/Qe1fFW6v6RM/jR5LpTg/kSkfVh&#10;fAHFiW8Q8yPNnnw0HNW54QMBZIPg4zzRQSi4mEeXCfBKdiAQbNMAmJ1mXnaR10SHuRFOfMTTIM79&#10;aLQRFMO8OAPAzXljXqtskJn7JbKbq/zSbJp7eUqEX+Es06DYA4dxKNqtrNFNmNFWVn65LCWNQ81b&#10;+z4SwT9k7BKzQ8yzlh945vLVi+HuMqD4dr0W2AWcC/AvzgzkDzhmUvlG14Py7fVWmfbRRSlef4C7&#10;xdTsB0t//y//P91GbsMyt+y030w++rdJJ5cFdsC5sjmjqJThPcbpBB5hloLH5COTtkyrESOr6db2&#10;VH2HqXDtbZJME1X7NWX+5NPySdc4KZqRVR5H2ZzlV3bv4JrmZnPyb64ysWTO8223LNvySUd2iLN8&#10;Oj3CWSbLaAeMilrWFpPsThu5rZbN0xhZujLBl3/Hk7mdvwDfbutJzs4wZSkQTLyKO8o8aR74Tvk7&#10;pcVOMvAU3sAKf8uur/TCBkOShYdhLfa5UINkTFgyASYzk4WYnT7S9aKFqdwBJrWCyyxAI3dgfXgE&#10;w2LvIAv8ni4Xw/nJ8fDk9MR8DvOMy+OT4WzGp3VkogGwj1lgNkAuE/lSk+/iIMC4n0rhG+oEcsaj&#10;EuLsEqvt3S5uHpfFNFpUrmIAQjhg1exaeDvjvxXeDNiZ3ABhMyCRekVuMIQ74fUTE4AkGbvD3EV+&#10;C7jEBAj7mdViAdCb9cbg8/L6RkA0/Hq1Gi7M6+FiIz+F5ekKPv4gHTn+IDCsuC9vBHivBIIFoj+/&#10;uBo+fy2+wI7sxmZYoPhSIFmMCWj+8iogGfMFYPla+mDAstyvANzqVDliwb8R6mNa4DiHTN+7cV/j&#10;Hwn6Z/qr3+JIX3dVpD5oI9rMbclFj/q8j0a4PemX6ZuswWa5Aoo7DCZxJHEYQG+YN9r5SIL6h//V&#10;MKvvWpYwibfNfEghn1k32qG3yeeUftL9TWbJrdvlkV39Znm45zHEWX2e/c3REh+5kD9zRqcW98ym&#10;cHbPMyMBUqdHHTtAqEKbsMU1l76DlMaUTNdO2bH6JxS/yR3adX+Y5NqounsbfxV5p1jzxviPBCpV&#10;Pzk6ofmdR68J3B1yvvfsWZ44IaAKaD3kub7s8Ar4cb6YnVHfuAazM3ogt49bcPZYpgAwYQCFPNYt&#10;N7bKVPg7AcZ7AWMehcaRjKUAN+kAikmLpzXgh06fb2bzpsZonujB7EeB9NX40YCSxSVymbqVuU/4&#10;ra2LnxjT7JACxgK5XMz72BjHJq4FiHkJifjuKm/ou/XxiQvv/ALuj1Q3PG0idfUsoH7Jo964SVEX&#10;GtKrKckbA6xzFz/8bRL8oOjgf/bv/y/+g7J/cPSn//B/OKyuLm1ngmVQc45rHNwlS2trMFjoNc2N&#10;SXdnfIQZLPgSmEnicW7/hGFCl83mXI4ZvaGOnwWg/ckQYfps36H6KpN+/squnREmf/W//msyMQ1/&#10;rAtKMvLRYIBwW4a78yWzvOVXMjNekz207Q+NINWibT8oeYCm8k96xbIn92VvPzuxQ1W+0R29JR1p&#10;nt/JJ3VC2XbDhxKHX4Nd1Z1Bbk0gMP2Bp07wtxgLms8Ly2RS6QkRM4td9DlRkcNYj09cys3kGbnP&#10;I9skeOL6laDEQYX1Rrf1O17nMTvUAeCR50paehRWGMrAayULLxvxI47kx53RC+l+drocnp0fC/ge&#10;+ikVfgqBtOapDpzvzU1x3CjXT5rw2+zY5RXIXWji5nnEBry4HS47wTxFwjfREdbuHJcw+NXkbIAE&#10;4C3gOwHggAkPVffrkulHhquVNvYHDwu/gt4RJn9/Nlcb0IYGwwHFbjxkhKnwWTxpDWQyWGAAwwbA&#10;AsJiQHCA8V2OQ5SbXQ7cPiaxKbnahjZaCTzfSHYNrwWMBZKvAMo36+H19fVwKfNCgPj1NbLIL6Xn&#10;SvoAzlfSda32zpNJiknPeuF+akmYc8TcqOmnmijuRnowc3FVRzxULnZnpjPyZar47u8qv5ypJlV2&#10;5hI5uq2KEWASJzTJm/0MeHeAklRctz8CS0XqR2O/L64WEpFHfhk3zskYrVVglsiLuu1lAgJscyCl&#10;i9OEh0pY+elItqqv+oOf+zMXeYzQjcbZYviF7388/MHf/3PDJ8+0+PNYxj2NNfo3E7j6uBw208/R&#10;qbS6nvCDEPFja/k1TZmMDz+0DXb9ojMUcxbchDttoeTssHUM17HnxNhJCmIH6FCS4jcyY0htpEbB&#10;3ReS4z8pctv0GJo4cRXVZuzKnVOAkmfyS51PfaTbZ5JFPlJn8y1E+30VoU6zby7QFLyPffG0GiFU&#10;ATteiPGxd4eXTz8dTj/6+eHw7ONh/1igWGBv71Rg7/hEWBhQzO4q85xMpe053eXO+OrHNmZOUj0o&#10;NGvIrdYizdaKf6R0eTEGT/bJc5CtFyDNGBB73VBc69WPj3SRqubmfeZpxcPuvuYB7F6YOt7hN8h9&#10;VSbx9LVVzL0O95rHboXDeMPe5tVnw/3FF8Pdqx8M6xe/O6zl5mwxx0zY6T55+tFw6peGFCgWc7zE&#10;FxA+VkH+as1TWtTL4vypj5h8KPTBguJ//Lf+yvDX/swfK5eItpqNigyScBODDqLT5I9ldYpq3fJy&#10;Q5uI9xjjlcTKPbeL5npamfycDxZ/whe3t69G1ekmUBzGnb8M6cc9mVY6mGXNEArRyVv/PH8dwru5&#10;iCtylyWupnIlYOL6B/c2d71BFVwki+1tYuhTsmQraaZ9xPbDWpZ4RoxsJvZvuWcWl32eHwjfqU7I&#10;Y+pia4dXJjJ2dH1uV8A2f6NrYpEPftYtFba7oDOd/ond+sTEY0qynvEjqdrZTCwmmi1GjUyIRdQ8&#10;T4t8ypQM8NITB4CYXcnsHmtiVUgeW8XLEM5PFsPzc3Z6NSkqB/wlmLv4xTwyzRMsD5TPri5/AZsF&#10;jA816cIGwQvAMACYGzcCpAHD0w5wvcFLeQrwzYLVJoDYdnOKRYk8Isoe/zbLzvy926i7ROQ5VfBu&#10;ucTHzKJjLnnOigJgHCWyLS51alTODzNJ394CcjEBxVyMAJIBwTmS4J1iTPy1MOXpJffDjUD01Z3A&#10;7Uagd3UjsHszvBQIfnV1NbwQvxS/uroWGL4xOMafXeWr9UogOOeA1/fTxQ8XRrHzRJICtwa6Yslx&#10;T29dDFAHnJNPgDM34N2YlXdxXiqjXkr/V8v4zLwKH7OYPud+qTpxpWXsxIw7jDGzmwihdnXDyjX3&#10;qthNjNNc9Ec/vowrtwftIrvzhh7L+SXJ6CZtJ++YfErs0E2M0QpB+JJhCdAi/fQDq9VP9+/u65yx&#10;Xmg1+Vhj7N/4+e8Nf+D7nwzPz5YCxRypYE6XHoWlM3tDxOMg+YD95A4ETh2e6FGpsucSzIsh6lqK&#10;mEBwgnV867Ij0tE6I3K1Ra5rApWP6zkynyOVOxeWkutrYKdK7YtN2xXuTVBcboeJLPpIhHoPdZ7T&#10;HnHHHvdcPpJ1vJtS5++g8s6GlVjtRzPmmeyczz0JKBao8yuTBYwxD07OvfPJ0Yj9Y3aDeSwlcyMX&#10;RigNO31XJWVmR/dOfDvca3x23bDOsMECSHS6mnPNBW6xC0VKTVpf0Rwvz40unfLY03zNc+P91lPA&#10;uWQZQ8Sc5YlffkZyQAnRjh1Zh5dT6d1pHrm/uR5uL18NtxdfDrevPx/uLj43OF69/Myvob7brIYH&#10;jpg8/d5wIkB88jSvlXa9cezk9EkdJTnxrvme1hhfeLjcGWvL599zmh8CfbCg+Jf/i//z8Nu/8Wvl&#10;6iZ9kzJ48HOLujOo3+gKjKsrdSZ3yvgmBKTw1TsyFYQ1LCTO4m73qBuq8O5sMU34O44Yud0dR6Rg&#10;uc7jipRJlPeWCxSLA4rlrwHJX4gBGYScKPlHgs45M7HIdFowSfXUiRi/8p4rNCV8SHb5JwXkzZIh&#10;N2t0zBSNxZM5WrHPPGJrd2lX+axB4RIUE3li8CkPkULKTvjOB+1qt5lfzIonDiDunaf0g9Q8Mk0m&#10;cq/v9n2Mgdi+YnfU1DkcQkh7Ru98dSfMhkmu/o4PrNbED++VWTz+Z8WkU5wP6Wuyq3xA3a9Ce+q/&#10;hPcsbWB0LfAEMCbP3FXMVLmQ98nycPjo6dnw5HQ5HDxweEPy3s0tUAzQZYL1q5w1afKaXcJwN/PB&#10;IXc1c7NcdoMBxAbHLAwKR3/0Tm99mtxu+mQxkU3umOmZTSnhVDI0KZg1WV+rjOBRtlEm5DqkftDr&#10;esNUndfiwxnRyLX4lJy8Qb6IkT/hWker4txwdoU3AcRaeAx4DUwBnNmJvRHo9O4wwFTy7MpyXEEg&#10;+EbAV2D3lUDva5mv2REucAwQBvxeKT67wuwkr7RQGuAqA7fKBmnST92HVeL8iyA7C5Qyilyl8+II&#10;aA547jwGJDtfCr9WQI7j9M4yfpxX978cmh9v0SXOy47C2CVSfblKwvoxy54GoZ1rzqNhiKN6JQRj&#10;nOM0dIIROOHXShSm9RAfXU6Msrp8YrWP7fLzPy6yj/pJW+GJaj36MXBCA1mT27ufYohYeIzxnH36&#10;YOyh6EUPfZ7dQsYPMp7GcSIA/Omzs+EXfu7j4ec+ejKcLzV+2EFWHjiqlHJonCAgDfSJ6XLM7/iT&#10;neRoRmSgmHLPKSWCSk7BsHfZSmFqk/RQ03EgfBLGrvayOelOshXI7sRxu6lfYdKOEao+1WE8b+Kn&#10;/kdw+qYBMKy+B+jz3/qyj4CYcMST6c5RlHx3jlKOEQibuyaIWPlzuEjfRt3+0Ha9xM99QXYfP5Ol&#10;5y5uWvNb6Y55CcYzgTneyMZb4p75zDBHKniEGmeFNVnSAQRgM0+STtcJ+bPOpKi6uDXA3GjMe46i&#10;fj0OAcW10wvAXmg+1nwNKPbZYfqh8kT/ov4Aw8xFDYxpGZ8jVnkAl0pe/kpL/l0FzhMeouSHX9zF&#10;7lvS5Aqgr9YaykW45q7by4th/frL4eHqpXeJb199Pty8+MFw81IAuZ41fPDke8PRs+8bELNLvORV&#10;02J2jheqR9cZwFjlO1A5yfM+rLLd3a6G009/wXo+BJp65wdGv/Yrf3HebOL6qKXzEakNJ3+modjd&#10;uCYaGeabDzaHEbW5S5Enbtsx5/a530iSTcMAio6EDSe87AowuZtad/x24zRFJkJ3UcuSblEpG/My&#10;ctNOHOtrWeKF2z7lCSbsrsxyfW1uxYmu1m+z6qVn7PiHtuN0EH7mHMJvnPRNb4YZ3TORJU5knlLb&#10;5jKZNcMkx/7TV9lnSpqxF49t7nDbYUtv1bdd1ZbY4d4tQT7Lcvo/CxKLFZOi7YphVZmImRy9w6vJ&#10;GjOAVyzw691iTcB5rNq0Q9zHJLI7DNdxiJrsx90z9OMuJmF/nEnVTRUNQkTexnzarAldzAss7gRA&#10;U4a3MwtIFgHi3WqB0aJSOuC5HX/MW4HU2DnuINaC5PSILz0Nju3HzjAgFzvhC2D6MWmSreXHBQlH&#10;IK5Wax+JANRyLIJd35eXV8MXr18Pn8EXF8Pn4i/ZGQYUr1fDpeJfS++N8nV1q/jKB7vKK6XPG97Y&#10;DQUAug9XPTZTfvpVzXiWTaZYFZ4eVPUlG8cpfPOmgMmVwLAf63azEVDfKL/r4cuLa+X3anhxufLZ&#10;44uV/M335kvJeCrGzWrjp2oAvvmXxWOVhjbrS1/gL+dDTPUBQAArivu7QldfGaOYJVMQeVkjdi7w&#10;cnOoMIbsWuLrhjv6H72rw4dcXooue/uj17p3TI8DsftuyWCohnRksaYOVV73DwUAYB/zz4oC+GUO&#10;arOcQxWjQH0XvehHIX0cGRkEcD2ozS37CkoOxM4LZuSxjI436O0+70NTuatK4h6VxjKFmhERzNvO&#10;uB+N8WERbVftP5I7r1gFoU/k5mEukNJn/aQKtf+exu7e3Vrokxfr5Lm9vKpZk5nD+Aa+6hueq7k4&#10;EPcjHf2mP1huspBsUIGaa5Vev1qZl3n4OARHDmpnVR1N8wRzRcYjfTTz182wWl8PN9eX4iszR0/h&#10;tWQbuX2TnC7cH5RnIXTlj80D+itm2auMvI3vXnMXL+a4v7kYHq5fD/fiu6tXw1q80vzGP2Y8y9mP&#10;qjt56psPeSrHkXeJnwsYlylQfPz02XD69Lm5H1l3zKPsznjs3PGwuXjhWvgQ6IPcKf5Hf+OXhr/x&#10;F/4L9xPIncYDriZmW9NxJ3mIxYMw+YtQnvIwaOgART0xtp45E21028F3295xRzffMU7LxEqX3DGo&#10;2DXwu/85PqHF5EhujlMw6OY3JDmrKDFtZzzlDwcI6od0RF03yJy3NkEqcRZtOTzA7GZScPjJz2Tv&#10;rvv2xxw9vQC2ffKfZF0vJuSFAFpmmxHVGKrqAWBgp6jzkPBTyInwZwniSjdLV+rTV75iznBxl6wX&#10;sP7YPqd5TZKFckkBHy2X/iVcgBuJZUIxiJEcYJC/TmW1mZyE0afJz5+WkdY8F/JjAlTa/O0NQGHH&#10;z+fIUK90OJF5enw0PH927hvnDkmTPsZkqkn08HApQMAjfAC8Yk2qBscA43HSJYzCAoQlz5vk0hc9&#10;SRf70T9qY7cjpvsqYZxV5z1neyFMOPVhUEAdl931jUwMICZ+dpHewiqwd1Zk74uAgNpw9GrBMSMD&#10;9IplvwMcY2rB4nFkuTklYZBt2BX27k3kPi8sIOPdVgCxmF1gzghfCeSyYw8Dji9vBCoBvwLBLy8B&#10;wryO+8Z+hL8hPrqUvoEl+XatuGbS2l1/jB99Y6guu+/gLTv1qdq2idxxZCAjjtmRcwyCm3kIQV/h&#10;KI5Z6WOymLHr7ZfUyC2rypudZ0wuVHiziC8yJHPvdLuzKKf99zWZAYi5eEp/cJAxvz1k1Dg2LOfT&#10;clH3H4K4/SXzrqJtOcpxK7ZfyzsRE/oAwAG8W4yf8uVdKfquZLNoTtP9FXXlJyOe/o2Mt/A9O9ob&#10;nh0fDh+dnwzPzpbD6WLfx5cy0xCYccque/om8QD4Ac7IaFF2+6L7rdTeMtuK3nZ3dETxmAi/znMF&#10;i1mC2N2zYn+DJn2ulyTiZDwGy19d2X7jOLY/bsammB1i2xlj8ofHcDGpmSZnTz+0WZvZtd1uT33N&#10;Y5y3lGJO6Jibc3J8Z0ZtRD9hznN/zk4xj0w75m9/mbxQY58nRxxortxnPq1nAPtvXumSHlhqrDfJ&#10;qayaX5h/bnUBvdGcsda8wFMa2DVOnSq65mbmVm9Y1MZE76CyA+1sRp3nPOY4rzHJOhWWfFSa3ghQ&#10;mrB36jWGPb+JObqRi7R6chFAWO3Ub8a0PtpOEwLPVb8TIN5wPEKA9e7V5+LPhpsXPxyuvvzhcPnq&#10;Sz+bmGMQvLxk8dHvF/++4fTZx8OJ+PhpdoqPAcanT71TvDAApj61Vi1gdseP/MZUrzmq5w+BPkhQ&#10;/Mt/8o8Mv/2Pf81tREvFnJF6HQMlVjqhe6MblbBMQv4bkMmq4k8mVHGIZAM3HRy37CW3zN6dBoEn&#10;Hc2tax6uZRBTkc8Ui4/Uz318os8UayBiBhQT11GchnXIMtVAeUo+LjrIZmlNfsjLfINahjnZ53km&#10;xU51zEtR29+Utdy/o2mavEWteZ7G9nQ9hRCVI8tNuENux4kfwf0XEG61Yc4Xs2ilX3DBxIQ4AjF/&#10;mmRDTRnWhqfCmSUBZNmTBQLF48SfRRIM40WZjyoherAnmnqvmYZy3xB7YrUfLLv7Y/IOQOO8ac6F&#10;ZueOK3sW3rOTxfDRsyfD01NNNvQxTbC8bMMTNxMuxyAEgDkT7F0z6eQRarCfJYk/E7DBjVjpztsS&#10;P8vsp/yWaX+XjTpJ3kOzunA+8cdwa0SOzGEqnDwiatkOU9Flb7O53Q2C8wxnFmwtyrAXZ3Zl6m9L&#10;wDAM+NVCsdnw2DSOS+AHKMwOTgNidohvCuReXnOT3M1w4XPBV8PrS5lXlwbGr8WX65V3gNllRg+A&#10;0sCAPKrs7gMsYv5UH5Glhz116ScvIKP55YkfrGmDHqP2y1ErdlL7UWYAU2S+uMauxdVtDXBV20XH&#10;BC663iB+AS6dV33VbrSd6ot6o/4q/yjqc4v+V4FjN5rQcoOSckfHJ6RNlUaJOS27YNJ3BuKmkIRB&#10;JDfs9EWEu1Vf3pQOt2ly4Tg2ytrlsilZ1yv9lgXYYH6XXKbKm+Mnbtoq+WOhPhYofnr4MJwdiAWG&#10;z5aHw5JXVzO7qJwUgbnGFzxkXl9Sc7uQB6ehEc4NWGTqvcm5iRXquh2ZEBVGelNmEnSiSUo//Ymg&#10;YsbaakTMNxgquRhztMvPH9nRQ1+BMnfaO8Hdd6oPeczJFEC2nzk6sFMfTZXNrTb8yYNi3MkYNtq5&#10;50aAqPs2Nx0fn2QO5RwsT5VQG+aV85V/NbBBqsa8JheBSwBmgKhvThMAbgYUGxBrTnG6Stjpagxl&#10;PAUY8+/evsw95mf3W3pQfVx/GpvkXew6UR4OjtT6DHL8Xe+ZA3HLElAMSDYLHAOc7wDJyHlz0HrY&#10;Z+eYOYsdbOd5NdzfXA5rAeLbV1/4HPHdxRfDtUDx5cvPh6vLC89zPmbCGeKPAcXfNyhmN5gnUCyf&#10;CAyf5bF1+9Tl8lj1q7mJ+cllpZ4FjGVnLrs/PKFWv3X6IEHxn/rf/YfqRNfl2iF6MYZ6xMSIa/L0&#10;h11i/pRL550GY8hDwXomHepVk73lzHjiDILI5QiLvMM6Dz+zY+LHXEZuAD78RbhQP/eNdjJZ/HgM&#10;EetJnymOPigmebeS1ilmEYEypEkvbvtRToslt8GgkulIzU3bsjHfRJiFc/zJWeEmExrj2u7f0TTZ&#10;u+xFc1fbk2tnwMSCY5OfnfjzWHMmLPVA/cz/ZoL7hqL0icj4EHqWqr9MxvHqCSZ+TEuRw2Vpf5mU&#10;oT+e1P2xq6Sxp1cBFgsYR4FMPFIWeg4hGhh7l092gAt3xp8eL4aPnz0dnpyd+J8HzjguNYmzO8yZ&#10;tOxE5M5m/o72X4Lqa5gDoJjza/Q9uTEDgJV2jYf5DSSVM8vbnvL3RI1BPQBKVZ+emOPn0LM6wpK+&#10;HVF5vIWbqqXQ3Tos7vQKGOPmI1kD4VEuWXaJAb85GgE4zjk9gWLZ1wLKKzFnh9kVZkcY+wWgWPwK&#10;IHx5JbeAsPzydBDFUxqcC66s2XQ+9e2WR8jzjzluTvvnmECALoDY/yCx0CnonNufxaMfX+awLOIy&#10;GyDbZKFhkbWfdLm9Kw0BZR6FxlxjsKH8GHCqTzEWaJD0SYANO9zsTtGGkis+CzgAOOfQayEXMLa+&#10;2Rn6jLv0cEQBN/EOSU76ygu9g5TTS+DE38gPUGyQpYsetzGhFGSczspwWbDrp73QwVu+nBfiVnxT&#10;uZ0qgU3I6LPIUm8nKtPzw/vhROD49GhvOFY9Hsm+x5v/FI8wKrjiUr7UD/Xsx85Jn3eK5ccjHGcJ&#10;PUqUwHUSB9kpSj7n3JpQid1ccUe//hFjWF0JbWDbqROsCZv6cR3ZO6adJcceGWMqsoDibZ7CVxz3&#10;ixBpUQa3X5k/eVAsIt9okRdzH+PmQG1roKp+nRvemEMzdzKXzvuzSqY+yb9J6+FOc4NfbMHxLJm4&#10;77jQBlziBnzaPzvEaMkxtRpPKi/Pv87Ljw7pVOlT4rF9ZPrfspprk2/1MYEITI8tt0fCepOFuIxf&#10;LviVtsGw5rzsJrMRoHxqnmvOS4a0vmhO4ywxj1/bvP7SZ4jvfXPd5wbFNxcv/eQdbpjz49eef0+A&#10;+OeHxfNPhxMDYl5Cwpv/zoc9AWJdXVBglUtjgHKVySPkUteA44XmmZ4zvl364EAxT53463/uT6Qj&#10;iNLONQl0J4epVLnd4cvsOOyu+UY7T7gi+sloVihHo4NP8QECc7nBMO78hEeqMAgrjONZT9krJIt2&#10;g+J++sSShYXBIHfv9jCREnebulQi+5d9tJBWlU9219Sop81dKj/zjN6Ik8XK2md6XMaZaVJdjS7J&#10;bW9T5EXsDeqSde7DIWTzSLF3jE46KTRDybPmYpmyVx8IKO6dYoVlwhiZySaa5eR30obAXAI7iS/d&#10;tivmhP3MmqLEfAQ+XC/Ns48L4BwWA0Q691D5kH8tqOBgHrEFOOOvb3aKWXw5NvGJQPGzs1PfeMdO&#10;MeeEOT6xx3kvQLGBsSZhhWcCxvRirkmN3eKA4uS1gXFm2eQImmpEdspcZd8CxDJTHwVCyx1/IiRM&#10;WVwHcMDYu0j+JI/uYkttOJWkp0bwwmFOuAbEDjeT5Rweu8TijRaBWhDYFeaYhFkAGCCMeaWFYr5T&#10;jJzjLNm5z44qu4XUE4uT6yud0O6Dlis8fUrDflALGdhy4yOPyOMtgzCAl7Ydwa44QBi/5gDidneY&#10;LJSKI87zfpW2Ejbwll90x04eyJMqxXmiimmPhKcsjBnqzB5pL/qF3L4ZTQo4RpHFPH1L3bxMLXz0&#10;eaz6GcGNPh4J9D+5+6LVdplOi5SlYyMdG4X238YaAN3uBG9D0awvoytu8td9i/OKtD4XQb5Igxyf&#10;ckVn4iiSuNOnnBw5OhUo/ni5J1PAWMBlyXouQCzUo2DS6bBKXXk1IOYYEnlCr/wDilUGbppyQo8T&#10;eU2+7Bitzk85Onqy6N+R8GP8diU4rPXkY4GYOn6cWp9MdCeRWPXDxxKMlgF45aRaM/4YW1yIZjz2&#10;UQqHHRktymdRZTN9o8yfCii2jP5Za6/bMOnnwg8OGDYgliflzD8qXChqzA9i+pVApgrt/uV6aLsA&#10;KPOM3eoHjDVS9fzrvlJjSMwY4kLT/7jU2CC05zR0YvrCMHOZ60f15LP84xzshknN1NxDXMtoB8+F&#10;AOQC6gbIsd8LIDP/ccTDr2zm6MTlKwHhL4bb1/Dnw82Lz4Yr2fFnTTpkl/jZJ+JPDYiPnsh+zmuq&#10;z+3HzYi8rESTQ61jYuYG5Z1xDyhmnPlfSoUBJbHOfdv0wYHiv/Kn/ujwW7/xq7KpEf0RqR6ryW2n&#10;Q1CZNoupaIiBR2f301ppBDl7QOIojQ7uuFEYu3mSOw378922821y+mU2lyCG0uRGqxyf6IVQA0He&#10;PLPYC5dkngxmipPT/M4TrBL41+boRUo2xEw85AWBrcX6mZuixJmnTaeNvJngdOQo3DHNNZDF1jMz&#10;zdhHin2eXkLETNpvTt9T2fQlUDm3KXXAnMDNS/SF0S3mYumeK9LqEyOIIqpJNvTLZqbfQN1/MPqK&#10;Fq8CyDBgmXzlw4Qrbru5PtRNpdE37aDRnOQzzWHh7zpNykBmP0WASUumCiFQtDecHR8PHz8HFGen&#10;mAmXx61xfMKTukExE7smeeUHf0/8Mv2GIe9gpSjdVm5nkXOk/JGXadrtj+xjnWRBjFN2FgS7w3i0&#10;aRZNYwSR/ON6O7WOWMuODDsLBwtRJn38vCiL+/xw3AHD3gkWGL5Z3Qw3ArlrzvutqdtbAeAbgV+O&#10;RlyOO8MAYdg32dV54hWLCuko/9TNndhlVoFo67G1lT8fdVD9G+gqPE8B4TXZSy2KvDL75IhnR9cL&#10;UdgxYm5QmPGohOYGg18WTtnHoxMw/hVW0TyHYGfXln8SOLbFjiVzDCA59zAkT+QjOhRebsfFVJxq&#10;HSlEKX41vlXaO84jUvfoJq8GxYCI6MCk35KyAQ31Qd9TWskbY6Mvhlpvlvaxnyn8Wn5ryftue4MD&#10;+U2Zo/Fjs4ryiLbYjpZLtdMMFHdc95HuU13e7k+MI9W32oRjE58s9oZzYVo/C1zuh1tdRK0EHLhA&#10;ZZcNPYqdf1s0XqXAZzaVHpcGgIL32Sl+F/W58omnoqDX/W2mv21TmLnJj3REjaj1VX0UT2NMpqIw&#10;t5UobeFg8acuzR5v8FS/bYZJSW1eRE7IdgPf7oeUxfZifc1jHP++m7o+5vXSlA0v2ou2Vhr0XQVz&#10;uhL2P2T0Q8Kp+3je9b9KYj+eUUKOSanQVIiAJYCTfpb+5PJKTl5dBpuZo7MBofHGePQYCiCmD5Gu&#10;J3/F9ZMkpNe7u9Lt+U2jhCDES78Q2pE7dZWx5QskvNTlXduuezk8V7eZAIB6gPKtQPJmpbJpzluL&#10;eQzbWqB4LUC8efnZcPPqc4HilwbTvJiEXeITgeEFxycEjhdPP/INdEtefX2cF5ewm8yLSsbHPPqH&#10;fKeYZjKoOrnXOLldMwN8u/TBgeL/x//xfz3cXF2ktkQeQ/6ZKB2Xip0zwRSQxlelsyuI6Q6Az9gJ&#10;IJkdj0ayPZ2pWUIDibRYtZzk7u4z08yUZHuHbfuU9SxOubGuH8kGiNkCxYpH5+5YbaXfO5k3CCFp&#10;xYXFMS2OkHxN2h5h+7e7aW4vQp91UmOxt2kZ7rK3e26GocmMbfJryVRrUOcfafI6xZxiTJTwmpfK&#10;LpadBRgZm6x9fKJlrTdgcMa7ebdOppEKj0g6mgnAJ3GJrvztcPvJEcOcuDZLqN5q00cgAK9y8krh&#10;m2styPx1pcmRvvTk9Hj45Nmz4alAsXcAxTxNgv6cIxS1UMPOg/oqoMQTFTcd1oUjOcAsSxUnZJOM&#10;ReiyuuLiTv7to5+MMxaDjDlVuOz4UirI1VCEnfCI3saJi27SLp2kVqbv8mexIE3lK2njz4KMTIuL&#10;d22yc8PuMIB4ZV5lgeMsHc/0ZadYC4IfgSfOjXWcKQYIc65b8WVKqzPnOq0ssljh8CIrORc7BqC0&#10;iywA2+PFkca+wLDAL4/FAxRjLtQehPM/R+hQfFm9w8xxBwNYMXOI2f74kU4WPtpBKlhf4tdhJQ8w&#10;DxBG5jwJyJIng1Ul5h0syUlXleayARAAiPQhdFOXLP4EoYwul/X0/JUy++JQYakDZM6X4vQ4oB+y&#10;o4gdZW5h2st9QfUoAY+I4+2POQOpOpc+PEg7tQ6XnfRmn325pdxHSbyrR3z6CR9lhvQy/pFEk7Up&#10;CfLJ3MxTJ56osj5Wg5wqDhcuR4wb9ZPVDf2Iv881n9wzhig//8aw/6/sKE0AC3U7qI2pCQ26TsVp&#10;PkZUB/SmP5JihWFNgFJ99XHcKMBtEyNWkSxzgXS0VhSqKsxQ5KmbriPXPOMLtwQBu5KrzgyES9Y7&#10;xLkgVRj8HQeepW+tyRJ9J/0NN/2o+xPyXl87bsf/CnL4NmN3Gex0QrJqbND31c6+GBSr2ZUPAnGp&#10;S1ja+E5zRAAxRw04esBccKu5wKDSO6+4ZTIXUTaSkh7vhsJyN7s4Up0d6bDvA+HiCR+qRvXF2WQA&#10;a4ArmyHqV6pTepKZMlg39cUYhaPHdWZKPZdSMWObsiYPNJDPQavdKM+t5sXbm+vh7vr1cMuZ4ssv&#10;BYy/GG4uX/jpFrTzwfH5sHzyybB8+r3hkFdfCxgf+Ka68+HohNc88ya/PHqNunYOOjszQkQrUBo/&#10;I52hTwLfIn1QoPg3f+3vDL/yp/6obHRVMQNoNoioPD65ysqgYfKfGleVSUeSkemTQciIVCfFhO2j&#10;JlBHkibFRVeBhmJfJTK5mZHFrh9zA+4ReEuWK0qYcIqPTPphJjDyR15zbrBAsYItCxR7sapy5K/M&#10;cMrkr6lNbG2nJCNRHxixOkxURKOHksN0fpU/14P8il3lxOOHsGLXiULOtFueCQsdidu6rB8ZRPpk&#10;gvRGaj2QYye9bu8knjxLX/Iqk3Zzusj8dVDMptQMkpLKmavsBz+/lSMU9AL+qmEXCZDr5VtpcOni&#10;V2liVzimxWoChZFmpUtc0uDvLD+vWP3rXiElKTkLhBhXZ6MYf8qkXifBmMP4uaPAuPUjdl9XnlzD&#10;t9K9EkC4yeOAlkcCxSfL4XsfPR+ePX3ivgWw4Ua7I01IPHeYc8Rj+0iL/6IS+29pyup32yv3ulqg&#10;fpRxMmIzAFNOKgC7d0EkyMxlHgFL7WZ4t6THGyVVXMeXm5Ij8wJZYWgXKX47K5c9fgG/Esa0Xvnj&#10;R9sCVMXoo9cwNxCGRYwdvVv5+U1vsIAudv4u5FFtMQVw1nfDtS46OC/nZwArHYAwL9QgJ5wz5gkD&#10;VCXqIcrHyPDY5UztQXrTsHenRS4LLOd42QHGBPQCIn1cgt3hYvsLQHFy8UjsnVy1G/PCke0BuQa3&#10;SkGzUv5lcL1kkWzgC9BmZ5owyoLDW1frYa5ROH1VDuoq82EzOI5w/a8CPdC9VZXQTxZ0UckD/UJ1&#10;BADmSBhgH0DpC36VlX/HeJQZxzGkSjHUOopPF2IHWNFpUtUdaVOPKZP7hwQwutWwaWMGLeGljH6N&#10;LvqrdzFtz3jhWa9+4goZ2ZeH0mZXXxBDc4DaVoI71RHtyjPB5eUyqvmGI+k/VcU9E6D+aHE4PFe5&#10;jhTnTgh9fU0/0di5W4iXGoaHAsjSu0oCgBJ2/bijnsdrbdRHeYU2/9hMnUZ5VF/w47ekG7vHhrzH&#10;IHI3+ygGcn5oLH+V2wrsupCcqmS+aLfHQALwgyZVVcej/lAkOWx/qrbCloz2oVrdq51FaqnkYmXN&#10;HBAslpnmklngOOM94QOO0V0fu+XhrCRP1GFM1Y3aqNnzmMqVfCc+8WKLXZ4OM5nUB32gyu46UP6V&#10;GdLdr6cEMSseqp8sNKcu1VRHGmyM3eGBeYLjVSvNEdwoJ77nrPDK8w7M0xv8JAcNCs8BivvAwFP8&#10;PV1QeV73vza0D1baVH2cLKtfsN5kjlde6cvV361fc9eD0uXM8oMAtzIivxzXIBx1OuzpoosnKnn2&#10;8C2gVccuvn4wqQ+Zrhpqi/Rpn+ghizS0d7op4y032l0Mm4svhvXF5+IvhmvvEm+GhUDv6fOfG46f&#10;fjosn31/WD7/+WHx8c8N+wLGh+wSn5wMB9xUV33e+XDZlYdkRzx95GOOneLR4749IjcfDP3Dv/aL&#10;NjNAp+oLxd7VaKZTmRO62l/s4TyxAkVG8zSLCDzSqFXfaPIk8hgDmmZugIZBFay4AVeTX7tpandY&#10;p6NcKN/+MDo0SDqPW0x2YCK03ax6MFtT/EUpKzQvK5J0vLYnVPGkVG6o5ZM1NBeMwkdsk8TJmyKr&#10;UpW7OXLsb/pN3Du5XSpoVL9D0SRf6nbLbs+WiNUu3i1lokdGezGxME1GC8cwWDwTXqyJNFyTC0gB&#10;+y7PP06TT9OsLPYL++/4eLktyTMT7qGsSy0MJ1pIj9WfFgrCFMiuYnYJsDALV99UeOcePajD9Iws&#10;fybig4XSVTkVjjnYzKImzgss2DkVyARoilkQvBPCLonYC8Ualh1Gxo6rZHDcMR2/9PjiBAZoltk3&#10;gcCAIY+FHg9tF7c8plqn7a65tChzAYXKrnEYIJWbTbBjyl/hKLMXchZv/Agrfb1gZnyiOR8pd5tk&#10;cQPwqQ3MArIyucjlBtojNdZCiyJ2LnqXAmbNxwJZvGbbxyVk8nZB7wKrDeGF7N5J3mG/cGVkwLIA&#10;rhiA6/PFYnZt8TcIFh+qY2EaDOOWfgNllck8lgWWvRZ19xX9UEYv1/Sv0RTY1nhhQNyt74fblfrE&#10;Sm0sViM7Lcp3osKfqB6OBRCWMqkb8phdaXbFAh4NvJUBsMSB6pvey2GhhetUdSg37AuFynfO61a/&#10;Vo5gScMMJkm8oSJyfxJo4QKKi1hAGWOZZ0PfKa9+PrQ1RR/teaxETsUnytSxZAfStcfreO8P1VeO&#10;1L+PhtVqMdxcHw3XVwfD1av74dUXN8MXP3g9fP6Dl8OrLy90ccXxGinj35oDUFKloDqkgt2vSBC7&#10;TTFF6CAORs4cUhy/0BTHQFE64pnQIewta3mHK6Ao3grjvKROmn1hQjjZO+/RwdqTDEd36Wy3w7df&#10;m0VEN9W4sk1keXsSJ+mMbWv95Lliqn4mTn2a7Q8nXZer9PUaYpKRuuvQzCX0DkAuwFN9WgB47wHe&#10;qP/fqr9yDFIsk/55pPAHgOI7nuIgIHkH36if3Gg43Awb8Z10PKBPYZ2G25UkmXv4F4s5lwt4zblc&#10;kHPRfqP411cyr71re7tqc6VsCbQaJDNpe9hJD/+8SDuiiE2aAcdP1whpd00y9nErS3bjb7li7uvC&#10;fl/ldH7Ffgyj5q3DBY9VOx0OjzkmwSuanw77y3MN9BMN8uV4jthX16pfqthpvMH8JifYsbFp8G0T&#10;+fhg6B/+9V/S7/tVivpTTP9ux0lHF8kzFV9uGzP3T4nSHZtiI//unuOM+BV5Gr13w39FvJ9FmipT&#10;tOX4sWkEQ1bb9mqz+jS1fJe+iRbpPswOKUANJ4+/6pdt5LiN5h2Z3FTlf04qXnd/LP6Um+y6PIA/&#10;MTt1G4EGbhTbCJByLGAt4AuzK9rcb3DjCIFZYDdHC24clr+meYTZ9PKLsguIRr7x2Ts/7kwMGO6z&#10;vrE3QE6+Ak6r3sXY537I2992yebkcNJ36zwEiPtMntJL/Ohw3cptf+QsIZJlSYFrkVD95fI2E2Yf&#10;W2hgCqjlldsnuuA4FZ/tHw1nhwvx0XAqtilwZJb9hF1igUIucgDBBtboRb/08Jild7MWEXYaYewl&#10;9w0rxJc+mtxgk35C37Ap95wFMsYjE3Y3V5yKx3GbUSb/8SY51YkfXaeFPH2FvsDCT58U4FdfXS6P&#10;hsWSl8TwghhdAAgwc0NRv0jG55Glr4Fd+m+As89LK33YYJp8UjaCitSEKqQc4gZE1YphtSVt7r4m&#10;9t+yiuRNFNkxqXfqHzBO/XMhc6IrzhPll5seKW/1AkUN6GA31C904ckjV9fDlfjli1fDD373s+F3&#10;/tUPZH5u90rAeE8XEAe6+HRmGcfWRhmoJZUVN+UY5dv2iQlLPXmUx59ffSm3rYmMJWaEDke8rmO+&#10;TWOcIocgTrFlFa9NWbb8+DS1uyUd7idLY2plQo/JJiJf479o1KncvTHCJgnHyngF88M+RwDY+TwT&#10;+OOJCuLTZ3l98cmpwCDPL2Z7QnBa/YJn/N5vdIGvi0UuFOF7jQ9usE2Hderqn0BkAWHmS+bQW45w&#10;wTnOtdIcO7Lm2RsB4pWAso98yT/HgbjIy5w1sdJQkV3t+mHc2jHK9NV48ZgWj/8GWc6cEdZwk6k6&#10;YtxprPIq6UOVdXF6NhydnfmYBM8dXsq+lGx5cqKxvvSY74te94UZv5vi7zyR+LdI327qM/rsX/6z&#10;4Xf/2W+Ua5cer1D3se5nO+RGaI6An0n+Fp1QVL7d//3pcR2eH/3T9rhLtFUk5dh53jI9OZZ7N4l5&#10;ZIV8Mw/tfjxvb5f/+ET56qfKW2U28+Ngb6cKxwdH7KHW96OTlfId9bUuZKZyJ2iHLb8dcv/6xoiJ&#10;utKWWoDGEoAhoAFQYEHNTqEAhNycS8sdzZxDrkVQX6Ln780ARUBqnrogEwbYIAfMKsxaZssaKBv0&#10;eLIOSDYwnuvwhN526eljCQbGSRdw4hdpiA10XYkqXwrrjHZ5DWw7bLF3fmd+I6On49odsOabYmSG&#10;yUOD4tRJuNOMHmk3g1RoSWMuSWDAU3Z1CwxrFendWwDUsczT/cMCxrKrHc7EyADMx+IjLbowO/9h&#10;jheEvVNDol/BbNSO7pndci94mRca/PoCCtBc7i1WQLPsDY4NkJXX6TgZ8dWfMIt9Y51M0qFOqWsu&#10;lACKKwEBAKjPLGtBDSAOGI4scstUZ91XXQzVTf75yILtIyFKO318CttkK6w8518WdoLVlv7I7vZW&#10;e6p+HUy/YS381LtMdvkxad+lUDKAGGZHXmrdL+7UVkBaQBPgx287VP/mgsCmynx5cTW8/PLV8MVn&#10;Xw6f//DF8PrFxXC70sWUGoa0849mX2RRzuQ/ssnddkz7OwwK+K05f/SY8Uhxp57m8gq6I6vgsczI&#10;bVI8tpHDTvJJNsmtpu0/NVJaaiPzWI63p5+80r4y3Rs0+vwvG/8ShoWC/VrnhUDwyflHw+nTT4bT&#10;Z98bzj/6dDgT8wpjQCFHBXgDnXWob7CD+7BRL1wHHAOSeeShOg/d0P2So1lsRjBvetNAJuDYLxPy&#10;TW/IBaqx32sus1/CZuNBF3sNgikPZa06b/b4Ztw6REji8sv4MihWOF9Uy8zYV0nEvhjlwvVIQPdI&#10;gPdE4JenS4gX57z+Wlw31XFDK4DY//5onJLGnDqf76JuPuaIb5PoDR8E/cO/wS5xkypUk882TW7q&#10;d7uO8Qu7Q7TdJtbJP1PjjHacU7hvgKwqaabBZTrvvRBPrPFSYWA+sVuHKflyWXZlo2DX3iQ79ek6&#10;bVPUsjmP/jOZ3d8EVblcsKaxpD8SjTpkRuvXI/QQmzaIg/aI+w12hP6xZYvGWtqZEB6nx3U0KTl7&#10;Z3KJg5uhjhYBGewOs2vG3+85ryrWJMaEAjPpocNgWJOnbzZq1qTKzql3+QCPgGWBh2YWfZ6sgL13&#10;eOfMY8h4LBx2P42BJzOI2TnmRjWDZ4GkZibw6K5dO+k2ACV/lFGlc41VvbmuFT5HHQJkYQPqmXvO&#10;vRvonUEAsNIFqDUw9k5xxTVIKvJwqgz4SIyWrII/qkPVuUAWDGDqp8aYtXjYrXrmLK1NLbInmlLD&#10;B2Ytq8NC2hYaQ5xLPVAeD5SHEQir/DkjnMnY7S3d72KHGZmIkWNHRPn6L0/Ph80VxuHQUzwHx+yC&#10;2265FtTRDBjOY5TKjk6VGVaRho1AAGeyfTMoQEAf4gOgA4jpn8Xqs91Xs1tFtiptTPF0FlqsMHNg&#10;rERrampTqYkBxWH1B7enKlgB0OcdfvQosYXsbkNMM8eTcnPdifJ6rMWdcMzc9FGOQmBmDkdajF1o&#10;/J6b7e72VAd3w8Xrm+HlF6+HV19eDusrbo6SHkVWEm5jsxxubxi7fqjPtAOytgeouK1kN7s01EHC&#10;2a5f6kECy+y204HsHk1olCOJvHziaj+ZE9PWs3Bbfo9z09z+zZF0ptBxmto+N+f+IeXOn6lFGhBz&#10;eOdIF5hLAd1TAV4BwDPe0CYQ/OzT4ZQXVHz088P5xz8/nH2MTMBYAPHo+FR9WeCRx2Cqvfdv1d4C&#10;xvuaJ/d1RZVHojG7ZI7daIzy9IqVzyvfCByvNK+uNFeyC5yb9fzPlj70YT7Mf55LmcseChS7MCpH&#10;FXFmFSkWk2zJtv1EuGG6kpgLZ9aYDC/lWX6MNd6wd3B87Bdx+NXN4sMzXut8Pux7t3zpN0c+BohJ&#10;nzn3/UlzreaYb5O+3dRn9I/+xi+XbavZtskDYE5zt+zdGDb4aVkNUHGbTXQqT26TKB0tSn5MQkfp&#10;IQE6KF+ZttpMh3cQy2wtYtKtsI4oUQVyuFgfoc57pz9n6DF5MzQ3d/2+HnXWO+P+VDnCyL+KiGVj&#10;RkRu2/vomCihie/czPJRjNx+kceO3F4jjbXT/eu9aKbgEUo+oo8P4VHNrh87bQbDmoA4o+pdLQCG&#10;3ExKDRoygWYiNaAsBiizm8rkmjfl9Y4wgDdPWPCb3My9MwzH7SMVsNx5OoPAMH/zSUbcvEYYsB3A&#10;3TvI3j1GDmitPPlMsfJioGz3xFN+w90G8zBmyim91in2TjhpKq++W9xywsa/40HUrwGeZ0LJWAzq&#10;XC3gBEDSO8N9ntc3lIkDjMtPrGW0WP4yF2pCbtoyGFZ63JTG7rDvwRGTJEsxZjgtTbu/k0frTFYs&#10;taqjlC99SHUmr7LpkzK2pJmYIyt8/6Xs/hfB5FZZ3WauR9oEFXuq2zoXKSDQF16kxW6VQbCY5xnT&#10;hwHG3jE2MJYbmZi/tCem7rM7P4Fiyd1eyQ+wYGSlNZ4x5WrDQdS+6LIOtZ9M7+yL2dk/lj74RHk4&#10;NUdGe3K0gnZREc0Gxq6hai120Tmfj5tt6gd2CgWMV3fD1evVcPHyeri+UB+UW4Fc7Y6poFwEybDb&#10;pn4MjHGPdvJOnacc/aGzpl0U22YYu5kwpvQH2/Aq0ypilGBmb7Zz0g1zoWS/OSegvpPM4eMTO3JR&#10;5+WboTGFmWJkzXN6TAbNwnPERYD2wXyk5uRcrC5vlxyXeO4nLQCMzQLHPIrs9KPvDafPBZifPPMu&#10;ql9hfHiktlW/ECg2A4g198CZuwRu1YtuxVy0eecX9hskNWbEvI5+PBpRn2RTP2oD9/0ZZ/6inlMV&#10;TkdxDarFJreBGMMkrQrXc4TnvWJ1YvXnOxkc8NBH+vePjn0T3dE5gPiZAPETg+IDgeK9hUAx5dZ4&#10;cl66vUf970mEl9H/an1b9EE8fWJ1dTn83/7wf1QNBz1eIUinQZZOwMSQhoh/pvXpJinaBGZSSwNF&#10;7tDWNZ9gwpP+bW5Ci5U27YQzx8NhfaOQTyjpGlRJaC3QxJy/6/KGKU3A1RFkHeOG2lSSeDrZBEo5&#10;yr1ln5nEmfnbid3fyN6H5uVvcl71M/phn5szSnev7IvwTxgkkXa9TfJtAsb0IHbNVhs4fNulo2Mm&#10;VNzZMeVOc/oGN9fRJ5g84OglHEz+IdslHzVWGmU4zpwSa5J33YxsKeGy2IUUNgWwK6QUSZe+qL5t&#10;AtkoDhNdwN5KQHhv+PSTj4fvf/rpcH56SsIeCzxCy7u9KrDLfCeALPdGDt6GByjFvOFpCwK2edRY&#10;gHGAbl5gEcCbYxLI/Ggyg+OAX8z++y8AHKArBjAxoSs/gFAAqydouX0EogCbQRXhAKoFVpE3Q1QN&#10;tl152x1HZZvAb9Lr54kaVCtc7xTPQXHSg0ljWkgQeJFxOu516jHs2DFWA9a8g6cAk8mOryZUu+Nv&#10;QCOZ+4+zTftIwjceJtJVLlIXDsuiJPMxVhv6bCwmC63KMPf337eUCz2dgAi3y4qcfCUbJszCkMXM&#10;gfS76rMuC/3R1oTx4olMZbI+h1T5AL/sGjGXstuu+uI4jxZMR0andBNnyiLp5GMhctlZzvP65Fwc&#10;+d8G2hK5/JlVcedGKpfM+SHr/hvYFyxAFNokwPhQ4Ce7xXVRoySXMk8FhE81MZ8dHQ5nh4eW+ckZ&#10;iquYzrMzSyJiyhudhEDmTLt9e0E/3OdfnaXPVS9PjlRm+SudgJga1yLnuz8K42pCa9SElBa9EEpJ&#10;OxxmhbU49sgQIorp+PbGHR3QaKMMVY65/5w4ApJg9NfYPb7U73yxrTbKRTdjDnm5iwnvTJiSRsqd&#10;eutxM7JltSZ3NBNx54LoeNOUrcyEL7uiJ934598PgTqBOx4ltn90OixO2SX+yCB4KTB8dP6xeYl5&#10;JnBoQHikRtXIVx4dn7FD1lR2UrIMrjHATYvzG7cBrX4covwYM5TXoLfIeXMm7ZC/+jCbINxbwu6s&#10;+pfzTD+kXylMapU2ChMXFU2I7GeTNmGOYzSprZgn13VjX7PmeMYYx0QOTgKMqQeeT2yQzBGKE3aL&#10;J2Dc1Pl3Gb6CmJ0IptDuK/Spb4M+CFD86//1Lw5/75f+3245PhNhnyoGV4eg8jJwqiM5mn/cgOqT&#10;7nzpGDS8GD/9WIMjEC8LQBpuMuO3zU3OEYqadsKZ4+GwOUvGKaUHTcbcic0OE5Mm4JhJOnb/TTaL&#10;y0BDgZMak8cydfyEGz1F8R/JfpMsQfXjb2TvQ+RrlxB1eVtgW5szmtWWCf/dMF32yHdjRNLS7biZ&#10;gCB0dBikYSYfDTJZ3gaKA31ElMU65Jq3MW04NkTlcObdZB95OCTlmTN+yPWh71aKErTeJiYFAAV/&#10;LaujiJyWuEHxvUDxsRbx73380fDpp98bTo6PDYasW5MS52dZBHMGchDgzePFAMGwn8e72gxXvLQC&#10;YAzwhX0c4nq4vMqLK665mQiuHWGDZMCxATLnR1cGxjzGLMcV2LHtM7y1ewsgrsUxILQWSezKHICY&#10;XYmA1NQJ9WWTCZb6LHlTj+n4CegrbcqPrj4aYgAMK8yYF9IjLcng1iuX3ORVeVDe0mZ4ADoz1/C4&#10;s16s8VLOZMekpgFJAcX2tzzhlIo/2NAbG/1PYE/M+UJfTFAPAF3nm7I8wmrHmAoDW46pFLAr/yMp&#10;c2r+dK0qq/NR+UOOQTnIqUX2xgMpgsihhMuI8s0wAFBkVIII/QBggKAx8L4WfO8Ec8a9QHFliDSo&#10;f+djTEE2Kkb6GZP04Dko3sh+K3nfxw+wACgTJWpVdimgy/Rzl/38ZyWSixUBCuXVT/mQm7PES8U+&#10;loydYgCxd4p1sYkf8QxyNHNTH10TyoYuIhhn0euxjFC6LAOgyJ91hHIvTxbDs+dnrlLGJuAo/avn&#10;GUWlDi2THSs/pRPSbKD1jBVkmzo8P86XBcjRELv9yhxFW5qqX0gBbVjqTO4zzkeJPIZr7Ki62+7H&#10;r2EyrtUmuGkbP9EGs+QKIj2didarj/IbALzDlmVdHqN13suIR3TYZRN3emy7zY6TcJDVKg2DYgDd&#10;oQDxoYDm4lTg96NhIfB38vzn6nm8Hw2HAsnhp5xd8y5qjQK1ufKJfhYajUXkPBrRYFXjgmf2PigN&#10;npN9J5kKpr7Cxth0xt6vPZbQcSg7+XJY8qeLMB7fyIWWQOjyeOk3Nu4f5Oa2HmPGQ104DLmbyB5t&#10;7U+1HU9mcRuzO83xDT/p4sovqOGZxcytSkQXACcCxewQP3VdLJ5QP0+9W8xrmjl/TF7n7dD8PkSe&#10;CJrc73nz5tugDwIU/9L//Y8Ov/1P/gH1QLXMBg6/FpqwM1BS0an8dk+UCcA7CQpDY7u9JaMDYHEn&#10;dpzoUa8J03mQl85dbkKXlTY9EpbQLgs2zR6a0jS18iiXPKqJ3WKAMI9pMijuHQQnww96UBJ7eEoW&#10;o5nUYk/akVCmmF6yq76s1PLoe5Navu3vQUMqRJdtXlbrY9DaPaVjfz52tozIYYw5TW6lUwVNuqHK&#10;gWkMW8J53Ax02WAk+kHGXAUo9ivA5dYcnYmcQM4QWtqMtSlWAlYYXI4XS/pZsUQONdZJKWpThLVb&#10;LVT2MUj37eTVXnJj59FmPJKMVzx/+r1Pho8+0uSkSYmFh+MSnPdl5/dWBV5t7gR8BYC9AyxQLCAM&#10;yL28uhkusRsUb4Ph11eXw8XVlUHxlSZFs/yu2T2us8PX3GgnPVfXVwLINwbquREvoJnHsuFmQvUb&#10;mQT6GhDz8QLZC+g9j2ILmHPxKbcM10jVp02Y8G0vBuj60W8Ch96xLkDcbkznQ2bSC8jyjrZM6wCU&#10;kkflifS6fcgJeWFq8OI8c3e7+rd+POYdWO1mVh+Tk+mdEvpRYAq1Ubo8+YNnIMN+CojKQdv6Rh0D&#10;DgWmjyqyQQX+Mimv69SgmDopP7l9MyFpUTcy4fR93ArnfEruOtany6CALm2ZXEw5cpH7KkGVMQwV&#10;LXXk6I5kXQ1geINn/o7Nbqp3smR36NJLVKdvHeQmabhd9XFZq61ynj31tqa98SNc6ySu51kBc9V/&#10;wK9wi/T7KIQy7EfZ4bZsGI5lLsWA4j5GsWR3WfF8gSNdaXPlnTmUX7sDhvlA3pXGLTaAKXnKLhBz&#10;fChQfOobZAlD+dlNl8P9EzCRaR4djiqywMwnj0Xruu1AMm2HU6mEtdliyPZ2pH63iXqfZFNcZKrZ&#10;nfBuHzH9zGYz/ZD2Uvu4Lxf7n5AKo6/VYlovrLS6/kibixfcZtdtyj2Wp8oaamHXy1Q/0y+1wkc2&#10;dJWY/kZYA09AK3304MgvnuBxY0uBvqOzZ8PRk+wM759wjvbJcAgoPDkTcAbo0rf9H5GyJY3qo55j&#10;VG5yaZ0KE0CsviGTJzngBuTy4h4fC1KYnMlN/6E/k9cAXcpPHgmj/rQEEJ8MxycnmvfzPGDvFtdu&#10;dAA1JgA78aVIZurCpphx7pqkXdSavIDkVvM2oHhzzXn4q+wS09AqI3Xi+uDJGwLFPl98pvoQMD9U&#10;mfpi72tTxeWXtl9pbfo26IMAxX/6P/nf+k0pI7mluhuHGEBuSw0SKt6duczmVGcmdO8GYpeyHsRe&#10;aNCFQuIQvjoc7jD2uOe6oz/UHWmkR8ISmk5Hf5rvFBsUawz5LKImon55B4PBZ+UUVzG2WCWVWela&#10;JpIDt1OyqMKSd8vwiazLmHzN5G9laNvOLlpsYiaRLucbPMU0487PKGirLVWqkeykcJHHKLsjFUk0&#10;d7adkJqbK176QoOEgGL+ckU+yZxcMiQzEwXThMmKmssg3zJLoiCzPubwBKn6qDY12yd5VTcmohyE&#10;b00TdRyCWKfs1DkEiOSh80/OTobvffLJ8OzpU0+eAcR3nkxuYHaCr1fDxXW9otg7xJKxSyzZBeAY&#10;O6BXABgg3GxALABsU+xXHWOWHRlA+UYTqI9zaEL1jXsCn7gBoewYZ+cW4Bkw5ZLqx7vEagTLPeum&#10;Drq+4qqyF08La7EXYMBhHZcwUJS9j0qU/61k/eSJcOIHEMOAL8LXjomIHJBft1WZtGDLYCiSxKEU&#10;Ab/SV3bfsDiy8iOZb7RRWjzlA5DXctJmB1JLoxe/o8N6AYsWOx7rZWBJbkhOrKiulzwqTPoNikun&#10;ORcF1IcvDhSJT6Ip3y6EflK99QPxTxt6y0mAMlMvU93Qf+OmfypvYsrBqOPIBf2WNjUw9twUchj8&#10;qk9DtpKoE05bkw/aMUcnAobNGrjUGQs/GYk+AWLZ/ZpsWAq5Ya4ffedzyfIHGDcY5viEj1BYJj/J&#10;ANNwykV/5JY/mfr0WecGx8ztI3irvgsRk7fbHagNF8f7w5Nny+H09Nj5pUwAIArMMSYAhURbhO5Y&#10;yAhQH9Mp2jfe/hFVZAfxz+iT+HKLd9MYKUFGuw2ZhO841G/aFUf6OH4xe1yqb9PPAMJim2o32s9j&#10;zuOO6GhBsdz6dakkch3KbpAqgdcYZHhiJ7QzMKdJkLpHV49YuyZ7+VOfUiubcuJ2U980mATk1nN4&#10;T3i6wjMD4UOBwIPTZ8Pe8ZNhX8zb3PZ5jfGR2hDAq7HpNCkfoFh1wNxEOWlvnu2757ACrUuN6ePj&#10;4YCb05Qm94L4okrh6BPoSV2TTcmdL/p47FxAHS0WAsXoUH/yvzKaIwoU4+80ZfrJEZbX3EH/tFn5&#10;HeuJMaY5cyNAvM7b7DZXAsU3V35yhhT4TDHHSQDD4efD8lwA+ZS317FLTBrT+P56lNZyM6sCfCSH&#10;ivgp07cOiv/VP/kHw1/6E3+kqqM51VNVJErF0KknBlhkEmpuyuLEtKxuL0cW0xqGVlXpuGPEnOux&#10;aMttARFNVjFvrJ2wZokDyuWtTHgHQ8zxib6D3X/fCRF7Z0Nu+lTitu7owYSmFHFnkkv4KodsuO1v&#10;Eyq3+X0pYaOi4zkx6/dktcP6+ZFSmGi7VJM5yZtYx+c0Dzf3mmtkYsKdBbZBcY5PsDhp7nIbUZet&#10;n/BMTLbZI8AJd8zoNcltH8uTD/vs1I8ZOV5iJmUARWjuM2PHmfyYJAFxTLqaJofzk9Phk48/Gc7O&#10;zrUYPeRxWJrEYIDvBYD4Zi0QC/BlNxhADFAWwFXYV1c3w+sGvQLCDYKvxX68FrvHuCUfX3mseG3n&#10;+ARvhvNjg7wYBoQ1APXkTs6rCJ6IJbDcCySmRkkBq4SpwPg12zm5403bCSgJBAKEzZUH71DJzwsy&#10;8rLP4/rjvFgSfRbEnZqv2ncHwYJJzIgiVjwFQsYuMG9KY3/DwFd58Y2GmHJzrttAGTugjjRJgXph&#10;4RIfHy2H44UWIC16LHwsoONfk1r0NFmAHhwnF3Bhg0cx4Ju3qHknWum6P+iCBQDumy6pd+e7frYK&#10;Q3mlW7+Mj6bu7TbHtgpHXh/Po83Ole2AQy/KyBUecjz1Z5rb+hweoi1ycWKgJYnHrjLEm+F8fMJj&#10;OKmz0KOkAXFuiMyucM4KH3pHmN1i/LxTLJ3MvYBhbpMzy967y33cgvXFb1fTaCPnkSXvqaXkHTAH&#10;yTs/4uStQIzQ9sn54XB6fiZAs0y5FIcwlM9tiT0KzFPbVi0rjPuKKWZqB0qcMf24bLZfGOpwzmFE&#10;ox4RVomjJqlPHCNjL6bXV/qUmHL5OI88kXncyd0XnrkYRcl2uuSDcZ9dYcwJFLu+u99UnlwrrWKk&#10;6LCtTQdKS6EjkToMOvJPQEBj9VHOw3unmEexCQBzhlbg2E9bEBg+kPxAgPhA7chYdDtRtmLPz5jo&#10;l793kjV+95cCrtLNeF5o3uYRZjynmz7rfgXgdT5oZ2cw/YddYPJlJq8C7ehR+nu64FJGzBzPMCgu&#10;YMwxC9/05+MgkXkn2aZ0iX1zoXSSZ99zwb9tq5vhTmDYLw6R3ce5dFG4VF0cqQ4WnCeW6cey8cxi&#10;lcNvZZSece7+Mcj9gx/6jMc8gp8ufeug+G/9xT87/KO/9Vdlo+Mi0Y9rpt3bFCDsPuNBkwl4Oyyd&#10;agTFdFAPYCbXUo2cdFpRsbqmDLFDIEJv+02Ezi2qcFsscU9qJIrND3vR2JyD4oVBsRpC7pwpJkIo&#10;1vxupdjozYGJUwO+0jaNisgL/vNJ4V2sXxtzO5au7x3mQxjbvw5NJZslJdqpYxESF73qsxpzJ3zV&#10;uSntjJuJahsUM4l1n5B9DB9N6jWxVRo2bVdqqu84Ewp63z5hL8WiLrcJ9zYnRP3KQIdS0ufOf7k9&#10;O39SRyeWfoHAq9eXAqsCwQLDLy8uh1eXNwbGBsXmjcHwpUExfuwW8+QIzggH7HLkgd1em+w6wgJX&#10;3nGU3aDXoE7gk51IAS6/XpmJVXXQu0Pkk6wn96KpouzvxcOLJ2+IQj4t+RDBxzqd1bPDqB7cZuTD&#10;O8SA4gBxQLHN0t0mHHXW7PjNdtfH/vqSDi3A2ubO0eH9If30KWm1HEB8r4WLVwcbmHonmJ1N5ZG6&#10;kYoGrqhzf2OhY6dIC1geaXQ0nCwFhFnMWEi1gLFoEdavnUaXdPqv6dZFuvL34kz/0GTiXWf1Ufd3&#10;xfFzpysebvKfIpF3mR4IElSpoS5rU/osFmQKTERrSj3lVx/PnyqXFbJbrPKxY6qy9sLp0JqO/AxV&#10;ORqgIEcnaZPeOEalClC8Fm/k9sWFxrF7DEABHQpv0Cud4xNC5HeqccKj8rxTrHAjIJbJEQqeLkv/&#10;G3eIZQaMFTAzIMbODnHmQErnLCtN1wFlmjF5wpdCGtAcarweD8OTp0+G49PTKpfiEU6MnXnNpUZl&#10;ay6ZlMYPO/Lics5oqlvbd/Nlwl62USaa65LdbTIj8kUQByO/5shtV5u4XOpjGW9qozJHrjjJPBSL&#10;cuS87IJi0oos/SaJl1H2idCRend5HaDc2IlvWVlJmz4nB2DUr9ymjwpEAngPlqfeLW5QDBAEEO8v&#10;eZHHqYDucY5HlU6XhPJZr77km3PCS43rY25Ck17sGt8LgWpukONIT/9LRt4pt9uZekSh8gZYx8/p&#10;UC+MpQK7HMGQReGYJwC4YYPUBskAYuYX2PEkl53jFj7nLH30M8+bAsX3BsU5U3ynuZXicMb6WGB4&#10;cZbHsVEfXDAA7vmXwxe3lCUV+2ORi00nUd/Z0xy68bz00yUPn2+T/tHf/quqiP5QKTEh6iYsGRbL&#10;EGCZNYDdM6ZjubOKy5iTgzTJ4WhbZk1KdiPANnP/SDQl7pjltK5YQ3LErQDl6Wdglt3kMouto+12&#10;bFOHm4XxRPEe3HF27Z6YquOPjC8/P03q+u86MVFZMd6bHD6RHE0/7mdxhWbWLSJcsXXA3zBN1Srd&#10;clDP3n3bf9DEpgVfE+0pf10dHAnE3g2vL6+HL19dDF++vBi+ePl6+OzLV8MLgeSXAsbsCL+6Whkk&#10;w6+9Q8zRiVVurgMUA4QFLtnV7J3N92LCNgOgAcqSw9kRRQ7nWEVAd27My0s+dneZOeow3/XVZN11&#10;Dc36H7IJ8HabxK6fmEXt1wv0FL5Zqs3SzfiBC/s1e9EvE8DJfA0A9Y1fuFm8lC/kt/oZAazsyqJ0&#10;ZF7i71aeacp5wOXiZFjwuKN9doQOh1uNsWsl/Vr18oUWp8+uLofPLi+HH15cDD+4eD388FLte622&#10;1uL1SmEuVLdXys+N0t1owbs/YrGEpc92nrl6KNC+P6wJp8xcq959vGbNTrLa+1aAWwXw7rXy6fy6&#10;rNQL9al6K6au6JLysb2cMYup35RZwFwV1HoV3aSsqqxsArAZwL/Ke94cWBxxxlJ9W6h1IeaGZECq&#10;wajitcnMQ/tjDwNoebIEwFc6MCXP0YgHMU+e5dXRYkzlGDk32eXpE8RDB4BXgCIplPZKq9i7egZq&#10;KUda1DUgFtkj/YA+wWMOr3VB+kpjk3P81AM7dNSLz20L0BCOXXDXvWQTc0FUNwY7P01OWF9kyV8y&#10;U0y+d2Xm2fytMiNrd5dv9C+9o//W3C97u1VeTMo9uqkD10NqprIZfh9yv6r6FLmv2RLZ5NMKd5Xv&#10;uMlfLMmrTKp+fK51pTB9NIaViPt3oo3seONHDv5J8JleXcQCptlFPhWfaUyfnQxH5wKOMg+O5S+Q&#10;7F1a5cH9zO0hrvayPnHW/XDmG+zqU7D7QvUHuTUqxMTHjgkwBixrBMDMBZpnDnhcnPJ2xAs44NNz&#10;mWLeRiewz+Pk2H3Oi5+4kOVYJ8c7NE8dLYcj5ijNVUcLzsZnpzs30KpOyc2svb42SYXnXtvl0MV8&#10;Lhp+ukRNfmvElv0/+juAYtfHNvunKuhRSgeaqN2TnOg7U5YpcrF+LHc6hOsP8gpUlHARZDGYeb6V&#10;orfz0yrHmLjnupQPD0hzh0v8LKgTeQKqzxZ1oCrTj8oeoG33QJvsTrNZUln4/VZorAvXX1m3auj9&#10;yHGrDdwOcxWz4lWJTVObJcV5lG+aSMG9grrmK+bRPccCxdxowQ4aN8exS/zq4tJA+MUrgeELdoHZ&#10;GebIBMcpxAKiPj4hu0GRwJGfT6wVegTDMGBW5YMbKPuxbTNu2Xznk8UF5uyqd46lp2+WCkAEHCuu&#10;gFjM2oWW3QxAhss9guIgyqpzUZtbtNsS6adN3WaPsUGyV0ECqrZdGMVFRNLyC5iWXTKCEsS7v2aO&#10;TIjl4ZvBBDI5K+odzYrDVMuu6eEBO8ILLTL8fbrwDipp8HzfG8DTzWr4/Opq+J1Xr4Z/9eWXw299&#10;8cXwW19+Mfz2yxfD77x8Ofyu5ABkgDKA+fPrK4PnF7rAeaULj0vVF+CXfPkmNC2MBskyAccAd87k&#10;rvw0krppjTwrgkGZAWw4ZVW5lUG59Ako9ieFki1zFh3Tc5fqL5xFHNNu6QvIViQH59gBO7PKotDu&#10;EYAYMCyUanBcANkvpIG1+BprKTrgGHDKwp0zvgHEAcU5IuEdYOX78OFuEOyUW4zbZuxHalAAssMq&#10;U5znVraoOOUz5SC/yPZlcZqdtiyAesqgZF2m1EzZFYY+wjGPFRcuugh9/frKbYxeHwOhbyiy650+&#10;IJkBstJqewNk1gQ5yZr1ez5SGpmLYyJCFl9MW8MYHd48cwNsZjyB4wJtYzgKnDCwG0Ty0dzh1t1u&#10;8t95eV9yfzE79sxsRZhzpbITxGliTH6x8pO86DJPJh/6ddnlYZY/c1jmCOJ1knLr4opPElDPARRr&#10;PAM6DzUnHxoUn4pPhv2TpY9OcKY4Rxb0deL6of1jJEHniwuqrvcCvDDgmx1hZPLjMGb70Tc8D0m3&#10;/7HCH2ZuETuOxr7nAeWTGwkNgpVfnq/Mji/AmIv0zEuHw0LgeKEL6iVM2ZALGB9x3lrh/JY7QLFU&#10;83Kj3X8Wvg5VN1H9MNdq/tR89nC7Lt+fHlGr3xr9xt/+az7z1zRWa3V43O6g5dH2docIm/Db9Li8&#10;o2LO1dhtwWO6RJVoLwZfjzpPScNp2jbZJ/0dhkEp2Za8eBzwbT5OmpoU9Cu4daC27aK3hrVZNLf/&#10;BKnrInVU9njZb3S8JyV4dPDbuku92b4tn4WLTIKvTdH2Lup0XL9uFyYfQISu4Pl7Xeb19c3w4sVL&#10;geKL4eJS4PjiangtkJznDfNGOUAsADa7gtkZBAAHqPYOr3dpa5fXxyIApDKTyy77xFlCZFeG/Ld9&#10;mfbTYuLdVIOracc4TFqA3toJlnmr9Nkx9k16Yuy5cW4Cxs7PDm/vEM8yN1lGchkINIaHazEc3fZ2&#10;VIBwcwBx/GVMrKA+xqAIsMun+vaZatWtVEsRIIOdFwAxL1kRIOZvTaZeAOhabSHAtFLbXbHbr3b8&#10;4evXww9evzJ/JgD8ucCvd4dv1NbiL1exfykwDIAmzA8vXgsoXwxfiLl5stsecM6C6cdTAmqUtoEX&#10;7e92Ub5VGDNhZaasWZhcB7KP7HqUQorGTw38zABiCfGn7Pe6sJAKtZXKaUafIYBDG1cJXPrlHQDg&#10;I/o1j3RrZkFWnYlZqKk3zEOZI6teeRZxv5iDm+nY8c2ur4qrzBwoM/vF2A8Eis3KbDOgl8XY7a28&#10;UgfkGdONrS/+3i1WxgHk3jEWSyTv7KRTZ7mQmPUPObgAfPnq9XCh8emdczWKTYXjosTjzqZYMlWV&#10;/cLok2VOStQfEsf+KAtYVZjm5LeZqJgVrj/IKN8YDk7YUdbh3sH6mZgs+/eriZJSXPpbXKFtF/Q2&#10;jUq/PqPbeQgnf/YQVZ8u75hTSvi5CLLTX1VVcpdMDh9n4EIX0MjRJ54IcXo6LADFx8vhwY+ZCvtC&#10;SWo9L2oeZq7wU2TGcaf05K9aVjqaIcSYIM+cKUbG7mx2nI1IAcXKC32t66Zz3xw/5mYyT7wcm8jj&#10;53IUY2SNqRx34linGHfJciQj/2j18aKqCKXwDZAy2/Otb5jWGsAZ5582fbug+O/8df1SocVUCq34&#10;CGWANHUjJE6oZW+nXdXpKFnI8yO70iGpaQEI79KbkncQ2Zxn1XkNOy3ZkkaHiOnfFm3RvKxtn8u+&#10;Bin6OInM7UXp+9OEMvnuhvw2SJX0aD29L03x0961wIk9SKsPmDVz2Uxw25tcD+89QYwaynyT8Bn1&#10;l1rUs0vF35lMqi9fvhw++/yL4cXLV8OlQNXF5ZV3pQx85e9XMmvSZfeXZxXHncWXydJ6xV4MIOz8&#10;uJH3hiMBE86NYW6xZMgP+EtQE36fyevyBxjAAcT9dAcDWoPdArySNQh+L17Xky0A8jA6VL4G4v5g&#10;qtrmbYPAstTqLEzLys7CNGMqCXn6QOyEVi9I+VRXBDMwBhCBZlS3LGwA4QA5gN1SrMWTxU2VzTOG&#10;NwKvm5v1cCu+W2eBvN6sh1e36+FCzK7vlTJxLd3XSuVa9kslfqkkLpXGhYDV69theLkZhherewFm&#10;xV2p7RWPds6/AYBj1Rv1RDnUPt5ZIu/S4+yyCMltAGY3Reg66nLHDMmOQRfh4za3LUIxOm436mcb&#10;tb8AwHQRUyEUp3cl2QXmJUYL9SWD4eXhsFQfO14uRsYNczG4FB+rLtnFMiDmIlFsuxbrI6XAzi8c&#10;wJsn//BIzJElC1DWIqhMAXj9Kl76kvIZQJy6IdN5AZNMl1lx9EPeAZnUhi/8uJh0P09/zEVh+gkA&#10;+PXFpfhKF6GEQaY4GpN9MdIAmjYY7ZhkQWk2jXbXO2bs9Dkcbo+RI7M/7vL3x/7+RtZhYMjumV+E&#10;JX9PToyQ3O9P8xJ/Xaoc20hOyFOTqwacqDbsHW28d8vgCwmzgptjZ3MiT37IjW+H3DzHzbGnJ+bD&#10;k+NhX32WR7ApoEExbcr8daOL2usrntzDnMY/ZOoT6gt9QUbfU9O7FsyK60Qx1YOd8Spfh1EU89w+&#10;d8/DtT7vTJvdu+WD58TTpoDiKW/Z2KjxLJYFDwUkwo9Hnk89bpRGgeL19UX5/vSImv3W6B8DimcN&#10;QCNnF74FmkQl8EfttWXGt9w0qEw1dDesbUxkquiWNOcoQsUxT59IqgvNGtrScnuxFU++byPHCjuu&#10;4sjwgjr5mFMOiDBTPMsplwdD5d+h4Ngd0vETznax9Zrf80Plk0TbZZotU9uou2TinfEsXxPPw0zy&#10;tMQuT+G6pdre5WvzUZKHq2uk7ZCdyjZJn4WUOvGxdX1lcMpkMrAJWJBdpv9SRSNmGifpt9w0S9HK&#10;wwQz2fuRsFtEfevjmVu6lTb6Wea5UufvsQsBoM/5O/3li+EFj1ITYLzQBHspMCyMNKyU5kr5Xmsy&#10;81/kTDhmQTjGhpLOxM4uJrsC2LNrFxbIOJqzAJ55ko1h6+9kc/+1TB9SOjxNIK9Y3sjMa0zzStN6&#10;coUBbiZCm+MOSoBUA2n8A455ox/PJeb5xpqQgaQPsj9snBbMg+jDpE/LVk27KWjXXcaLNsyHMQog&#10;4SY5GA0ZV2lneZn9o8h7CuDhIzfrKzuVfgQYf0WaU8ek7QsBzlgz6bNrjl4uLLR4+siDxsMDOzos&#10;pIp7L2B9K8C3ks61wpoVSljYN55h5okXgCl5+i9WwK/SUt1Rp7xUxTcjAvqUh5EJoyh3yryfngFL&#10;Ovd3Mc1ddgVybSqvMuhH/vvUlUAM2oXH8eWRfL6D/VZ61AdpCr/kgH4s5lFz2ZliR4o6Ur+qfrdc&#10;HgzHx+LFnllYeThR0U4wxccHD8OSp/kobb8Uib6nvATfaKaCnZLGDdkjs86z6ldtcw9LVD3I5VYN&#10;qdxw+pH/SegP0a1CP7A7OYCCLpD6CohQHHHWHxpFdbbZH1bX98PVFRequqDdOxpu7vd1oSP5w4Ha&#10;UW0svoPveWxb7Lfyu1UJbgX1N3vL8P5C5sI67szcwi2or7qk37gPNTvDYdouQAhTtVKccAmfXeOZ&#10;6dpTGLcZ8tKVRsdqwz2kRRZ3byFWPn1Wv33CFplsr9+JodT/SGMEyfTFtc0dd0zBpnd4VVOxq1wP&#10;vIxdgLXrwO0qU+2am9hy9Mimd0nZAMCUP8EJ4mAqo/qr34S3ONY45nFtPMdYfHSq8Ev1yyNdfKk2&#10;NIfdr66Hu/8/e3/6q0u2rflBsfp+rd1k5snM09xzb9WtS6ksGgmE/zQQX+ATnfAXlwX+YFnyB4Qo&#10;gUFGxiCBhQBLWLgBqrCrSnWrbnvOyXY3q295fs8zRkS871pr752Ze+c5B9/xviNmP+eYY86Y84kZ&#10;MyJOXw3Xxy+Hu7MTsS57edPD5YX6ic5sA031IfoTVRSP56Pd+FeAiL7tapbxEE9UEFhpeZBtRefo&#10;isbhFY2fOkmVpc4A8bX4SudwPj8tvj4fri9Ph5uLU8kP6zKdVVzNQXeadxRBfT7jrVll3Jdj+qlG&#10;xTn7YN69jzx3Ghd5yO9aF/VZMPhxV4t/a2+fODt+Nfzb/9r/yHY6Mkf6ZFnFPRihOBHnrfwdRQfU&#10;2megT9QlZjIIKab/OhVkNtBxr4aJ4TSO4fg1bIg5ymfWCdsOJ5R4M5O8inzuwnQ+GlzsVQqVxXiK&#10;ua6BPSa3YnJe+sX31bGoePYFJd/FAYRulcmv692DVVLLRFYS6Igu7fJZRLSy32P94VJRJhh0ReEP&#10;sy80xgqnTeJWyYThSwVLPjeo8swg68AyiS9TjAGha7cZ5PgEFsuOFxOgy8TH/sSTW/m6ZeUFoL1S&#10;uddiNOFBRoryKVkytt5IS5kehOTJZDcVOeliXpYzMJV7Rsg4stzIO3WQh1hx1O7cuoJYTQLQ4Gbf&#10;Fw9bvDw5GX7zzTfD1y9fD2cCPJfyu5AMl8oXIMWe0TytT/1oeTmUtZtBHc0gWIA2t4Nxq53VDwEm&#10;fpm8UIb3czYTt+Jz21vRCojQhwUE5c+qnUENQNlh1FVszWZCQlEZfAFNV4rHhBnlua1L1+53yNp9&#10;Qw1BeL5+J8DCIOz8AM6XzjOAOGV5xV8N7K0Miua0+qELg3SFc4GQ8uCcLzAXQQ2IDRopSXI4Z+U1&#10;TlCkjYdMdxTXkfZFZ+jDt9qVB2UDhv2QoUyA2MrmuleU1nfZk7jlj6lQLWqV2ik35QGAC3iFs9JL&#10;HLoRq50Qe2vZC7i3xcMxAEv1HRXs1R1Nxr4QUrzIWecNbSlmpZ9uTf1Uex2RThmTwJzzyyynH7xy&#10;sA5jnclT9hWNc7LzlofooG7HSj7GEVbQ/TYKgZHchg1D5I0EyOR3t4vxZGK+Vl+hzQh3W2vSHsTe&#10;EkFZYkY+LrrIbosLOLXpGknUA6kD5RgIMqZKpluVQ3DXGEAs1Yx6oa/Tn92GksWACJa/gaPly1gB&#10;+fwRcOIc8kN5ZCZ9A4h2/AaD3WH76MmwsrM3nNIvBbquLY/aSuD2TiBYDpsGuga7AsgCwtcCwgBg&#10;gDD+AGD2jxLfY6llxhTL7TEGpnXa1NHKsaYTrlSpi9NMTEjamLhETT3JI+cLPUQ/zjGxz2nsvhji&#10;nJSfzw1UIN3qwojzKheWpCMzcrMYKpOy6EeYYonpvomMiBxfcQlRrvTJihfvMtPHYWja9kCx0t8d&#10;gFggl75AOzL+bW75YbRNtdXu0UfD9uFzs99AsXswbO8dKFzAlzFuW0B3U3piiJbO4Xx1kEULXeDS&#10;hrrKpN53Vzon6AeA0CsBYAHLu4uT4ebsVEBZs5J0wZyPTqhHXptGn2DMkVZc5dSRtvG5ZEXhR1ul&#10;XhOVgmTWDCgWBtHgsiI5IOyr15cyL5RW4+fV6XB9cTxcnr3WBZxMgV5fHKocv2lD+qN/oyoJqj/n&#10;H7gm8xPsBYjuFxJI3Z6S7Pa5RWfQ0eOE7TCAHLnQk8bH07PhjPcknwmI62KebR7s1/6xyF3tt0H/&#10;7P/1H5VtIk4yk7QcpU5mU/mUsnEvMjRmI5+ebMdA+VaI8zDzc7x0njmNMol6IJgTnXQ0F3tl5dV5&#10;LqaND1Sy2C5yFh0qrixJ2nEiM9w5z3nRzxmM8XG6tqP5Lj9ozOtRDjUQbv+5O3kQp/PTKYFOZ+mn&#10;/MTE64imebwZOV5HbIlD8V/IxC63Zf1SSKdLGXglXkz8I2fLRt3i77BEepTuh8/yepRJJ7mUVkOg&#10;BkMGcg0hAsC8xYHXq7FXmAmdIcYTu8LtlpnhB9ZR2dE9AQ9M9HmqX2BWGXK7mQ8c7KxvDPtbW8Ph&#10;7s5wtLc3HO3uDfuaAOA93nYhBnCNJre1N3JLm+0UgLAREBj4SGYGUbEBBYO3hMityBJI7D3N1KMm&#10;0t6DnFXh64UtE+MnmhVnWkFmrZSaAsgAVNKXsm7OaRlNQLPhRDUngkLkF0CEvhnAixWHoZxu7CHd&#10;fmmTMcvivligOOTInrzUmVXtC26Znp05D95DfPDkyfDJZ58Nn/70p8PRs+cDL/SPMDJqvgBMoBMD&#10;WwCHAgmmUmxXyUN7AsH1QMyW7NvKhy0G3uKituCiwwO90vMJ6axmR84mcnW9/asy4mv/uMSy24lC&#10;5hm40oils2TkikK+qkM+aqDEqtfdLeUjlUxkEQPoojNWjLHTT3XhVW+n2BIQ2ZYJbwnHmBWHC7P5&#10;KrHZ5YYpyWXoR0hAWaZkC6mynBi7mWSVGJv6hX/Ug/p3iOIR3yBU7LQmhaIkMT7p9wKzuqK50lWq&#10;urTOUQGm1Q2BXUCuWO6bBsJlqgfJTBivkbySP2y3mdfu8YVOHtyjPgJQmCq6uk/IVYoOJGh5IG/b&#10;27/cxWMa2xSWCoedBv+iOqmsWfynKPFX2o5r3RFTgTZRFX5lJiGW9qs+N1ICOz/Mx7iJkuZEfXqD&#10;TYQUt8DuQIBSVopZJc7eW8CZ3Rrj1nTRGfUx2pI35w5H+gJhG+pWPFSri121MX0AAMlK8M3F2XAt&#10;0Hl1ejxcC/zdaEyw38WFAPSl+EpRubDQuSp5eKAt4yoXl9wpZCxF5hAgd1WMacArgFmzgGoVqWKH&#10;ImsUKlZ8yuEBZ4+lHmc09srkwt2f8ucVbVfiS750J7B88nq4PH45XLx+OZyLL16/Un1UD1bABaT5&#10;CMit8oMZb1I25YWsZkvTdcBUOHcSSScd3OkkueNCXuPG1cnsw24/AtGsvxX6Z/+f/0jtEkXFmJQG&#10;cf7Zp/W2TEqU4Yl4U1oGrXcjTrTm8llImzDbKl5Tu/GZp3iQOm5FHPOREfu8c8zCZxSv+Nv+QJwP&#10;S12Ht3FFF+FumbuuzfayvYbtDiv/RSKsrAty2BW7fg4t/8ne/sQNxWvun9TmSjOmTbR7NIaTdrQv&#10;p7fXAo1xH8l3mby6okGLJF4FYvIWARBPTk6H16+4mmfLgL0DOORg5ZBBqB846g8aACpYPdsWWNrd&#10;2hj2ZO5roN0XkDrY3BqOtraHJ9u74r3hyY5MgeLDrZ3hQLyvK/V9he/Birsr3hEI25bJe5IBZnyD&#10;3w+AsPKlSYAJIlyTn2TBnE/aDJd+ZRvgtwdlM+4r1e9iBMT4A5itR2UCW0e6EshEPHEDcIg5LiWL&#10;rCzZraNQT9djfi6jyplx/Bf9YB3MLhuAxIqT9A3jB9hmdZgPn1xeXhusHhweDR999PHw+ec/G372&#10;s18Mz559JPC3mRUgy89FC1O3SPUOmJXGNEnwGWhf/Uge/NCwt2pI99mqsZ4VexjgXGENkOPPSr6A&#10;p6pOGd5Xq3y8xxY3/h1m9UR/tkKA3rYSD1mVXwPbnrjRD5Nuts/kQgYdj7orQk+5iJKM6qcAAO/F&#10;Zi9xAf0wF2Kqo3Toegoge+uO8kDOvCFiYoMHOIWIY4XoA1MbJsiseOk7FbnS95zUcnccVuosO8CH&#10;rOhD3X8cMecA/Zt+QH93OrUN5wrnhVtR8QJj6jzBVJg1rTCvCKoc7FKw2Q9Plh+AWL1E6RAj6UhP&#10;L+o6oY+sct9nh83YxS752X9O7c/P6qg4dpBF3ElXfhUGoR+py33CFxzoT/XosYN8xro4PHGS1/dg&#10;GlEmIoSVsyyjTuhENtWm6l/+UlwB4jyUNj2YZr07X9rZgjs/9JjzjH5R0QRUbzSeXV+da0zLSujp&#10;yfFwKmDsT+ULGF/xiWWNdWyv6roiE/nRt/qcUmsqQ/JUmZxPAtow2y9uL8/FFwUoWYHt3lRE3zHj&#10;o74iO33mRhepDCt5OBY3WbP/WX2WMfjicrjURf2F5D4TED55+WI4ffFN+OXXw/mrFwLIr4bz49fD&#10;xbHmJcW7BuwrzY3S3l6pTi4APUV0TLcHHVanhB9SVj2sB9XjBnAsnV0JhP+Y9FvbPvHv/pt/f3j1&#10;9Ve20z7ukG4oPDigsT5ChCeuI8jSnWUhrciDDMqXF8pH5z7xivVPRmOaKW/ZSFZ+HT5Rd1bI5cZi&#10;N4St/YhF2XRMCaTOzIcKNIFpLISx85J5VkNYufNX7ZS4V7fJxwODOXUp6UUMEjbiQhbkmMnSgalH&#10;222U30Rdp8dofH/gW2kpH+VrH9V1DHFWcrnM8i17Sin/jieOeOVvkkneCah0ItWrY+BLjrjpD5zo&#10;l5z8TB5yM3GpWcpOjhXf+ZJ95V88tjdHMi2a685WBROzJem2QeWw/Yg0y2OZOh75YWVAJA+AGSCR&#10;h+levjrxBMtkyARbYjqeV9x0bgCE/GS+gAYgwsCYh5lk7qwJHGuQ3xHAYJV4W8ztdwMssZ/gL9Ov&#10;xJIk3RvVnD7/MlHHtKTIUnWz/qiDHbjF0jdmuzMgauB2XuLKBsJtUzK4/nY56Ywkk84bojp9lQ0F&#10;OAuc0L4ASxdIuZmA5xnhB2gbVwNxk378EafixpDo8YccTtFiT17IK3nIEzDE5EIf29bFxdNnz4fn&#10;AsRHT58NR0+eDvsHhwb8vJmAi51rxTcAJ9fSAXZPjHJTH+tfnPXEfHwCsLgDiJQOuQMQgenRcktH&#10;Xk1WeIPiEThrDGqQHM4YZWCpfM1tn5kyyh1QaJAtpu72p21k7zpgOK76XvSDr+qljHKbnEj+OzK3&#10;tVdXuBWtfs+kqXpzDqNHvzUDQCATfVDXlokuxErzptLzujV00e1RPSRlQCSt9DBx0HHXg/MHAJ79&#10;9pJH+RLe5LzaTR4ug2xlF3FuUF8eSL3TQM/XzQ4/ejZsHR546wYfUuAU8DxWkvlcckXkB3BGFp2X&#10;4cgxyYKcpIkMPiJDnPbHPprO3xbHzTmMLWTb6KxapComfHJex6TOfSHpix3bxZxLaps8fIq74jit&#10;2lNJHR83+cjPMurnty6gj5It/hNhn2SWaWubRRXe6RftML0EHcom9hgjfa7xFont3WFj52DYOXg2&#10;bOzy9bYnw/rO/rC+uzesK4zPK6tRx3whV0FEK7r/UBbbSVj1vb7wvlgAK1+Luzg7yfYE7hwBGtWP&#10;3da0qcZog3BdCPLBDV8EVcUiefIPy0M6vQEMqxxWaP3cBvnNBtoG/FM+MRXku0/9NbtrwCgrvWaA&#10;qUApealWXAz0/nNvl6nyFMmA3AsXDc4VFlCutAB8n7QZh72XGVaujGHeykWY4rJdgq/oXRmESwbl&#10;ST3Y5rF5cGS9/Bj0WwHFZ7qa+F///f+h7YsdFXtZabEZzTsgjep0/BhYCPM/cUjpSU9ODAYdn4TF&#10;+o/sNEnmfJxVmR3QZfcJnJN4okp+j2h6x1Sjc4LwtDMA2Lf71L8wN9dZzcPNhKK6KI1TdREMkPJN&#10;kfHkGLcSVuGRGfdcmtgjf9ttlN+7ERK9LXZ0Iqanm8otts7wUpmxiW2MGsLhY8pJnOjaHs43+STM&#10;ARU2FlnkGA4m9xqAi6+EWmAG6zCDNWEynU4mGZQdRqauf+syUTgmTihuwlvlczUnrfKT6T77BlpO&#10;57TKmgGUj2DwQYDTM1aJCWNinCYSr1KwyoEJq281s2LcK8c7Gth3BYy3NBhvGQyzkqj0EpyVw6zV&#10;ZPBFx16ppK5WWAY5FSjQAiBHz9FF67PtSYLbtbFpRkH2oxzmBdWFyQFT+QbI6LyQrK4/MR2fXBLu&#10;24mEd1rSoQciKXL2HyMrrYsXcsiNqRanCmSJfAbBDp94GkeIVbI7n2IyLfLqoOLmNUarAm23bitA&#10;MTVkRf2JgPBHn/xkePb8o2FnjxfoawKWP6szbCE5fvVKabI6Tn4uQcqnPvQZLnSUtdtGQ4gvWNKe&#10;a97OsifQxQcpuOD2eOZ0XHQLIHJhJHC28MYG/NoOu7+wN5w0AYX4+6FLTBUe/wkE5yFL2dG9CqPu&#10;lpPyLQNm2tdbI5SX29MnLueDrBxKm7QMyu0v4VHbPldh71+8hjXh0mbuZLelH+lfJq9no05rCieH&#10;CWRVWXARNuvKdcmtaj9QiikGFKMH+hs8Twu5n8qkj3Te7i80ncLWNNDz4Qb2ha/tbA1Pf/LJsPvk&#10;cLiVnng7AaA/4JYyuPWu/ChPzK16GLDkD7IQR/oLQFY8+n3VLXUQS5Z2o/MGzsiV+LK6TYorPmwH&#10;1KbqQVUgwmkHiDbyOSK3wa7axOeV20PtRBsVGKYb5y4BbajzRJnnfJvGYCjlR8ctT5gwR1BKlEqP&#10;aAETPpkh5xWLOVFi10HMiIOuZVOnsS5pD4NigV+B4q29pwLCfM3uyF+2WwUQi4kjIZMV8ii/HO3h&#10;nKFsZxCwAywaaJ4K+AkQnxwP5/DZ2XB6euoxyGWrjbl46q9bAgLpC523x2CqUCX5jqDGt+vzswBv&#10;jRkGoyoXudwfLJLM0il9DTcVJxb69/YJpQMQw7dsfyhAzGJYtmyo/ykPhGFrhwG4H7Y7FSgXGyQr&#10;jVjoWBnD7BMSMIatC1hycZ4gOx1Lfn4AWOWfn5wIDJ/pYuEsealubiUd+PjImsbKH4N+K6D4n/zH&#10;/4/hP/4//+/dSOm8abwwh8SLWQ7Hw8UPp4786dWy5yRJHIx3AcWdJxG72M4/VJ5FmRhDbZv7zWkM&#10;50AnZdAWMDYAlshZKWZfHJNLJjYmGcuhRCmWk42TYhLC+blM/AgnMvKHncFIlYv92m6j/IrIzhm/&#10;gVLwoxw1lKQ6YMaLMEtZZWPvGsnXCR2zKCdM/MJOPYuXCSec4QjPqpO4fETY484gnJXie6BYEbqP&#10;TFmTajKTf6zkizu1mscrJp4ilzjiapt4K5ifzCR9A3WamIAkbjEBmC6vJDsX8QKknkQ0cBlwaPDK&#10;ZC630hkgq4/1yu94V0K8pb61pYkhbg3KKoZByD2uq0HBop78bKrgngi5/+EPDMjt7Q09+Ym9Bxb9&#10;SrkBydETeiZn9wK5x4dKXZgOknMExgADnxfRmoGJ6uPVMupoACpTJ1S/X5M4WamJ3BSYrTq0WAAx&#10;8piRT2GyKi7xmi2RZVkwTbLLXVb+DvdDYJLbD0cqst8ucZntLQDivd19rxLDbJ/Y3MpL8A1w1I4A&#10;stevXmqyPPUtSy6ArAMKsEBMKNRHWpfBg2y0Kxc4AECv+GtS3QXAogMlnANFg1kx/cEgWWkaHDeI&#10;tLv28Lrf0JfwJ88Kz8Nz6DtjFyCY/AyMxSkz7HZDDnWsETAD6mRX0IzjhnIuoUrlqfEdZ1+0CGPZ&#10;HFeJFdggwP1YmaSfp897lVhpkn/YhJ8MA0fYsqdutJ+3cABSXM+AeLhlg0hv7jxltL37kEEp/VT9&#10;8xad7u0OH3326bD39MgrxQAglOM+oHLCvVpYJky4ZMHMbX3ip69TpuVXOLqmDexXHP1zZofk43D9&#10;R/mrBqb2h1QL27vauVCr+vHD5BxSG7S9QbFfa1egGDNjAucbd+vASowZGiOIIL+Sxue7TTnTNrO6&#10;wI43xXG6NpsdUPEX7LLK3l+H4wuhLk5lSHEBxVu7w/p2gWKB4w0B41UBZQAxX6xb0YWMlO1xck7K&#10;PeNmnaNClTpP2TYQAHl1LtAHKGYLwmlAMdtpqC8rseu6qF1jhVj2rBKnjT0Wdhk0ROXvC36Bx2vl&#10;a5AqO/uCvUKreIxYLSFlpA9IapTAeSWD8wmQ67f5sDosUMzDbkLJBrGc1x6jVjgXePCPagGgs7/4&#10;+uz1cKm6sFodUHyui4B6i4a3P0geMaDXciktQF6F2p/VaMt9ee6tF1fev6z0xFM9/dwL7c85efAk&#10;lfnA9FsBxf/hv/e/Gf70H/4n1Vml51mnNUkJ3Zg5JROnf8Ql3CtC8rdJp06Q6XuBYjP2cIXYbKKb&#10;OT0DgN12cAxVOvvJ7g5YnZiTCCC8yUqM5MW+zeCrvspqC4N6TnWlVfpklY4MLZZFvjGIOMqcREWx&#10;py5tt1F+E3WuD5FjvimCaAxWvvOc29+mBqAxHjqJJaw/Io0tP0XUP1rHC70nrCKUPrpU6lUhIuxx&#10;0x8YAPw2Bo0GDYjyJoLuF1NclyNqk9ytY/u1zxQOxZ4em9CQ05mxx48B/k2U4E4juZQ3IIl9ttcM&#10;MqrD6uqmwjJh6wwwqOq9loCC7LnsVUCADCuABRYI13mzYVBd55ALS/2sH8pUOzUI8T5fZMCuq3sm&#10;tAux339sAMhX6tgzmf3BV6zmOV3iN1gOUEbHKkduv0VC5XQr448cXj1hMLcZkOL31ApMbm1lH7OB&#10;i+q44dUVgQ/VNQA/FfGtO/L2JJW2QpcG9fLvegYQV9+pA9GTwo1gd3RUXBSnDoxBsIjVD6/2qhz2&#10;Cu/s7A67e3vDwcHhsLO7O2yzQqwJmHpxfpM39Txn0jzny2dnSnvjCQHObcestgDyuLDe1eS8t73t&#10;FeJd1X9H5o70scf2GNpYbeoxRbKNK7z2T55eZYbLP31jBorFvUJMP2owTLwA4plZeRrsYkpnHrkU&#10;5v6JH+mU3sCY1TmF2d/c/Q+lo3tDlsqFi66cq+jJLDcWYqBxki3Ur+VxPmkfs3ML07iTn+LaM+4m&#10;l4OpfOgnTa6TWBbby3f0Iz5sX+nR2ycEjLf2d4ePf/r5sP9sAsUGRQa9YQNecwPiele4+rv7uS6w&#10;cLOa6HScA9IregwgLvnkxt46tiw+RGbs5nJ3xbFit/SuBxaR/EbwWxeXUopNn09lXwbFDYjNCmNR&#10;Irft60Ja2ZSm9E8/sPyw6gP7AqvqMZM89hLYdWj/0Y/g+3Z6he+yFSj2G0XE/jKdQPGGQTHbJgKK&#10;13cKFLNiqfOugapBqvIkX48eONERb0BhK4OAoQGkzumrC97uwN7h8+ybBSgqFePA1o7GtJ0dfwCE&#10;9gUc54G9Oi8Yq6QrwGVeVwaAvUi+JwKnArOXlS/AeFy5l3xp/4yhyrDqL1a+6F6DpPNldRiA6rdS&#10;KK3nCPWxLT4TLTNf4JTeVDeDfIHhy1NA8SvvHb5lzJI8XkFGDraLsPpc5q0A87gSLcZ+xQKA5GcP&#10;8rnyIi5AXxWghVQeF/TqwywoPv2JhP3w9FsBxf/ev/WvD9/+5q/TkWZMY9moEzjwQkQ4Rrn7SBrf&#10;GhrTxmQc8wkrJwbwC79m/c0pzBZbJ668dNLgoeNETkwmDAxlnxPpmmwX6yRhQmOA9n49NTSgGLP3&#10;FANY6ABUXTVIesidGBZVUaMI5O0iIq9lnpdfkrdeYrdRfhMt1WKBiEl5iymWyBFKV21CpR9ry+2a&#10;gRPygGI3eas2Ck668i8zHIpNRxKN+dhwneByiurkly0AL9snGhQzQBugyT99RHHl35PfKGfzWC8d&#10;FRT5Qh0XajmIhjH5xY1X+uzjRKgH3opH/gyiAZcMpgIX61sJVxiGQaM4q3jqW5pA/WquAjK5Fc4E&#10;LNbgtrEKeGb1icFSdVceGkY1YQnEqs/6KeRiJi8+CQ0g5vPOBr3YrwSMr/LJ5guDYt7DmrAREIsB&#10;9K1vAKr1bPe1agdgvbE+USOmgQIDueWV3AIVAOEdTRy7mkC2NXnwwJoHe+qGverFBMqAynnnd+TK&#10;ZDWEzDNRMDmHDYzpAPytS/8tH5Nm6yVU/avdNtOuHAA/zLBMSOgnK72rnlR2NKECjOGAmwAbJr4A&#10;BlY+mZx4oOXUD+KwssJKLUCPMYHJlgmCNmSbxOHe7vDkYH842JVO/EaQvBVkXbIDtQ0KFd8AGJYe&#10;vQ1AYZ5wZHJh3iurMACZsWhLASPIlDv9p/xkN2ARW9eYVZa0YB1RBmpxPKWxnyIEEDNBKx8BbYa3&#10;nrTdl0kEqQ5OT3tI4ekvdZ6qvWg7/Bzd7afJX5ml7WmOyOaLiXKbsc9Ywc4HSy6MwoC89FlNzpIv&#10;dxMSljoid+qR/hA/37kU9UWX6w3A1YUK2yC2D/cFij/z9gnOYrZPSHnKJwAoeXJOBiD7ozic0+oz&#10;3G1g1S4cUBzQDCBmC5NkG+uInOVGxzIJh/CLJYY8yuSQOFDHx+wxkXrZnOmD84s+zHmVc1rua8Yr&#10;zjv5szAoP295UXIWJuStcYGxJml69RIhrAu5u+/Qt9K/0I21L6FaeMSPfayXaO53344u7CO3dMNJ&#10;Rb4yeS8xK8XsKd7ef2qTfcXsKeb2/bouQgNYFZf2RV+Vv/NTfbjIh1m95VxmewPbAryayh5cjUWM&#10;e4jAajBgeFugm61Um9s7/ggIINR3yVRn619pskWhATF7b3mQTfnrQhqg7YeSCxRTQfozeh8/yWy9&#10;0l/TRymfGnhlm7GHlV6Vweo2Kgkopt+pzrowY7xlLCZugP6J6nYswJs3T2QrBavE7HFWXgWyAcDo&#10;wvurFc5WD/uRh8Y5PtDBPmuDaGTwWN2rxG4aua+HtcOP1Ea8/+7D0o8OijmB/hf/k/+eTTpoBkQ1&#10;jBoq/TUDECehT7gkE3XHEylOX0Fx4nS6OSWPNHxOak4ExSGe2P5EnApwCc5FfsrV+eckepjI9x51&#10;fMpQMECABmZwZhePX7Kjhs6qHZMPA3lu/WWC0UCmuC5bP1IxvM3JLspxWcRBjtg5WqqyWESi4gc5&#10;EP/SLzymh0hUVpFDkcf+BDzG0GRPrrJ3GmWvVnBeUFpAhNvypc52dxrpreWbTMUlWHargB+muDJK&#10;UtobL3KWJStNbJ9gUM4eRfcRxgMGD4XJWmmKnGeMkUvnTZbLiTg015GDojp2BHR6bPTbN5MSJ6tY&#10;VQgDXOtPp64yyyBHXgaD1YcYSAKCpgkFBtBwrrmfyfSELlNzlph3Gt/6a2iA3jMNWmcagC/kPmNf&#10;rMq+FLedwfRcAJhJm3sgyEbdvPdRfkhp4OnzkBUhdA1LXyhbMTKB5nl5v4NWdvTkc1sxMPs2NivE&#10;25qQtgQMeAsB4LhfAedXwsEABSYS5Z29axSTCYq+RJkGyMXpT5FHzsjj9ixGCjcTfUx1RPeMU9aj&#10;TIOZqR0pgToDiHmKnCKRBzDjr9lposPkdjzAkHJZ+Z8msptMdEwolhmgx0NvfMBic9jTxcDh3s5w&#10;tL83PD04ECA+GA53d4d96YVtE8Rbl9Rw5nl0yZiSicV6ETMlEg4Ydr9QnbhIpw+53ygCq8WelIgn&#10;f8z0reo/ZdffdpdFGbhVSvfJHsc4af1kPmmsP4XTUSVPwtCg7Oi4KO3Hv3/qKdKZLyCqDVmN77kk&#10;/Z3S3XKRU2YuvuVT+cGWK4W6HQzq6ASjGxAi4EI57rvqRyWb03bdyFbehOGmTpjdzxxfCuXjDiub&#10;ukDa3xk+/8XPvX3iUu3td94CfpXGt4hhAJHak1vorEquq+031edh7GYDHUAx4Dl3SLgoBDhSwdaB&#10;xHTe+EGWOZ78w45Zdqy2JP54Lrju8sdOXu1HPX2Oy011HaTzSINtznW5xb0H/Ep+LEr4Y0J198h7&#10;xNWmjNm+GCjwZp3QT9zPYPqWi3AZNsXQ3Fz2g2KfjpwFypkhVO1DxuhFZQCKeU8xoHjvybC2vW9g&#10;vC7AyisTuUDhZCCuKpm+pTrBAGIubAF1gEveNOHzGWAIIDQYpp5SiOoD0FSBw9a2APEuzAo1K9HZ&#10;UuV2kpTuS0rvbQYCvqyqsgUDe287AHzz6jReX4luaFP0SHrrUz9laHf3Xcjtxjmkvg6QVSHSDOOO&#10;qql0voCv1esNg2PyVNtKFurGSvW1V8DP/SAheQCAWcU2eIdnoPhGOkHmBtWXAtV+zRt25cF5x3yw&#10;6m81cDXF7JSOtbZzOKxu7SH2B6UfHRT/83/0nw7/wf/uf+VO4ROUzk6HLDttx0lGl5eP3aHRspDW&#10;nJj2b2Jg4+f+ilumhwrOCMWLO1RelTx54vDVYHJ+kJyeDpiESYNhK2UA8GVXHHc01ctvn1C+AGKN&#10;kQP7AZmEPKArDZ1xIY/RtUyL/tZDO50uZC064KE8Qg5xHKXKf8HucFkez+EdSPWev28aGvOrSXHK&#10;n4IbEGPGz2bZx5ZxutFlDw/WbdcRAMfJr7HXK8VXvHZGbk+w4uU+0tR5chxzl6AM2PEh93DKTD04&#10;OL4O1r3TwHETxiD/TlTRkr3KkbAui4GOPWfKJwCEQQxgkInZQMZ+KYswiizJTFKDATEfqLjQ4OP3&#10;UmqwO9NAdio+ZxBTIkDypZR36TgaPCsdANo9W+Kw0uOVDRWILg0w3a6KvHQexRUf6rKxQZtxzjMW&#10;FKigvsSVrhmIt3lPsiYmVohZMWYVPOBKgE4DN2UHEIskFxmwAsKtPk9SDK7yczmeyGn39CnaH5OL&#10;JjenSTmRWctv/VEeq/DUE/2nr8Hk1e/3zK1LJhYAJltY6jY3GVJWDp4AWN25uOALfdxqze1W33pV&#10;OCB3R/U+2NsdDg/2BYazKgw45n3SbJngIUn2FjNVeauA6tegOOKnR3MmmBUHkx5sWGAZA3wbVAq/&#10;FShOn3I9xBMYBnzJTh4y9S93wmk/u8sub5P9XQYgTvnIzqnkKOaKKIq8oqgqjF2NxcWTL2rFAGTa&#10;E30ZcFdhKRZ36ll/Z0I52GPKJj9fJKG/CiNPyotrotRHvu4P98PSf6v/i+2nC7vVTXh92D06GD7/&#10;5c+9UsxF6KbaUomUX/o5oJi+4pW9AsbrBYz77oLBsvqU35krXRr0wBTsf7WzKp92QAeRjyg+8G87&#10;xmStGqPs9G30EDde8fccXTqDvXe47GkjLizi39skDIoBwwWKfYfEcWlHdJXziwvdXDzRNznf6HNV&#10;h0hCDRFKJLOsFnPm3abj43a9bRHTTmL1QxXh9qSQ7CnWBfd2gWKBMD7ksbkLOM7WCT8MRz8mO+UE&#10;oQsuogCu7M8FDPY+Wz5QBFhWJMfvtmbFmddYskJsUMxKNABU7cv4gqyA6GuNCePq8NmpQTEP7BmE&#10;Kn/K4V3tbNlifPMdE/SmPOiP9KfeipG+gjLRJvOetMM5xNgj4KpMJKPGD4Wxp3+8qyVAnL3FXMxn&#10;FRxAfHN55pVheWjsSVr6Xu4acNED2OYCAR2wlSTbKdg7fHWRVWLvsxYoviKu9MjiAMAY6bIaL2Yc&#10;Y/vGwXPL/SHpRwfF/8m//38Y/vP/5/9dlcyg0jyndGJ6nML0o+v557gMcYTFHP2W86BhMJt14ETC&#10;1HnozoB/UxU3y7NYv8doTN/pyklG2F0eTpjOKmb1xYBYva5Xin0L0wMAHZG0pNRP/tiSwzI95C93&#10;yW2ygO1ejjvRPMRaqYrN7Y+nfjfq1qjsKr/ULtQhmIaoYXvHtLWIdJ12bmfwI16vFHeba8x1u3tA&#10;Fo+rmCrK7P4SzS/TPP9FXaaEOSWY1sNM/InLrSDa+V0o5VEfStIPi4i9xAZaTB6KwqTh29uy5FZ3&#10;ARdYETzoy44O2JtJ/S/lYCXYK8O8R9eAWKwB7Fx+V4A7DZ6A30sNuN4HSFrpL6/HymqPt3QoDPmI&#10;408Xsy1CRXoVS3m0Dix7cVQnEEfHxzGL4/agYUQM7rt8SESgcEcgAlDsibMG/2xDwM6YQGIGU1Zx&#10;JBOTkeRxXuIAYSb1lDG6lYwxp9sncojtJ/lkGqww0QjkUC5+Hmcqn2wVoWwAJO0QQOztLB6jkE0F&#10;Ky49LRMeEwYrxZrcAMRya/YwANgUiNrXRLzPajBbJFTvbU3KW6q7t10pF77mxgoVdWV93oteMlMH&#10;megYM7URyS433QHOuMO2GrH3DWNy0Z4wdNqcvkbdql+JqZNH4tHdnD4efWKqXMY38qJvYqrd5/Ex&#10;baEvRFTrysbI1WbuGzm3CaANSE+fcBZFyIqzveIqt9Jhug3VLtiz0mpPuyNTeZFARB4tdwqrMkpP&#10;uDqu5ynpc10KXdvaGJ5+/Hz4/A9+Nmwf7umCU3OB2lSFOh192mAJEwZ8AcIMiLcLnACMBQ7k5wey&#10;2IJCGnGPXgYRstMfaGPuNmBaHLt1KDcmVlfDVHKjU34oGP3Yr9z4S1+tN9irwhWefcQA3YBdA+Nr&#10;7ALFajYWJQDFHk+UTtGcHnTaq+XuH2KPZWqSzI0w7e4lJpnzSsRuDbh+uEsjdlZ7QTaBfWJl4wsc&#10;jZ0Gjeh0E1AsoMoKsQDy1u6BQStfnFxXm+TZhbQ557NBosbLvGMXZnUUkKpxR+OQL7jor8jg9uUi&#10;J0BzbWNbF0Z7w7bO8U2d61z8sPpvGcUB28oLIMnqqkCxP/ohQCp0qQorf+Yxt4tIaQyIlQcA2Bdp&#10;NRdEB3UeSw73A9IB2r2Sy9YFPvkMTlE+tAWg2Puo+Ypf3pTiz9Qrvl/BxieifW6rnbiAE6hfU93Q&#10;492qLs8V3w9Vqh7X0sel0vB2Hd7VbPZDxbXKrY7AGCpBPAZSN6UU05+Zq3UR+dEvXM0PST86KP73&#10;/8G/NfzqX/wz2i6NlB5boSHNKeUX9q/jmmLixxDkOLP4UE5emWW3WuXglOJEsT8Rikhu5kdZzfo9&#10;RvP0TtzkdFUO305V+e5o4gDgu3rYrlaK8ZPbHZETlCySTeWBa5FcdntTV8rsRPZPHUNvqsV90mle&#10;BSzafwiRj3+jzH1ohspufY0pxpA5uaqxLtihKS464HRSu6vxaX+2T8wftMPPD9sR5wE9QwtlRclx&#10;uKRFyboNHEOHhb7UbgV5QHoHcnkUQXSZrQ9fxTOAK3xV/UndyCAGMJxV4pTnwVB2Bifq7MHJkxNb&#10;Ia6GEw1QBsLicw3kFwKQgGAGKG+ZMBgW+HWaAOHeU4xuef+uBzqlhS80gPsTxhrUUOe4oob8Re6Z&#10;roZ7t8JVK50bjpdQMWFyywFY2N/fG46OjoY9Jg+vlAUUM+izbUIFeRJ1MSqbh0U45zSjGBgDHJ3r&#10;2O5h/d0HMj4gZwta9lF2JomAD1+MAEJUN6jHmlwYFMhU2/DRCVa0s7cbcMyEj7yYTEqkklwM/neZ&#10;CLyirXyY9gEEvE/a2yIUN1BAba3yGEvY+0caLrbtrz4As4+6tegKup6TrqmSVGV9kTf7zgHafg2Z&#10;OG+eSF69xaKBsEEm6cWYtJlhoP0TJyYam/zNLhM9MlGXOeYjcR0PnUSfAV64+IWwud1kz2KIaq76&#10;Ax4y4asQaqoIZNXyQBwrZ//tS5giM+FKNY5bXnYDIPCQNUTAQr3ssp2yDEJIAxEuO7ymBlzb3hw+&#10;/uwnw6c//+mwoYucG/Qh0At55bH6li/4AF70E/UhAxMBDYBx29c3et9p+iIr8JTqoun76lfcs3Gf&#10;cZunBshruZB7ElMcR/pya1zcbVD+/sveK8UE2u14Ys4t+QOG2Vc8gWNAEWPJoDGm9hN7j3HGFDkl&#10;ROrPucO5nfGM8wmmbunDOaadw23M7F05HMuVdQRfMiRIWbnNVBZgzg+6CRgDVlc3ZG7v1baG2tKg&#10;v/ucxhUvCGi8u9IY6Dc4yM42CfdHS0pZqhzl0F/XNHYxfrkNAZDkDxjORY/fOqH2tLbRufLxSmsD&#10;Yr/x4XS4lXuVO0pkr/HGdwwYJ9R3uFDqC6xc5OV8sBA+pp/SX92+XJBzYQ7ILVBMKt8VWxdIV19D&#10;bn9cRhl5exhv1AAQKy5j2tb29rC9tzfs7h8OO3sHw6YuIjbkx/uWeRc3smW8BcBzN43tSeiLcrPS&#10;7QUW6ZT+609Ie1zMmOi7aufHw97nf5I2+ID0o4Pif/t/+j8ezk6OZePELLZrRvJrfJKwKbRPXuLE&#10;Rh4dr0gWX53J6hPWplgBo4kfcYuch/Mhvxnr9xgt57FASpvylIM6QjpaVoo5wSdQnBM+r2SrScfJ&#10;U36veN6nyl82uOOHpjQu396P1yOkFLOCfEKOFHuNq9+PlPj+9ol2U5Mq0+XG5Ic9ovggSj04do3m&#10;dqdx8srdOgT4AloWt08AYhiQ9U8fIf6Y00QLZVmZU2mdqinBaUMO3S7hcivIA9I70RQv+kgeDFgA&#10;GCY7xnOGibZrjEr+VFwm9QP4A3QBuRdXrA7feIvEqcBwHpQDzArsKozBKQOf4isMAJoSkGZtuL5k&#10;ULvzVgYmMVaAeLXQhfTZr1jirONn/SCLZLPcziNsueVB3IA1JilCSBI7LlYwD/b3h6dHT7xibNAA&#10;+CA/mchAD3JalS2BzABjP1WtAZfJJQMy7c0kXO2OqTJY/Z76QJPyQwAM5Y0eGJC9oiQlW8fIKFm9&#10;Qlmy+A0gYj8YKB2FWeXlzRkKExDKqqzkX9G44PMiAAarb30ra3TF9IibiUIzSOpme0B/ADEmU7zi&#10;UR/CZR9X88aakXnpnfpIXr+dRPXKq9cKtKvgDS60SgbiRp6ZKX/Y7SlLM54YUPyoo+IrIm63F/oz&#10;kx91Tb5hUkdWjulLcbkWcphlTzq1m89h8kkbYO/xS6VERrF9iNcS2o6h+AwOiuE8KxyghJxW2JhB&#10;rPN4ctidPhkZorMKX1X/ZuV9e2P47OefD5/89NNhRQCLuzCAX86T1kmDY0BErxbT3706zJsRuBBm&#10;lRiw4T2pKY+iDMTQF7exvQUHcKy+4HpGeIuUCuhAffHFixj5uaLoxJxzJP6U0f5hImA6DmG0BeMq&#10;oFg6nbZQBECyUnwukbw4Qbji5zVtCJG6G9CpTiMoFrsvqq/Qx7NI1ILH9HE6jKbbSdYETW3COOaz&#10;i/5H36QvwpQtIAhg3drel54FVrd2DWJZcSV+Vn/ZKqE6aXz01gVWhgsMoyqXaW4LbU17ssoP+A17&#10;W4LdWfn3KrHqTh7GMMqTrRPeMsHnlYWdWCnm1WdrksN7yuvhPz+74LtoAvb4A5ZVLm1CO1HzcVsN&#10;fVtyefGJbQ2sFIv9KjT6UcmsjL1t4XZ13Z8V92IJIF2Ali0hRGOFeENAePuQj9I8HbYOng6b+0fD&#10;+u6BOA8o9gdPDJJl+pySRCrdWA/p6AcSx32Y0dgfP0HPAupcdDBH7Tz73Hu8PyT9qKD42y9+Nfy7&#10;/+a/Jls6p/XuQ8JNdAaraiLsds/jiTo93g6ahfuEVaoMpOQXcIC6CRrzLEpeZNGyFev3GPWgMBIZ&#10;zIgyDUpTqld31jQJek/x+gSKMbO6x2Ca/mJZdCD3B1cwl73s7oSxR7Sqg/3eQFTFpS3ZIWWU5Ph9&#10;P844tuhnpykWDyhlp8zIMEYSOZMl26LdTVJ2fN3usvWqcK8UBwyL5caedPOcJpr70iaTi5Km0qAE&#10;V6/RYaEvtVtBDEhvJsLvx+m8mDw98JGn+1f6WDOE/qijtzQIHJ5fhlkh5iE5VoXZPuHVXoUDgLlS&#10;ZzJjIiOn7e3dYV8D3joThQbILU0SZM8tuidPngqk7nrv8KWu+P2yfmTUfMMNkrSm5JKQXvlhwncf&#10;FytsHJgFwHxL0gN54oapyZ3OlY3hydHh8Ozps2GXfX2siigeehAcUHqABbrRQYDQ78Y0gAwghllt&#10;ABTnQkiDLW0vlshO22PDpHMUO3F0zkVIgRDYdslAnWgPhfPaIj6QYVCsCQAg3MyXBHvlS0k8wUvQ&#10;sOUD6Ko4MR0yF9MymaRkz0vvZVcbkRZ3QHPCVTHXk8nUIEV+AZXJdOo7kTmfSEbmrEazioteee6B&#10;7V0AkdyJ6DFJ6dGMDrSf7Q8wB+J0edaTTPKwrqoc8oUwx7jIakr78Ou20t/ct4tdLxHnbwqVVmSl&#10;jTnfCbbcOt8d0xk4pony8MtqJvqPX+qGfGlXtzW/ljEC288ZEl8FUc+x/5JGcTIPqe3W1Me3N4ef&#10;/eEvhmeffjJck1R69x58xSGNouf8UH/uVWMDY58brLYFNOUzwwCL3Gb32Op6sLpG31d/94pfA2P3&#10;cLGjmyK1jsgXR6z0o7jsdu+RBTuH2GGF4Flu6jDaOceuA4qzlYKtRfjdDLqeHs69fSKgmGbyarFM&#10;9OrtE9RR9gbEbDNk4YhWdD9P75eZFuhKxW5redEmMbGk/cpdoNjnBXlzTshJ+da7xrltPtghky0U&#10;rODSUQ2KpRWfYxLF9fM5x3mMDsg/RCmUSbpsy2ArAiA4K8MAb8rzg5ZmC0CiyjN7lNl/y6vPzo9f&#10;2eQtD6tqXz7SY4DNfuftHT98zIqtV9rJBwkkD7JaFoRCh8q/7/6gT/oK+309TtKHIIXxUSa/7WFt&#10;U+P5RkAxbShwCki94cJLuqMvrvOBk/0nw8b+oQDyodwHsw+e8Do7gPuWV4/zoKjGevXrvsvhfi6Z&#10;PUeoLfSXCMimeYmFm4tzl7t1+HzYffZZZPxARM/60ejP/rN/6H6TnsMJpKNPJLtkcpLAOcly1dlx&#10;cMsuP8dfYoCjx8HikeTASfrQPPCH0TxH22dljcyvImCaHRd7wsL4OmQkzqf4dNjEnc5OyGY5HDYF&#10;tAyPc+L4v2w3z+0/lMlrKseDq02OGWjbz0Is8A8jyn2MXIIOKfd3kXpQz2SdSQMzA5z+isGEgQ5h&#10;gB+3J9nqcOWPQfBJ0dPis/MLv1eY1Ru/Ru2Cva1MqisCdFvDvga3Z0+fDz///GfDp598Ojw5OBr2&#10;NLgd6Op/X+bOxo7M/WFvd89bGngzBPOGxmMNpFPf5ZxEDkYaPmCwLmDojzcANojEH/k9MGaQzOSY&#10;OE3TA0WAFOoLiMvKbUZ8TPJMvmEVS/4pZuY306U5IMZgRKbZg3PsCRN3OudGhsrLcWu7hHSwA2sS&#10;3ZYOeccnD9qlfehc6l0CX7516D155wIKuYWYL1Lhl7167Ef0K9oA9ky4TGxKzxsZ0EpggQdEh7HS&#10;6bji8VyqH3IasLlOAhlexWbFmtWlvGopFyXROUzfmj98Zx71JQ1QJzN6uc8L7eD6Y5efZKdf+FzL&#10;QeJLSmReZv2YB/pChvdksxrnrTkwdVccZKcO3DlBnqSVvrowDjYnatmIGwAifWWyGcPd9mrbANT0&#10;TUzCIPq1gZ/TL8qdPqz6qu5E74sAHhglX1a/aMPkRDrO2ZazZQi3Pt2/ldZ9fjwXCOOEi19OPvxl&#10;Frvt8bPclekSuUR7Ez43McpS1O4+ti67zeOno/0S37942l4RqqZRe+Zw2iTuWklxuMn+0XEntAZn&#10;dt8hLE78zmNyO2/ikqbzw95u9QPuMAH8/Kqz89Ni3pZwMvhtC5d5q0SvDnN6p44yKU7kMQswrItj&#10;wLDfMiGguCUQy9aMjZ18HY+tCbfSnT+CpPK5WOBOHWDQX8TUmNCfPvZ7fDVmcLHDxSvnJxdK7E3n&#10;QT3egc44RF+losjH/mY+ksFnpS/O2Md7NlydigW2r3m/MCvEmifMynfUh+qBXHeqB/uDb2WyYnwj&#10;vtOF2SrAnnqwaHLwxK9MWz/8eNh48vGw+eSTYevpJ8POs58Me83PPxn2n30yHDz/WPzRcPDs+bD/&#10;9Nmwx6fuj46Gw6PD4XBf84nkZ2GBcQ75AcSnJ8fDyfHr4eUXf2HZPiRR7o9Gf/6P/6FNdF56L5OO&#10;OfnDmUzLXWN/OnD8aLGx47vTx59rIgd3vB+LVJiLKzMyIEQcbR3dccVua51J35GcXTJ4mN4QNKfI&#10;58Nktz8mrri/NymftN8S85NJGbLomIlpimOnOYf3SM53niceZf0dpZ6AmGTHW4vMfeo+3jfoyTWA&#10;iL1bDCoGxRoUzzSwngoMnwsAs2LsLQ8Xugo3QOZVPrzbeGt49uTZ8NPPfjr88he/HH72058NHz37&#10;SABPg7ew2Srn3fXdcHWmdKc8/MHesmvLZOBQIwpwhS6tMdXMQ1WsDmwIhPHQkQGvhEbd2YuL/Jnk&#10;vSdOcf3gBg8aadA3IAZkuP6aCJhwFLcn+wkgNEdPMCJRUlZUM1rIewqHKRcAWMBnzL/c9rM/FVIG&#10;qLr6jvNQ2jykxtYIsSY6P1ynOLfcNmZyQ1dqizyhHhAMGPbKHp+DvePCJIDYe4sz6EmZMjVRmrGj&#10;L4CY2jYr4Yove/wVbm3SA2S6nlK1QVnqt8VHPnZYWWI1TJPpNts6CiAbJLOiXavH1It0pY++UADo&#10;B/BhRvfWl8NoF/mXbmxDCDxmRNUsI0c74sJ0LRyOGeBJP6M/B4QGyNLHyZqHNakbZRjgKjH+5EA+&#10;oZJ3xpABrXUXGcZ4pTPXjYsG6yN6ICVlZMWQ8lJm6uEsxAV79fd5qvy8H16mgRRlJEbStWmrDiQt&#10;OWSRH1wnFCw5/M5Zwsov7vB4LtBOMHmRxRJRXDhlQu03EkXMEiM5mbVX3GW3GcfoX36RAf3hH85D&#10;9ZPcaGQsnzmeuDNhoir8CCOo7YsczcIipYkbmsJb3a1/PGgb+hmvCOOTw/40Mx+q4E0JIyDOBa3P&#10;PcWHOMc4P3KesA1EF54Cw5vbef8wZladt9UhWH0V0FR9/eDyDXfbMiafX2qM1ph8JvDKR3wuBFzP&#10;Bcr5qA9AlofuJMSwdnet80zyolPKYwXWWzE2VDMuvFSPK43/GncMiMnr7NSfU4YvYLZlAI5VH/YJ&#10;X9+wApxnQozBlBP3pTTC27yRvABj5OdjJgD87YOjYetIc4RAsPnJTwyItwWEd+HnnwoQy3z6scDx&#10;R8O+QfHHw+FH8EfDEfz8+XB09GQ4OjjwQ8XcWWMMknI9XiI7Ovjm1//Cuv6QpF7449Gf/eN/5L5r&#10;lpuuBI+3smV319SBySSoeBpser9SVovD2Rs4pZ/srJuJfaKpQNh5p2QmSN+OVGGchvZ32JR3hJmo&#10;nYnFQfFsVBoPjvIpN3LousucukYeX30N3PIV68oeZjDL2k+v90kv5EUJuQwNjxTZIz9Bsit+s3PD&#10;bn9Hn7JqdjrsDFH3fzQUJ1e55Fai78nIoS4+sby9D9Jmy6RyFmTpsut3pwGnmHiWT+nIn5+0nwph&#10;mlJubjujE9odv6o3PIufQd8aG5lTBPNWYTbxV/Ru82WyD2F2hVxE0ZROuUn4NzMD7ZyZpFVnBbhb&#10;s+8TsKkJ2xMnsiGj9HN7q4FWOOn6ZkWgWAPu1U2tBrMfLKsH5xosWT1mTzEZbu8cDM80iH362S+G&#10;n/7sD4fPP/+l3J8KMO0ZjwGqX5++Hk7OXw/HZy+Hb15+MXz7+sVwDKhm24Uk8Ckrkz5JO9OCAGlB&#10;iWFjhbcmrA/bGlB5sItwn99kjk44J5XaD5iJt1Qvvtrmty5ooN8S0GTllX6RErh9jJtVBfqFnMon&#10;miBv6doTFoy/+oD0ypYDdiFvyM4tSLP01yujcJ56h+UvfUvDlpfbeqPdpli6QwLs5CupxnTUR+h1&#10;BLCsFPuNGALK8IrapXn1SiOC4nFrFF5RO63Izf5Q8sgqs/RM+/m9r+zhbrycdrcu7gTebsUy1+W3&#10;IVNT2LAj3e9J93sbm8O+Jh14T3rdFQje2kDf+WgH2ym4hcwql2/ZA/AFin1b2QwwlHvkAsKqc1aE&#10;MdVCZvpxRjXahnZoAhx1T3GrSM5byX0D36gP3wk0yN58d5t+LVXQVcRqX+67V7ZuawWoeDMHdytZ&#10;R0/8RrvKFuP2eaNoSDqPO15g0b9sp55qadISt8hVIxdnSzqSy61OiZvxgweONnTxQVT06BSS2a1G&#10;uAIyJs7GxURS/mJuJ+vK9M4QRf1DvFq8tnItDYoV7n3EzDqk0a+0n3OTwk3knHrjlXEp4fglfNIP&#10;9piEi2S1k4Pri45Gz/rHXPTjHFL90Ivs+PTch90xJTdfMGPP7LrqgT4iOPJwztNfkAOZR1uZka+5&#10;2xStRA+ZY3nzh+CWyiYPxfV8ovzVv+hT7BHmgxJmATIDZO6sXUr71wKH1/RJRVfingfc7wGnamcD&#10;VLX1xjZbBnjNm8AqD+ppvL5RO17pnL4ChPq9vXwF7ni4OXs13Jx+O9wefz3cvv5yuH315XCHefzV&#10;cHv6QuGvBXDPvN2Nh54vJLPEcbt4flJdqG3uEgLYBXYv+drda9Xj5XB58mK4PJYpvsJ8Fb5+/VLl&#10;vBqG09NhRXMEe1y4kJ9eLUkh6nOAcOmMLaBchPJu+E1eJ8d+Yh6wO3g67Bw+Ez8VUC4+elb8fNh6&#10;8rFYgPnJp8P205+KfzbsPPuFwPMfiH8xbDz9fFhT2OrRJ8PK3rPhbutAA+me6rUtXasnXK0M5y8k&#10;sy5QPiT9qHuK/5d//3/gqxY6f7pROm4z1OZiBB268+Gm/9YPO0SfDmUQ8Mmuk220K0JO/LB9nZwM&#10;K5tYbfQJjj+d3TRLbwBsr5lfIokT353VNihlMqlm0l0b/PUoQI0GFa6K+jY4gvmnPBkHDIQsT+Ws&#10;cEfDXuaiPYMqdiYpspFXWL6JmzyXf13njle+HqisM/vdZ2e+UNAiEwfQMA5/iut0mIoCE3Ve6r2f&#10;Bi0mEH6QJ1mxk7ps+XV9iwyeRZ4g1Bg8aMepnYsnDSE60EZIY3b6yJBBWCYMYTrvcssxb//kIlI8&#10;TxJOKhPAYEeyIA5tbcsj7AGWdnefSB6k5eAwKYyBCWZlggGM1YY7QAOAWPPi1RX7iTVwapA7OWO1&#10;4VL+rGxxi+7ab5sAzDJB7+tq/5NPPhs++/wPhp/85Ke6av9o2NnRQLezP5yenQ1ff/vN8FKD5/nV&#10;qQD2ufK90MCsK3gp9UyFscrBfmQ0AHiwzFIJbcTHIbYErHYExnY2tgyMAZUrDLoAPQ3ivKHB39nX&#10;ucH7d/3wl+oOGD7aPxg+ef6R9xSzkt0TmN/sojYyWJHNt/8EPDXTKF/V1a8xyu1GN77KyYWrypQO&#10;kI9mIBf0ysVqgF30bz0rZ9upGeGun4CwdJ53qEpmTE3UBjOKxzaDkZUZ57zLgRXHeWGiH2ZW6WEF&#10;cCdzVU4enmPfsJChmFVgmZZbbYe+ZKfv6u9DzqiwSlO+yC2ZdFyXXID7bQHcHeluT4x+twHCGnP8&#10;ajfJ5Q91KAvhYY1NyC1QTJ1gQCB9WJxXywEKux+im+gLigs3ekBnVBJJERR74vJj76hBJxc6vtih&#10;V3BuCrQATqqN6c/064zhyQa26qQ3zN4GxG3nvvPgOOiV0kpe7LSAHK4PJvokDTIBalh1CxhWfVGI&#10;02FEbn7k03lyl6AvDLhAhcnbI4va7E6DMZ903ntyOPzyj/84+yu3Nz3uUK5XFWknWk35jRcZyEE+&#10;FEfjiCWSyqQG5E2/EDjWebhyR7+/UP+/8LtjcxeCV2zRX+j36Ik0KI/alBX5FBa7TAJdILrOuDb5&#10;o3Okjtt+FS/bR1hhjS7nD9rh9psn5Gb/8LXi5wE7wCEPAKs2KhN9c0G2JX1trd3pIm4YtlVfnrlB&#10;L2kTQDG1V9kRc8aSpU3kktXjuZgIBt+kdThhPhI9fVt9kLGQcryNg/OJuz5bfGVuT6CWB8bEG3vy&#10;z8NtvnukdjFzoc/YpjTeF62xiwclucNF2/lDSWqzK13wXjA2wWcCxOen/jLcrYDxHaYA7O3Jt8ON&#10;+O78ldzZS0zcW43ZyNdvyLiTPANvyUAO5c/YRr689xdmq4ffAXwB19YLX2irT3CX6VKs8FsBTewS&#10;MLpCkeqT7F/nXcXee8zFufuU4sluLKN6+iHQ3SfDxt6TYXuP/c1sC+GtE2yx2BpWZLKyvLopnaFD&#10;8ap0uLrJnu2DYXXrcFjdFgDe2B5WqI/MG7Uzi4a5UGYYpO+CkzaHpz/9o2FbwPtDkVrrx6Ev/vLP&#10;hhNdlaQbztgn3H2/x8inImmIUwnmfp3SJ8WD2YyJbCaf4oT46B/5FS/QsrvJcWOG/ZfVudnsK8sw&#10;4TlBQzN7zuMHaIoNdbQxuoJjVrzF6DN3yp+T3cue70gu861UeauMjt9yL/OjpCzcHo+IOeq63djG&#10;+PH1ZGV73CZZXe7MC5pi0Tbh70Uaefm9O00l36fUz3ogXw2SfbufWRNvJikebLm+ZG/alQZEseww&#10;e4cB0SArVkT39/YMOD/66OPhucwDgdCd7Z2Btyf4IQoGPeVvMKZ0AegAb/K79KpKXk5fOsTCSKb8&#10;UTUXaKyEcREI6A1Q1ASoCYOv03lSVkoG9v6cLeDX+0RVvvfpirmQJH8GLcAYIJPKZrVNOcjO4O1C&#10;eznRmkrrYe9WnANV7B7g56xC8gBsuxuyTenCyBEgw4VtPr7ARJnJEl3RRtaM6mzAhf4AnYBNg07s&#10;AaGJG6nRCiZq5K6R76jhVl72k4M5DHsmf5WlvJnQKYvJeYOLEPYzivPhEzH6Zc+zTL8qznoutvzL&#10;rMlRZvoYFwJpfxh5bZdcOAHA9q4ahGZ2W2OPQaJQB5nL3jT6m6WXso+Boikn2eyFIJOcc3e46qH6&#10;NPAnFmmjeZlSrmIkXptOk3Zv/6YqZeSmpEt5zp0yxgrEblZ59GfO35xvuZBrO3cJvAWnGJDj/efY&#10;2YbDRRR9X/EpZMyz7S6XAl1qmY+T42LOavNYkvaniq6nuT0nM9bFXEaXLIR7wcO+83gOKX47TTLn&#10;rIc6N04RaaOyS28NpT0j/+g1xlOrywhzjmebRLZ6ZV8755HOGbHHYxFt520M7OutrQzZI3yh8Vkm&#10;XP5sb7g45TPvp8O5+PT4ZDg9ORsuuMunE953mTVW8OCb9/eqInk/crZ6sB3CeYh5BzB8dvxyOH39&#10;Yjh5+c1w8uLr8Muvh/NX3w4X8j9//VJxXg/nJ3xu+TRyqU9lC5c0I+aCx6Y1VdpCR9SRMUH1Bqgz&#10;3vQ2DlbHMXFj9xaSHd7HXB8r2d0ftgSit/c03+wdDlv7M5Ybf0C2t2goPg99M3ZdqB4fktJqPwL9&#10;xT/9z6RTlDt1v7kdWg57lGcnOQ87tH2eLg03xbOfeYqDE7I9FnOMtk/cce8Rfu0vs4HvIgAWO3jR&#10;Twf+P4icb6yiWX4PZjwvb7LHjCPWMZJobv+BVPnOy+D4riUsxyOL9rM+m2Rv92IaXOGEd6hM/Xv8&#10;+0FkoTrfGVXGjCU/mKoID9MalBiYAVYM5tTLL8pnJbj3DGtQNTiWn798pHOIFcTdrZ3h6eGT4ScC&#10;xKzGPuVdwDs7Hti9Ui1ZGziRhtUfymBC8OShsgCL5NV3P1gZ9oqX/H3HQpMCK6T42V1yAyB5qI/P&#10;ncK8e7UBnL+kJJDGw2A8yIdMAOp+BZlvwUoJXvEQEDAIZqXYK6uAfm7/4cfAnsHdbatDQOwi+0M6&#10;YkyzRkbz6Fa9iKv0rgeMnzwChgH50hOTgGT3q7NUvwDgAlzSC5PI/ElzHrLph6L8pDeTXoQ0yAUA&#10;M4EbDKsOmFTCIBg/syIorp/mVrvxWqncqpc+d3c04eyZ+UDAjiakbSYl6XMCyWHaYmMdRn5N9MqP&#10;ldJpm0Qmeq+KqTwDg9LFtGUAATHdO6zzJuRdPvqnes25ghxmMLgA6sL4TxO1DZsq2ceYyBSh/Btl&#10;oxkke3EDG0wCydH5UY4vrJyTTScmP9Udk3Okg5oSNwIZ3GE6bspL3snXRDnUU35mQJT6LeewHzA0&#10;EGbLDBe0eWjKQIpXddke5mI3QDl9n/NVmTn/ZuvP9as6lgi2TQ6HNxF/TkvVpXLxtF7Cy25+jurj&#10;7wiVjJxf1NB1FltatW8uBnOBm/MhYNd3dcU537mIZ08+F5mxd1+yHgCyag8D4jMB1xlfaVy+udRY&#10;pXajXQGjjNWnp+cCxefD6ZnsZzwLIkDNELbC20e2vVq9urnj1WrGDj9k6/QBxn6ATnbulMEAZT4F&#10;ffbqpQDxN8NxAWPM05dfDScAZoWfHB8bjPtzy8qPfqhOJJUEY+Wcq75j3fXYpnFBY5cf1BWr8l4Z&#10;V2fXmIYeS2+bGc895myLeaaB8Unj0Q4PbO8fDLsHR75ruX94OOwdai6CD2RnoUZj2Jbmq6vX39J6&#10;H4wk+Y9Df/5PAop97pVi59TuDltgndweNJpr4HAjMWB60FzMt91zu9kCzNzlF9NBk/sBdn4VXhlx&#10;DM/i3QPEMPIu+5FhpZ1TTsy3DyFORdrKL7SY71TWPHxmd7q47T/PZ57+jVxJHiNn22VwWLK/NQNo&#10;FmchSWSwbZ4vZMuirPZzvJkds92i1jxTZOyYCqxbbm+jx2KkTd/erm8jS+F+z2Sb1UYP4EBF/DVQ&#10;eqWYwVJgmAk1QFEp9WeldkdA6EhX4s808DwTGOYzwjsatHyrkoFQ8TF5UwGvQmOw7/OOMpkU/Lox&#10;mTsCgfnksICi8ueTBJvKx68Nkt1AUiYgIfkGlAO49xnwaiVgk9cVsTKtvHri4VPHfN0tMnHrjn2G&#10;Yb92ytsmuHXMPrpsmxhvHxMGMA68BGsaBMMA2WxdEqCVuSVBt8Uxs78WoGxeB/QDkJPGr1UkreoQ&#10;/8hqQGwWKAYYi5kw8uqltJO3CgCGy2+yEw87QHny00wjllBOK3/lmbDa7ysQ63ee8voowC1f/QMA&#10;q213mWg8oewLDO95tWbLdwEUDya+mBWeMBcjkl/5uw3oW5YbQKd+wURH/5A97oxT+pcZuwkT96y/&#10;u9/aQt/FsMvmPZ6N6/fH+8l0JHLFz3YXTLYue17+XE7k7wtKt51MwP5ElDGN2fbBdHHtnsqYShFV&#10;nMRKmb6QlP7wbaAPOSp+clNHbz8AFGNyHgOOAbwA3wbButhl1dErjOYCxtwOFzDmHDMrD2U86Y0f&#10;chVbRrNFMY1y2ayAiof+coA8Ii5Q+kMumKjzGNfWTve7Qgjlv2jSCYCP/g7gbdA7gV+ZXGyade4w&#10;NsnkvOFcV0IqarUxBvs9xtylO1f7COReinHfCuX2sxQuU23jLSUAaI3VPAPCsyBsf2Mbwcqazk3e&#10;XLF/NGztHQ2bu7zyjC0dOucZN1Sm7yiozbMYoPGO9hJ7T7b6E+MjYyMPDvJ6tzOB4dNX3w6nr18N&#10;pycnAuMnBsU82Me7l/uug0Ex/ah1ZI1RzxqTNAb5At5hVNwKbcVKfvVrPNGL+kdWFtQ/ON903q0K&#10;LK+iVy7YmQe8enyYD4GIMW1XGLq/PnmZjD8Q/WigmJXi6Ks1FuqO+CARv8LN6jTzwXFhlbhNki3b&#10;+ZVfu8m83XFO7uYHga3Y8aHR+nC8h5miJtOWMcOi2eDxnQeSzooyyhpPsf3SuRfsxXaP8iBj298f&#10;OTfnu2h/ZyK+/7N0ZW2f1qv1zG8W1VR5eBUHS4e3WdSAuPk7UZW/nCf0XZv0QVLe9E/yp49MK3ms&#10;UOi0plwGWg28nCsaggTgBNw0MfOqMG5D8flgQPGBAO8eAz4gSMm8N1bM4ywMEHsCUawgHx7sewU5&#10;E/qgwXgj+Wmgc1ydl6sa0Fc1KK8pzobquaP4BxrsdlUee4lZRfZeeoCowphonjx9PhwePhl2AG2K&#10;Rz3QOHXiXb+8nof8vQKswVoIQUD4SuXFZE+lnwZnZeQiqyS4s6eSVWRNEDAyWlcFhBvkyuS9vNtr&#10;d2bvZRQgBhgHHPPgH3EmDiBmNTnAOG8BEcAyMAZgNTgO592y7EEMkG0wa2Br4Fzs+NIBvL7E5Q/4&#10;3dDFA3sd+bAAT7VvSXfh3WHv4EAsQHzIyotYbZxXNREf4KwJFiAMIFZeXiGGJU/sXJTQl+pCS/Xr&#10;lW6vCpuz6hlgnD44Zx2k7+WOXieDOg82n58zbpr70dc83tudMI/L7oNzHnM3RYSS5R7FHwDcF169&#10;wuctL4liIt+ecyY5ck45UKUS1bV9qM7El4H+fHGh/KHOC5rXw8BY+bveOo+8XUJmPgfOm0tkAoDh&#10;c0Bxm9yKDygGQPcbSQBeBjSYlDHTG7JHgpB97D9RRVuI5/patzHLYzLpEw7Ho/yW9fI7QyUbdUQv&#10;5UU7+WuUAmuMlWzzaiDM6ydZ6QSgebxS/8mdn4y7jLnXgFq2qwGI1UYA4ZtLgKnGoRuNrXfqeyqo&#10;L9R9Hmm0pVux/Yn7YUKNBsPrmxoXd3iYTWPkwTPvp92UfX33cNjgNW+MA4wtbMWiT0uOvH9c/Vp9&#10;mkUFfzyI1zBuKIyFHY2hjJW8VeNUAPn1q5fDscHxsUDxme84pPFRB31cdvQTIz4qi60cGpwqRvqv&#10;lYBLdvU6HmcM0lA/EMY3u9IaMyVs7VGTNjTurGpMWqM+Gsfy+WsYkKwLAvnxdpw79sxL9g9FOUN/&#10;BPqLf/qfo6bWl+n+CRhFPsYNgj1AtX0GjB/jsTyXkYNN+SS4fnbYw8TgtwC8l6h9Ogij445pltwL&#10;XDnIOlIPrAuDypvIRUwZOM92zsqKJ2FdLnacszh4V1hu7032ebyH+O1U8Squj7N0zqfsj5GTY44x&#10;l8qe25dolNNxmtvAX3Us/2i9wssvVIPDW2ieYk7v3KbvQK6KJzgcyZfpnJ+mXx8NXGRjVZgVWQZ2&#10;BkcGSbYk7AOgNMhvCXwCaDXzCjwK0GoI4+0PfGKYcWtbE8PTp0+GTz75ZHj6RAMygxf5ApQkA2k1&#10;VNVbHFYFJNeGXcU5YGuGQNnHSvOEFUsmFMkB0PVX3gTSuIV/cHA47DLwKX62UwiMSSZuU1I24NkD&#10;Mw96NGtQ9+vMxLYLEMMAY1aJeY0PK2UaLJy2Ce2PwNiTB2aAblaGs1IMA5Th2AOOe8V4AsSseGeP&#10;MnkCFL3CKt3loausQvaq03zv4Rw0N2e1Nqu3XsmlfaSXrO5OzKo6FxF84Q/dYbKSAgD2bch9+bFt&#10;YlfxddFD+k1P5L0qjF6nctE7AJkwAH0/dBQGGE/geLRXf56vFjfZqsPMq/pq2mI6H2Mf/WZhvZpK&#10;MH09wFRudVWDx+r/YQ7k0iXOS4Y6LyI5oqPwCi10ASiGu170kVTImS/xLHfZIUfHLJ6T/RQhr+vi&#10;8g75a0zF3pmIsLWc1PFG8RqQjyAZgDxbNca84W4QdvX7AGJBEaWJslSC+SbljnpVafASdZjDcUeq&#10;+olUF1ZTvc1nobJxdL/AGTP2Lul+iT8+uSYlWmTTb6wzfVrnsc5dzl9eD5lnKzhn48f5y0VOMkDF&#10;aivp3W+GqO0Q+dpd7tD1qrDHTYFXP1QszjinPH2RzLnGBSkXvnzggzs7vNM4gHhXgHj36Nmwd/Tc&#10;b3nYkh97b/3eY40HfBSEj42sKS0Pu/mdyHtcILMd4clwcPRk2NdYyzYEAD19nQsuvweY/cvsY2b7&#10;BWOn+gp9R6e2ZM6YaVVVfdGSZ0qAsViZOWxq72LHEZORKX5jH8BJmPOQPjXu8AU9fwabMct1SD0C&#10;irct9+UH3ELxo7x94uXXXw7/23/jXy2XqPTTSmxFt2mS1txxy1w+UedpPSiT6SxfHE4vcnoGAn7k&#10;53wISYLKMemSdCTni+k8Fynpkh8ZttkUCKV08sPGfkgujNirCOjAnG7LhgnPa4woszIy3S9/8qsa&#10;zBJE7jCh8EIdZO+6LVPrGJrsk99D9JB+5tShY6yHyrBMbyBG4lmMpJPe5WW7TOSYck58grzyIvMK&#10;1mnuCYeBjEmHcBIpIwzS3K+PWxKDUPvYMSsNGpMRT/aFW85m2nfK4TEi3DJ0XOxLRAirAYAWz303&#10;qqMGX1YqsPPErleKJYtXxBQXAODPDwsosXq7LeCWFQWFiT0JKK5LRTeaTJnMqRBPsQ/qm+xLZuUq&#10;q60Bin6zwY4AroDZEwFhtmPATw+P7Me2DF7D1g/b8UAXYDefrWUS0CQjXeHfYJxXsh3t73lbB69l&#10;I533FItpqX7YSMhYQCBbJ7xi7EE9K2U6OK6VILP7DNqb69Rv8xC4ZXyeOOCIdsjqi8rnQsNhTG/E&#10;TxwFD97SoEF99FMcXziIGch9q166NWgeuUE0q5QwfgGimN0e0wSdlWh0FzCX1atshwDsqi25kGCF&#10;S26AnvWsyTxpxORXk7HLqcl5lInKoGdVlHq4D8LoTMSxz1n72DrXbcLoNVB8CJfF2SknlUFZ6ePx&#10;m1NyoM8tgjgYYNfnM3kCNdgVxPl85T5fYco4wDB5dXoobRYZ0Cvt4LwBMA6nnZEpYLbrb7PZ8WZ5&#10;VX7oEr8AeeUnRfCJ58NnT4af/9EvhzvlN/+i3ULe+rlc2sBAAdBhX5168leeWaQQI6sBcDgXiVdh&#10;XSj6PFH5fvi001A7/Sne+uDXerFuEg61P+nQNwFjOvKcpU17JA/c2faRtmAc4iExQOOl4rE/9kr+&#10;sN9GwbWrkrLFir7pi1BVve/KoFd00nqHVIpNqP3aTO3C9soh4eYOnvK0txoz4FcXipxPGrfW2dK1&#10;ezBsCpT5QxVy88li7uiosbPyKeG9xQVWZfIubQbk6MKiymTEoB6MrthT3/hZBv8YU1Rfn/uSQ+e3&#10;H1CTDGwp2N4/8uvPAIkbki/vP952XD+X4QvdXHD7LRjUhQs+LoYFKLcAy8RXHM5BREP39Awe+iVu&#10;njngDpTAtcr3thBXgbZKHTkHSe/nDpQXOuEdzBnH6btOUkStKCk1nNPoSgO4v7cmrBN5uU+hy7qw&#10;oy/ztbztp58k7Xsmivzg9Jf/7B+nYzxC7jhzktNKLJPwZgfP3HP/ObWfzQq21f7lkQJGmsdtUu4x&#10;Z/m1/VGqOCPzqyQL/u35nuht+bnMsodwLfNE71u+h+i9lPEd8+AUncx5Oyz6TzTZF0/pt5NTfgg9&#10;lohuU+a8KoKBZBx8Nch7z6t4SwObbwdusg+Y13MBhDWJK5NVJm4ByYUtCJcwD2rk9U5rAoxPjng1&#10;2nODXR5829IAyOu9DmV/dngw/OTZs+Gnn3w8/PzTT4dffPbZ8Ac//enw2ccfDwcCy7yOja0TmQwA&#10;iICIAkUIrzoQBgA0eBOzbQJ5AaOA5DATMxOOgACA2Fsp8g7NmLxiXgO28iRrg1GPrKFMgNGPJyPr&#10;KltFyD9vmuA1ctgDlNkGwuq59xHLD+aFQdw05L2dfqeq3DAAhPKdp4qlDbJVhHqtuU6A/nZ7xZiJ&#10;mDqzCkX9NSEusNqOlX5vJZHdFw64aU+DX9pVrHBMX/wojics5df5e8KXP+Dc4M0MIAx7xUppvWqF&#10;HwDfgBmgHz2ambisx9YnmlUbqs4mmfHDHn0vk/tt8WOUoDobx/g48JudxXjGcY8cVOnm9ib3BfoI&#10;QJZ6iZtabvcRmLjNimewBksnizVUGSCNWUHOS8wP8Nj1gebyLJCS+IKfyqlfGRTYJH+ds2YAa9kF&#10;VtrtTMXINddWU8pe8oMfFSaEPMm0cqReNmPYXTyWUGFZWe6Iv10aazmT1e1iPw7RhVm/bs552/Wr&#10;5tgD7FfOAYile0Cy20h59BjTe6x77LO/GNA57vM375m3CwRv7R56pRjT+4nhgydizLLvHQkgw4fe&#10;UrG+98S8sc82i6eK89yfR97hNZtPMHsLBmn2Df53uFOncZwLa1+gc7WHDuhzAvk4Ja5qQq2sJVN6&#10;lgKsHx8qZCI00T/lVn6LjD+XWbAGH68Wr2osY8802ykMuAW8+VQ2CwdXrz/cGyh+lJXi//T/+n8a&#10;/tF/+H+zPYqzdex8dI4egEZyNP2qA0LE8QCkFkpHy+Bkv8qjWQebTj/mUxnPaHm4wE58zv7u0F0+&#10;Zp8U85PDA1HZoZaBvN3I2BTGdRm3XdmD6ZViXRGzWsxEn1uyABnUQj5K2fnD5GJ7m7E77yoPXiDi&#10;0l+J6wnL3VcFOGGZS0zcuWnGmNnfQHMZsE5yKTcGCvIVdzxPRBVnzk0udl6urMmjJghrWG5PxEk7&#10;xSYf2k/aVNkMbDq9h2spBbtfcVX+5iSSGRlJ2JJEpnarnBgmxy3TXP0BIlniVkoMhdG33oWI5bKL&#10;Xcfyp6IAS1YM2RYBGPJKsQZpwq5lsnqBTJ7E1bkAXXy5jK0UvKuWfgg4QiZu+Z2f8fqfPGjh24F+&#10;wp1X9FzGTyCUfPZ2d4aDvd3h04+eDZ//5JPhJwK/Hz19Ojw5PBwO9/a8Ck2f96otk4XSer+j8qQq&#10;gF726nlPHkBMII/V5G2dFL2FY19gmpXigz0N1ioTwEvrAlu8+lVtD0CG/UqqknsBMLiv0DaOLU77&#10;Y0cW60bnHkDW4wlujSlZQY1+snqaPuYw9OZ0YcvElgOAqM9p2ij9BbsBsNPoPJeddvAKsDn50ScA&#10;thOgVXtJho7b7AsGQLA4K/wA5wLQtKnat/02pc8AcdykZ68kF0QAYbmRHV5h/UqCWk+sxDOhl4Ko&#10;h83Slw68WzqajEZDbY/bKZQfq0px03+lHOtaepQMrW/3azIX53yqc9P9mdU3AAftGXYUSlB+nMeX&#10;ipP3FBM3gMVxlZ68qJNTKL5XwFWm0yuMcnvVnDHqUn2WW8gUgh/zjfuE5CUucQI8owv8OPfYa0p7&#10;IH/OPcCEytBV1fr25vDJ558NP/npZ8Od2uFc/ZWHIXm/dyhl5MJEeqFcsTy9muyLE8uePkS+ul6z&#10;jBJI/V96QmavGudC0XdV6NOuo3SQYkKVNrpu78k9p0qJ8vg7Tp9TBGE3ECSu/LD33SrfsWJFWO2C&#10;Tnp1GPOSFWRE513USky7cK74LTB1MeoL0lmdLYD+8zm/qe0NQImXOFPckZWn+13VTVHc1nkwFlCm&#10;8Wj/wICMLQzrAqqyGKwpEpfCed8yiaMG1V2MHnBQBrlTMZz8aD+Yc1rjXe7q5A6ZSVGRzavEjAOb&#10;te1pJ5+F9jaJvTB7btle4OcMAI48oCxZY5ffBs8OIPvesC6wa1DJFgsz8bZ01b/perJlgTrnWYMt&#10;xdW4TL2xi60P6arvELqOkVg6y1jk/FU2Yw51WOgz/qHr/OztY6h9MlrGbRWiD/8UQr9Sv+ZLoLwd&#10;4+r8fDj65d91/PdNjAwfnP7qT/+pzfkJZ6VNzofpofC5NoumJgp1OfPyEkWH/Ge06EqPLiLu3A3J&#10;Hdl1XGL84NG9nPeYDmOKl7gJH91LSeOH51LAO1PS8ou9BrXRLabsBhr0yHmY+XFquR9l4jyQB2HL&#10;9IDX4/RA3Hmesc8jtT2noLtTx5G5KA9+MZh0Em+RHpLf1OkeCX4/hEapB2COC6qwxiFPhg3GeMBi&#10;b2dr2Be4hLHvcDt3f3d49uRAJnt7NTBqiL+5OhvOT18Px6++GV69+Ermt8OJ+UW+JKRBETD9ZH9/&#10;eP7kSb21Ym/Y3+ZBujWvOt/yNDz7046P/SlRnprnNi8DG6DMq6IajHtiCLgDuAHSeBCQB+wEMhym&#10;eOPklbpyqRlzkVmhXVQ8nFArxawhr+wLk2SxwYbiM085T7nRo3Up2bPXmr3H2TZiViC86Yn8NivJ&#10;q6wsy92Mv4r2Q3rcHiY+aeXJwy9b8tzaRAdlRwfWQ9gf22i74m1LX4RzEbEQFz8uesTcDWg9NjDG&#10;RMeuZ9UZRkXm0RLmh0k/d/BIcttjSd+eydr9ODmG8gzHb07xUwEt3wJFpnDHbeq4Miudy4iteJko&#10;g+gyff6QLsxvTGJZkwf+Da5zwbFh8AYBmLkwA8gHwKMrxdX5kdQc6V0pkyJgG5RPfy82cBMbGCq9&#10;L57KnfJpR8VRPoQZwDtPOKU5YxPuGVWZE6XuST6FUNe5e04uIQniobhdik28m78DLUq6JPc705sL&#10;pR2S8/woU8kIueC1dwKCXCTlQulKzJ5hwKEuwrkYcJ8gVVVSeggIZ5ypNqTdPN4BdNnKoLGSCyix&#10;QXgxHwPxg7QClwBav1lCoDb7atnCwaquALEupgDF+QgMJrwXVty1ncNhbfdoWN9/MqzxQN7e02H9&#10;4Jn46bBx+GzYPMzK8dbRM/MODzn7TQ+sSPMGIJWrPs1FYF+Q+MLLzJjI/MLFCn3NVdb4yDiZ/uh6&#10;w/5ZK+Y5zVs09vSbZvK40zgFYDcLfPutO7BkuviAK8U/Cij+6wLFy9Rd8iF6LCyD0iM0ahSKhegZ&#10;FNN5nW/7JUrZw/FIPH5N98Mnv+aF1WNzoofijlcdFyPM4iuu48/iVZiNMV5oKm/ORIt9MYF9J7vD&#10;2/e+f2huf4ySxg9yyIw9pvOCZ2S/okW7j/fs70qd11iu7TZmlAm+T0NMANvoL2vcUACYaZaRY9/P&#10;OP6xfmBS/SiJgUoCa5zQQMbEyeTIFbzAl0DS7vamwe/R4f7w9OjAfHQgELvL08isMrNyqbRr7HdX&#10;XVduVGX25/L2hvPh7oaH1nijw+lweS6Ae3XuVSi2FgAMubXGVTsvnO9v6p/XC+TzrkxNJgLJPGiC&#10;TLntz0qEJgdWLA3c1ocd/AFtEp6tHqwa80Agr3xbHJTF1NxmU+lB5PZbmqDTwpKVicoxMmHZn7ji&#10;gIEKLzsrOhnYM9hnG0QeQDR4FbMne1vmDsAWsIteBIL5ElfeZnErf3SVB/Z4mI/424q/o/bZUd39&#10;KWvxni5edgC8HbYZ3pWfTV24EAf3rjLDvSPu8DGN8y2ALJ2iV+vW+mWiC3DqSUyGmaoDCELlYYq9&#10;ThH9sYwRQw3ARn47Tefow/FTasshtnAwlLROP8/C5pQGWe3luFgmSr2Jp7HqFmbFkz62kJnjmLGX&#10;G735Lg06pT+r/+Kf9wpnZbsfsGJljYmcVXzLo2xdbiyxi1I9HWgTgymdz2pD3zVQOb4LYYBFmGQw&#10;QMYMIHa42O+rljsA3zlzEKUOC0T5Y82aYnedxyDskz8BnDvdXyihS/l9oJZ3zlNdNQSqbS4BxBq/&#10;WM33lxLVnnywKK/Ko33VlvQbJXaXsV4aCAdU9ocsWH3dEIjdYIuCgOeazFXxivoNryXztgBAMVsE&#10;an9uvqSXh+YAwfngxa78tvMaM/WnVZ3vqxov1jZXBaA3UgbxBZ7Xdw8EjA8Fho+GDYHjTYHirUPx&#10;kfjJs2GbrRRiP7ynODsAb1aWWR0GqKse1okql9f85Y6c9/X6TknGY7+HXorjTsaoQPQhKpecNbcu&#10;8URJMPczsPZkVqBY7Lf24JZM5y++rJjvl6jFB6e/+ucCxaUkzHEgK/eCCZU9A8joeJA63HH7Jz8X&#10;kUO5lznhcKjyab/y59h+Izsgce6FiXWYuZOJvcvSA7D9HCfsGNidP4eEN03+iTNP+0bmV2DCXH7t&#10;dpj8Jvdi2JjHG36+fUbcNssekJwrakWTXdkWpZxQy+pIdvsYO+xwO78XIWMy6EzKXeyya3RrOZhS&#10;E94rk3i3H3EmGl2L3h+OJIxvifo2dh6K8mefAcMyuW2+I0C8PwPET472BYh3h/09ALEGmBUGd17S&#10;fql8rpSfwK5A3Pr6nQCgzFW2MbBXl20JedMDe4+FdL1ifMfKyTkry7zW5/VwdvLagPjyjP3IxL9R&#10;WimEQVOjK6tpec8ngLgeCNEEnlVi9j4rTjGrm17hZILPyBzcBZXu3aZFbp9ZmzBx40or9tpygLGB&#10;sBXIoB+2f4FlHjjpsF6VY8Bnlbvl89so5O53GGPnHcfja900bu8YAMP485q3gOIGxjbVTga5xYBr&#10;QPEEmgN0d4sNes0df+4Xf+TxSjRyilWM2lEss+8gGBDD0kNADlqDJq1O3ZzARLCzI4halbDtRXP7&#10;YzSd8yGDsLLfpypEKGz63LPSe7xp7ngxnRt+hMXzHpGOW/3XAj2wt2p4bIYTx9to6A+zn/uFJmzf&#10;9RA4AZSSwCvEOi/IxxlIBOoFSGWFEC/GRM5XpBoBZooyWQ8K71XirDQG9AbwNhM2AeOOFz/6svJt&#10;dUBlR37CRipnWKHFHehfhcVi7/JLrPbr8qjPnH8XqeWa5KtKqFK0DXP0uA1HDdd91XWirnZVhZWm&#10;L6T9wKzaKV95Y2sBDDAG9G7qyhneGNRxBj79fKe28qpogb5V9tN6W4TAqYAye2sBqgBn0qhDqvxZ&#10;n0GExqOc6BpnVjYkj8aDFZWzsinwzWryDlspBJbZfrEvACzeEGg2gFZ4b4GgfH9QSJR5PHc+eKtJ&#10;wHEAcn/u2SCZOdKKadZhiUtTprZjNk8VKpJupBCD4fn72v1ud+n67NvfU1D85V//hVeNPCz5n5r7&#10;2O6ZuWBveshvmQgrTudVCuz2jH+b0yA658f8xUk2cfvNwmUxt5/dlSIxFsMfZqKUnV/ZIdz8y+a8&#10;3kxT/JgkmaVxGfdpHmchPoTzESY3opMmA0jsk9sxHJmwpntliOIVf9sfiPMYdZlz1sHZORcdxpOw&#10;SLESV9CJQcA+na7IbhIXd0ii+TCL82MRuuUW7Y0GY42HmhhZHeZDFwDi3d3t4WB/Zzg83LO5L/fO&#10;DntRuYXOmMMKMxMzK8QCvwLAvJvjjvf+3nDr8Gy4OH8t4Hs83FyeDSsaBNeGm2wPgKUvYTePXRoh&#10;h1sNlOz7uuEtEJd5NRRDN/tgvSLsvWrsI+ZWYSYOJnL20wPeyMv762Xvh9GAIgy4sLXufyYEgyOb&#10;MLZQJm9lJm5APLKiYfYKcfKiAsT143ZipbU7E12YOE4SvYmR1XqAvUXibtiSLrMyPHvnseqnaxD5&#10;wVk11nxV4BhzAssB27EnHOAMSM5WCUCzwa/9Ynd4gWxv45CQW+oQAcRiyQ2vSUd+B3XVw1Vytarv&#10;i6Pl7ssEST+yz/VLOOT0mMU+To63kh/icd7lsUR4E2YumQJWASqSVuw3HABe2MNqgJw8k5q0SadD&#10;2ccgU4Ky8net/spKIPFoc6++qn9mpXbGgE9Nzrm1zN0ErvsAxICHgGoKoc8ATgOgdbECKHaIjvJj&#10;LzSJe7xcoGoc8pjAqOxqU7NkAzDPGbkMosU0cq8UB8BVAc7Hf3KPnwkXAR1I2qS3ac+imdWOCu84&#10;lLdMrrf8l6v5WyPrHK3MJELukp26zGVFDwlXm8LWs2LZ1DgFV3/JxYsulAoUrzHeacxlZVeDIYNc&#10;5XXnfclmOW+VFwzwU0bmrI4yVrJ9QH4qk7ScqTlbNZpJULhpkrVYyUi7wpi7hSwC2CNQD3svsl/n&#10;xn5kHmYT+GZxQPlaT5pj+kNIIzDW+ZLVYxY/JAf9GbYsFBxTvdM6i2seskg9EpscUQcznZm6Rx8G&#10;x9LNxcuvE/c9E+PjB6Vf/Yt/FiVZV9ZWmVOHnJuTfSL7+V+mGmlO3bn9azsm8Sr+3I+fA+Z+szD/&#10;Ol1xeSz6LdPYiOVumpIvpPek4LIWWYfJTvIyZSMrDBNGx7vPid1mE2EjjXEnblq2m9/w87/T2JjZ&#10;zTqUF5ZZ9lP+xR0xccru4/ej5KhjMkzz4MTAz96YXT6wKV6dBod/o5sgR4ijyK5ZnA9FGbIBBgKi&#10;YmRmEgcUsw837yLOPuI9geHtbfaV5ra/oikpD6CxL46VYgFZMfY7VoXvBGjZNnHNN/pPhysB4tur&#10;c68Os2d4lQGQAfGKwZHbiuyxIw3uvmXMLTVWnAXgeHk8WyHErBB70pAQAGIAR/bqCrxpwAes242/&#10;Jgg/UAfIQKel1lhbA3WyVVssnHo6F/Hxy/AVLLGGG9snv6RKiyOxWYPwbZ/LlSNHn6+eHGoSkA5J&#10;0W+e2Fi5ERC9ESBd2jIBq17sOWZrBaZBsdh2hz3AhBfQDUAW8BUADmCeQPB9Vph0yzujfbEhP0U1&#10;iJfV8yqgfqq9WPoDnGWfJKAOSt3bJGbiohr8xHM95V+x30691apznhP+BIVll757e0MD4n79YADx&#10;LMxp73PlvFCaRReR9lp9GnCsyHUu5Y6GH4gSY3ovvHTrPb1cLJEWGSpt3kdLvgWciEMbCJDwIJ7L&#10;VziAym8qkMN6KP+YYtWj5U6bOMS/UWjlEZAcUMxsjltd2+UjXFYU9askZYQcb+Zne/8Ik1lMxDFP&#10;Dtgdq2jJOafWt81H4vzWyEJFwpaz6+wVeNpwpuNR3wr3BVONYWEekIPZP5wLf4NRMSCOV/HdKv2t&#10;zj31FL8O9BpWmTcqnMeIGXtYOVahYvUz8jOoZoVY+Uh/6g1KnT6Di5SYHsEU7mZCz8WNKfP1zALH&#10;yKb5YFU8fTRjtm2DrRwCoO5XVY73yl/xLmw+FJN3wfe2Cq8iX6km3CHhHND55GRF0liL8wh3XXoM&#10;l9t9vkqnTQDFAsQxV4fL4w+zr5gaf1D61b/4U1UqP1PXspwLZrF0YYsHMtvtWjDvEVFR4owTe9GP&#10;n//Fplk4YWZidiTCRu9yY4q6UemFo53j2CubkkOX05xMQ52nj+XffrjLJlJaGzGdDfZ7HH8sNovm&#10;9ofowbgYb2KRB02bPtoeVfiQqBWXRG8SI2GJECvHNyR4GynpQmqLlzx7gOkf/7lw9rOl4mPOwpvs&#10;84D/ByHk1+DKQMUKLaUzeDOZ81nm7R0e5uCdk7zHlgmd1YwaaznrGZgFgK9YERYDam9YCfDABFgB&#10;HHi4lpNBL0/++gMBF3xB69xfPjo7zedBeWsFn5PWbC7AUCvWW5vDDt+3Fxj2w3RMFJogxtu/TCQa&#10;7B1XgzR7i/thMIA9K8XpRa1TdF+2srgpbCmH9UJ/y0pvsyedGQOIA0gwmU6II7M4q9BA3qR3xomc&#10;cjpE9XVM6m3QmZVjPzkvPTd7JRm7UKnZ/phwVpq5ILCpCUwqcRgXCxtCtP2An00Am/wdNjIgmrwS&#10;hwsKQLHzlz4UJODOqk00EsJMn58D4gAwqhlzJNwLHjN1w/GaWd5EymsEfvHp8aMpFyFMxvRzadz2&#10;RTawZH8ncQyOk69N5z2VgblMeJHPtSZ17x+lfwOMRZxLAB0+VuMHQgHJAB75AZYQlzyz1xQZMo4E&#10;UAU4UU91h+SztWVFEQfT8S1b2LqnXmUHNHkVHD/7d5hzCCkfgx4xfu6ryEXRLn9u5uCZqv3KHmdM&#10;5J6zoxCK3baico4+Fff3gay/uR6bSn7Ar19PqLEo27xkFmc1GHsukvqhYccn3KyzTf2Hd1T7wkQm&#10;7zSmXehd6i1qX8AxYw9hioP+GJwN+hgfs9rsL+YxKEgmd6ZqaZjzWUh0gclRuZipzsikLXZTOYLs&#10;knP8UibAGECsugA83S/Vt7no401EFxdnGutPPe6fn50Ml3zs4zJzAXPA9fnFoEjDwFwASPZFosoU&#10;I0PT3N7EmZGxKXFto42S3O4IrvNLbXBz+hqf906o5YPSr//8T8sWohu6ckV2+T/9ymMhvByPUtJN&#10;8UdFckhADv7jaG6KPb76dTqRbZXh6ItbjZNBQyZ+M3sz1KmmfGP2z2Hlb/afA+4lSnAdmh6IN6af&#10;wu7V6S00j/82our3CHWMWoAiz5Ttm/JPmI/35J6lU/Yz131KBrYuijidgHGWXO00V+tUAOmX82iy&#10;rmZyToPXh6UGDjq4DZiMea2TX8vFgA7wFNryeFqMnbG3B0UNe2FvxWBfZQAwgyCA++aGJ69rdcDb&#10;Iq5y64zVAQ+YrJ6iH4EvDeZ5FdhmtkvUShvs/Y6ABQnAecPkkVeHZQV7fIgNcCyUxx5ey4iYMRao&#10;NWxWhG4h97mFBAAJHcWYDSzm1M3HBEWIe4czdcYJrBDsHsDLzCexGUwBxRM4NhA1l1118SeuVX+A&#10;LCA44b2SK/BUjD1xAnQDfAOGR+68xF5lJ77iCFcPa2LkQTa/O5n+IW5F9IOlvd3AOlFYg0kFFSf+&#10;u5HiSW5TmyNNHrHl7Auhxym8/TGRZc6RMyDRYJFVWuwA4jHeLB2/qaAx7yby8RsG1K8veGuKTNxe&#10;9VVk5PJr8PxhhAJG3M7mBBJZJuXh89AFZYWxAaSBv2y+K6J+DRGPfElnN2n145g6FACWf957G7fr&#10;W2GuF2lhFTV2U37OYwpXUWGo7HG2Z5GdY2ARDvzimXo1zcLm3t+JlvN7iL535m+kmYZCLoYD7aex&#10;aJPxS2CRMUzcK8Ajuz9ku8S4bUImd8EMKJWVSyiTfD2+4JbOAoLFKssrsjZJzwqzWHmFFeZ45KL2&#10;r19ylckCBncL22Rx444FDq9Hjxw4njTubYpvlo+EV5kCwphiZKEvMrbzekIWQa74LLSAcJ4dgY8F&#10;hI+HCwHksxMxpsEyD2ULLOt88nyh8+mWFWSRahE1P0Dx59ywIdah+rLPezl9fijI+r08IeZ7p5zZ&#10;H5D+WqC4r5CsfFWZvhC7yJYoQl3CzIn3EJsUfzzpYQadGsgnpqOEPXnB6lDk0G5FKqZzzeLDGnyY&#10;NBbydeFpOMtDJ64w5wOVydGsvNiHk/erqlPglqnhTfqQXZmle/KjDPJywvR/WMq7vWEAdXJ3jOlB&#10;k4pjqd5MqbuoE87qNvoVd26qZf2qzvN2GElpIsQsfB5nMVyHheAHijcvUKWLhtBdbDGJjz5KR+5o&#10;zRSV+ngfqLTMhxb8lSfVHx2nxzEgrSnJmtTNi8kYvMQKT/tUefqlYTLI9KDCvl5iucCKQ5k5REZF&#10;5CjCM+3nw6yyCZm4aUwvHvujGLUwOQNkeOKdmvB2AV65ta0r/22u/Fc1gQuyra7I5B6aXDxUtoo/&#10;AzB2/HlXqMbTq0uBBPH1lXrsdfhWfEcfvGaQzCdM/SU5FK6w9duNYXNlW2WrvLUdAWDecbk3bGzt&#10;DXxydHWNd3vyPkxWIHifsuIh27omGsCCil9bvVHaW4Fh8TrAUvVZubbpt2L4zRhWmuuOtt1Gkj8t&#10;S/vRjumDaVVClF4TxPrtlcxLmTB2HiCceFXuMNtDxO4nNcGIuTjwAyU5AWVnkBbLtFT0T+nxZmVD&#10;vC65YGRaF7M/j71wm+pmm8OqdLAmHYRl57Ou69Kb3P68q/zg1VVWa8SkdduxgqR242Ec+XtvHf5i&#10;4pjld6c+cK22vZb7WmFXatsr6YP3cy+shmtsCde5AFtv9BK0Kx3wNhJWoNzXdSaIDcpUd2KjYRjZ&#10;7vicyV1YQqAU84rK99fYiOdyZYh5oBHz+po+x0oUF2Dkpgs71Y9caWUYLVMiLs5PSyUPfyGNPBRK&#10;mItRRZATYOsug7/cDTR9Tiueb2XrQkJT9nB6eT6cnmviV79GB/1wXR6wnMCwX2dHDOXbc4/fhWx9&#10;0D1ULnbmB+XPLfO7rY3hbm9ruPY+mvWEi7YFuBiH+iE+fBlJdMnp+nnelEl05FdBWXmjXOmJ0492&#10;vLllf7K4g2lTFKF0pY7ITDk+R5BNdtWlHyrNm1kII0XFMTuHsNz0jrwCTmmTa8Ks+JDHJ0tuTSsu&#10;gqSXsLeUctNn4akcn9eK6i+NFgcMxT+jKvGw62cLvtQN+cim5KCcSaQFUiodPHqYwZu+kNHPspOQ&#10;c0u8wvmpsUrIWFepOn9pM13srwgkr6hdeZCtBrAwbe4yZueUhPd+W/oj47T6+xqsNlxXW9HT16UL&#10;v3oSma0osfomV8i3yr4vhugfELJG+wocJJuZcQZOmxILToq0CEf667VOGg/hNxk3OV1vVeUblakh&#10;XWNYx9XZcX46rF6cDGunL4fV42+GleOvhrvX3wy3J98ON8cvh8uTF8P12cvh6vTb4ULhuC9PXw1X&#10;Z6/FxwLI2YLHivL1tYAyec5Au0qjJMnRG9GQObJ3Dbiod/9X+/jNHpuaVzTHXJ28Uoz3S2jug9Kv&#10;/vyfq0oouJqFWprkolPjh3cF0SkcxaZ+5WH16J+mlUnnhfm1fYGlRDOds1UsTjbkUOGzePYj/5id&#10;l/3sL3IGaayKObKp4iYdg3IanQHCpspCNoPiVXUJxcvVz/SznEpO4yQ7SVbswccD0EO8RGRS+clY&#10;Yh04UT3awIvhY3uYH8hbZGkVD07MJaowhzvOlOdEHbjMoY6fNJSYgTYfI8Gncpvrxqw0lU2v6Jml&#10;+4nJl/QZhTQ9iRsOVKspDi1HySRgENUIZ25ZEqO5C43RFN94tj7xq9hF8q/+tUCK5Lh1cN8SkQ/A&#10;FjcDHSuEG3JvaHDZFKjYEgBbFzDS9K7xVZM5g7xMGGDl233yI4wh1nOuBsobAeK7G+nkRqDqUn1U&#10;bgNjVc+3qhsgymNNo+nWys6wvb4r3tOcL0C8wTfqdw36DIgFBhmsAXh82x/AtynQviE7ezPZHrC+&#10;JvAq3hAg3lhnKwGgOICYr+lxUUP7oYnWenyY0BlIaTfaUHJbhWnJNZ1/AOC1u6thfca4AcH+Ep4B&#10;cIAwcccLJ85dQHHVN6uBKhn90w521zmALMghffOtuxvL1MAYDjBGB6vSx8SAX5g9fLwfFMAsf+lm&#10;DojnZuxi1zd9FjPAW2Vq0oBv1BcAxTea9DLZRD/mVAHBVUcpTNUy5NG5w9kwAeJidAEronVgop/C&#10;yk/lAIwNjg2MKUM5jax4Yo9jgDY3oPqVzBtN0AHFPOym/BVusAQpIueef2Sh8kgKuAcUm+XrLTEl&#10;zhhf8vb4jUFOpMVk0ncXVz+5khAXQgiXoEpl4DsdOjfyOexAD0C9gb1NMnOGFGag3dTgxWXgVj1W&#10;ttXnn+wPtzxRuSndqFzAIa/JAywBtJnnAGPUAdkA7ICiPFCHBGgZ6aQBN5xIsqDPfPyCdkX3mMRH&#10;VsWHSWdTNvRqwC62nX4D465wm041+nkRiBzk5qKFH7Zw/UqsJtrAQliiykoHM3qtsn1BqRjZtoQO&#10;1U7SC2aA8ZQLJnL0GOgjmU+GaW6fk2VyWrUZ57lML5igb4dTRvTCBW2+rCYQLECsK/kCw7HrZJ3t&#10;EyYn2ptKOqOUA3Olwkop2wmuVCasfg44Xpf3uuqtktR60ia6kDw+ZaSeO/UB+mgtpTlbCoj+S1Ye&#10;o/V4AJdO7d9MvKqflHmjkwZQzK67OyFu97s16VnJhZHrvKA+yK5IArOr58fDikDxCvt4X3093B2L&#10;AcUCw2xjuDkHBAsgnwoQnwggCxBfyv/CfOyXLVwIHLPN4vIKcHw5XPMciy4Bb8zUsHSInKhRMqCP&#10;XBtw8ShT+l5n7vB7mQ+G6/P3v1qMxj4Y8ZqmF1/z2gwGpTTnQ0RTE+oYj0RzjA6zlTxl6tBhD5fh&#10;UJu2E98J7VlUMWwkrHxsxl6m01aeZX+MHgppPyfLYcqrabTT7f+GfnRKs4Q5qD26SdrrrVQJEv9d&#10;EjxEaX2NC7ZhhqZeQe9pmXolqPcz9tPxbbISkYdDsvLllVr2jwlIMRQgZt9CZ57HvNHAzaTvVTGN&#10;VMlfebJyBnjQBLHFvuGdnWFnd9t2v26NW4qaLFSkygT05pY/iyoLWwA0yAEO/BU3Rc7HO3jNFaBE&#10;gF1uzgKmAde7dTFjqM/rMB6EIW/CY+qgv4MrDuw05bC/7W8m4k08K3eZVHB0lgF+8pvJVkf87EkY&#10;8aUbP9EuffQ+7NxmJQ5Jls3YY01+8Uo4hj2qtmMFur4yKjgxOlz/H0YpL1x2HVjJ7T2zbBPo/cF8&#10;Ca635LhoRfZPjokdUv7F9Nu2+1fhRLQKfIij4l8LqLBlwheV8uYWuPeRSuecK5xL7Bf2+2nF7OF3&#10;jmRFXs4q5ZrU1mSUyV1+su/s7g7Pnj1Tn+ZCh0k9t94dXZlQBjyer7Q5bW972G8g4KJ2xvJweQaY&#10;Lhc7ADvAiLCsAAOKlqn7B6ad4ZHkqAAb2BbCRQkOld2G852Cvi91G090vxbflyzjPQGtDZ+nrIZ7&#10;rGQs6vGo2q3H1E7edW1uCgClL3N3LZ+Ctr386HOuo/4u2e2XvtDsfgorv+Qv2XycUTtKgElL2OqC&#10;xE76vMqkXNjjunqq9VzxdHBcuSmXc/L65mo4vzgfzgRsT05OzKe8l/7sfLi8uPTdlSuZl+dyy+/i&#10;jNd0Fp+cDRcnAsPHp8OV7PD1iUDx6flwe3Yx3J1fDcOFmD3IkoWy6bHqvZFDB1/mYepc8pa7Td5v&#10;z1yzM9wJsL9vovwPRr/5i39h0zovcgPP3CPhSZjtYbvsEapQmzlhYqbTVJj9Q1NZMR2GG/+OX2EV&#10;gCVEnIqb+OWHMbObKo6tPorKfY9IN2MS2M6v/Svq+6K35YgYb6b3LdHvLlWTjDTphoDit5HiECvt&#10;O4uP/zskh8ZBO4cF01bZO6vuNwyVmUCz8jQC4RrEPcibmfQZ5HkAbluDDNsZALIwYGBi/M0CuuwR&#10;3toqADzjbYPiLQNkBqx1Xvm2zm1nQPBq9gjLj33C05fXAMMwbt5HrLIkJ0CY/cgwcmYSqJ/rHvbE&#10;gNl26aHDRtYgOl0kEAvKMW2xzK3LSacQeS3SqPnFfOzmH5OiJIHT9yRnuQgiz84Xv9GuP3ITlzRu&#10;zzYDise0IycPioRSJoP7lK+PPizKy29OzgpLVSG8GKdivBMtpFSZeJCfpmNfbDV7v2zbNWEbgFrO&#10;SmZ7u9u+yE4vs+++NTu8REA3/HHjb9DCCp586Pt8WAb2u4flps0AMXy8wWBGcpGudQyTu8uQfbyI&#10;Ud/mzQFcJD55+mR4/vy5wTYJAMWAb0ujfkm5OS8DiH33xvaww3W+8vCT7yLIzJ7TYoCw4vFglvej&#10;wg2M1Qt8Z8A1DLUOkMX98UEeozgFlvHnwNibJltRxXkg5PsR7R7jPVJkc77OOPJSP48rOg/NboNq&#10;H85JxpKOoxScZw2k3A8KdBoAXwKI+RKeuParZ/tZALLjp3Dn5/yrDJgQFid0sKCPavTRgAkU+6KR&#10;i06Vyx5fg3Lla2DseBW38vG5COCVvADiUx6wA/Cyv5g6cIGI/A3+Af7UE6BcAPlSwPiigfHrE3HM&#10;ywLJ1+Kb04vh9vxiuFG+t1c3ulqWPLDyz/a1ujvJ7SXJRn/n4UM+SS0FR9j3SB8WFP/ln40NDk3W&#10;WKzQyVl2/PKLn34k7DiEV0Zj3gQv+S/bw0TlR4D/48FhxeVp0+mwzc2yQ/aLNeYsbJmmdDp2PsWP&#10;Jnof5OIWy5szER7ynzjZ/BeJVOt7TfKuangs3bL5RtLI9NAENfdLPrF44JQVIGswqQgGUxpAAshk&#10;apJkVZhwwCeT//b23rC7tz8c7B8Nh4dPzPsHR8P+/sGwJz44OJRdbDN+e4oPk257d8dP1TPRpzyV&#10;K86T+wK9vFN3K19qGz8wscH7dfk4Rd7DywNj2VM3yQYjc6Yb6stElOmnJ4zm+apqZOACgIuBMsXo&#10;A6XpaEJ3bmN1bm53M7DP+/xj1OfDollpKo/RhEVuC7dBhlvLgslPslsoM3ZNTZjy961zM6Andvx5&#10;4T+m7TJ8+1mm0zpjjpIhNyLHOhNou2VTnWXyS5ywI4lH+asOiRdCvLeRY6ewMSWmS6RcsQFr/To8&#10;QDYgORN24jIfyqjwpMBtP8Uhvl9vxUQuTwNjxYKJa0LwFp48FBcTMMJ2CV6ZxttSuPhzf7Y+lVet&#10;EufhO/koQ5+Das+0rfJ0N5Vd4Mmvu8Kkzx/uDUfPnw6HT47c/qQH5LpvK77vqAC2DLjKNAADCBfL&#10;7s8B60LRnwIWMDbbLaDc/mO4QLPSeHsCZeocye30qrvVIPlHU3KXOWcdHNnuJMLZWRRVXMeIOacE&#10;JU7HexuhIx1He//sZSNhP4xaFnFlZ5cOrQt8+OH2WNNxLAQalb9jiJBT/YNXkxkcCgADEK8NKnEH&#10;DPOGnqwapz8BPKkj5fUYEVau8ss5QDzlX/11TtZFhHI1mpsqKFtuODcAw5Qtue5kJs8pX9fGdcdL&#10;5xN3SRSX/fZnPIiq84BY9DEvpHCecIEm/XTh5HnLHcbWg9Jds4J8eurP/18KIF8enwxXAsdXAsfX&#10;cptPj73t4vr81O/Fv+M1oPXqt7wKDn1KdmRGX5IB0Py+iXb+YPTFX/152dR0VnoUD8VtC6EJsX1G&#10;M8dSSNLjZUM/0j7ADnXSmb38MfObU+IkGvaK9wDrEHYqJ1gyOdCFRBXPYbISw/kQyX7hD0Fvy/UD&#10;Ffv7SygEnVgxi+3yrqrqND7KvtC2c/sj5IFMJ/5jXDGIhITKUgMFg1VNqj24GjACiJlwxWxPYK9k&#10;bgluCtACBPYEdg+HA0DxkSbwowbGAsKA5MPYdwWId/f2fDt4a3vH3+/PU9msUFFWlce2CMnQ70ve&#10;3dkcdrc3hj0+KLIFSAYQ8/GJfJgiH8DgTQqSi1UyMQDeA63qFEDcZpjwgGLVWeYIKmDZx/p3Guuz&#10;D1DaxACrgRft4rZpXqSFNhQ5TeXjyYvwMjOZJR+KtPyWJ20WVvDcXROhTfEcCMMGvrbjN/mTpvej&#10;sh/RdSrWoUwkbiP+YZw+OATTv0o35VPB34GcKzLZ3nnJ3vnaz1FTBxkddwS/6tcGBAqIH/rF3u7B&#10;ABhAbDAsvY+AWGaXY11LV6gXsr/i0h68Zm1b58Gu+vS2mLsdXFCN8cysQqdtSUPf6lU9VoQ551Z0&#10;EcgFDJsfvW94Q319f8+AmHOFwklL/8TOOcMt+e6ruKe7OjovFM/guEwDY3GDX38+mFdpsbK9yUOa&#10;+fBC88oa+/hZnQYcp0z9OaOmH27OD5WJORFhzU4qnyUq/7Y3O005oTa/C0nN1nUcMWIhIK4fQpbP&#10;ws85fma3SdqZ2iR+nW4SwGu4yMew606ovsHqbwFgVksxWZHFz6vGMvM2H4CpWKbzgMjXY1XKt4fK&#10;cN9T3nmWo9Kp3xKWMybqiM9kNiUn+nqlRRaBywBinpuoZ2vEBv/ug6k7iZVSVbsbLgC3So8fr9HM&#10;drk9XUDyYDV3COmD6ovVX8nLdbNeApBv0QdvpBBAvjk9H64aDAOQjwWIT8Sn2Yt8aYAs/4szgWoe&#10;0svbkHxRgR6oFxd+1sX7pflZ8N6pQXG3O9SDzD2a+WF1PJp3KW2by9zx7oe1X6W3vThJKi2HxDNV&#10;nPhJ8XbHbOZHuN12zfzLz73S3TLkUOLMufxj6ZjvkZbLW2KX/oD/nP+LRPPadtWtg+Z3pDHNSKXP&#10;cr2dejDOQGkuf2jMeiwmEy4rrgzlPEDnW7FMshpwAcRmDSabfoOBJsqBAUxxGMx89Z+H4HgVEVsl&#10;dgQSYFbR8q5hDYCOl/11eY+n8pS5wRYJBky/n3jTHw/Z24FlNyCuzxkrvr/UpuL52htSsM2jH3AC&#10;GFBTP9zkiQIOSJ5YAzhx0IkGcINiDei9UkwcHRxusu7KDqEv2mLkAJ7yNs+ps4GmNDPGv4DwfL+e&#10;gbH+XXq3oeW6x/q7DmqTGTNBz+NR36wwhw2WmyHJ05wxi7qFY4/Mcthtc0548yNeeX13amFi+gE7&#10;m+SLiUN+LmCxAgmf4k3u+DVgVk1GXgDE2GH8CdeMv6gjMlQqxWcCdL9Tv+V93mzlYVKnfVKeQMOo&#10;66T3J5UNgMUKA0QbSI/AWLnKXFef339yOBw+feLzw4BDZRkUi3xbXukg+usIjsWcuz5vzfQDpefc&#10;MCiWjDoP/cCRzlED4gLIgGHihQWIqQvlAYw5J0rHkPvio0z4FId0tpdJNtibJltREo9p/bc7wd+N&#10;aC//3f7vhyRI98lRekxkVBuYU0PHqv6CGT8RboAtYFPsVdgCnd6ioLAeBwxobcZNv+qLOvUycotu&#10;SkEOd1rFqfTkDzClLPJITIBwcuhjM3LDLg9gjUzNcvsBdEU1GKafqZ/0/mn6mFeA5edPUSOX7PSv&#10;TeYEAeJtQPHOrhdW2N+7tSf73o76vfqhziV/wY9zobsd9ZUs3HW5rte8XfIA3qn45GQ4P341XBy/&#10;lPlyOLMp98lrP6Tn/coC1GxBsZ4ZtujP0tP7JsT9YPTFX/2F9EADhSYb+mHA6e4wpzRok2PMIo35&#10;2Tu/ps6zKfnHnbBOUxSP0dqUGInZv74GU7OWvd3l5wzE9DJM2/l3171PjmUZsI2p/oZ+R+n7tk2n&#10;SzO/Wy73JpCZw9bRXUOfsqWveQIFVGrAyKpTAeEa9HIlD6AV8yaEcaLEDJPe4cXZX6y8NEiOYE35&#10;eZIXA4o3BXi9Kry7LTDMJ6XzWWkA8Q5hrBBv9ieJ+8tr+eAEqy7I5yf+AQ0tExOTQH3etiA/cfQS&#10;dhSdb1i9jQJ2XSCdl1JKg0H7dlBRmqPjtc8yNyVnn69lPsSZyJoVV34TtdwwzplAtmZyQr9e7S9d&#10;B3xR/04LV5oFvzByuNziyMYYVeOUJ5IKtylDRHajBkmDqaOjfS9STqDRERCTW9nFvZJb0vhAHFaG&#10;szqcspGk7YkYP9JJyzHlbyAMyydh8iPcoFgRqFhx8ky/4IFQP+SJ3umPeCqMnCl3ugjRX6YvvIhX&#10;/ga6PjfkLzDM18fWdTG4c7A/PP34o+HJ82cGGMQBPNOmSOC7Nzq3+EiHm06+BiiyLZiUKfm8b9jn&#10;Ink1QA44hlcBM/IDEGfLjVhl+GG77j8QZY12+iReMeOF3T4zvzq0uy2i5FXx47VITvZgyIOUJu6G&#10;TrvTXvFyyznoh1Fkhp0//ZQ69zijEPdN72fNFgK2HBjsep+r+lgBYN/WF3s11EBYEs7Of/dd7A+M&#10;CQ/WxlFUdgFoOve4WqzyvY2H163oj15JT2/F7OPEikN55EV6AdLISL453+ljvhuh/sl2CO7+5Q7g&#10;5rACOBZvCvTCfO1uc3vXYBjmzsqW3Nv7+8POoVh9fmt/b9jU+L+hc2B9i7sW9Ff6okqjr7hu6E7A&#10;mNXfegeywfDrF8Pp629lfmvz9LX8/F7kk+ECYNz7stUuuhzRuaPs1C7vk9QDPhx98dd/UbZq+LTR&#10;Is06yGP0QLeZiCBxx+mTj071rjR2J6chs86t3ITxq8mkf4vhCbvvXiY6sX5z+dRRcGbimvy/Sx3e&#10;Sjn/H+Z3ImRpDjnpd8rjw9F96YrsEd+ImR7ikzP/R+me/uW+l/+MCHssvPPCwG53J2jmYFNGmfQN&#10;G3XMBFRka9xjnnJ7EtXAboDFipNXnTTgAXY1+Hn7hCZWVgR4ipeVYQNl4uC/nhVhOMC6ATbAoViD&#10;nPOS2V+g22Y1mJVhgWHMHbm35e+H6Wbsr7JJRmHjgZcHmZU3clF+QH2x7EICqlbYDxV54pIuACXK&#10;Y6aGkVoffeu91blM8ef4WAwXZXaZ98qBVQaTJJMek1dNfvEv7h9+/hWpDmbypj60mXg05c+khRlW&#10;GsuQNDHsMeWvccSTuRlZMgmOMkZos6/hkQZ3cnB4nDIl++jvqMTFEqtNHxLefpDdxZD3PmPq0NmY&#10;VQbtNP+CG7wIjJvJg/pmzES8DvOIqyBAIHaHyR1/FJV4llT/yiVmgisCh3JjzttnjCTC237KBX/1&#10;a3/Wl4tEnQOHz58OTz55PuwKLBCvwXO2xNC2ztZ1DDnzeDpMbS+Lf7L7os99I+B4Ashhzhv7c470&#10;eVJ9SYfkPVKXObdNNOr8ocAZIdsiLbsf8hGRf+c9ljH1sYfLxTP6eIjm2Y3JS5f3ktiPA3pJvxwT&#10;unwxfdCrmg18s8LJPtnscc0WCbZH9N2hdDr6FO1Fpl0U7nB8Fon6Wgbs/OwRH44+pw1qKSPsdx+P&#10;qZJuovRr8ki6AGLLqbwayyBOLsTpQyyCAGIBwg2I80q6zV2BXVaG9wR4BYb9OWjNHbwveI0HtQHM&#10;AsLr6vcbxes7sOYWzQNeOebc0MUkKvc2L8Haa11gXNXHoS7PBHwBwADh41cCybKzUmxAfCZAfGGd&#10;89Dr+OYa6veeH7ZbPlPeK30pUJwTPp3BV9buFO+ByEZZuwPFEpL/u5SRPieF0kHUuXp1YvqWPu/p&#10;dMyxEy1zTzyL/gjSLCp5eoIjz6xqRcb4xc6ERUMnj7ixudOO6Ymb+O9KTveG37vk13qBkW9s1/r9&#10;OKSSqH/pq8naQp5mUet0bBP9AzSUR+my22E5z7ZOeaS+zrnzhzvtjCbdhMa0sNtWrH42+vEbTcT0&#10;wfFof3sWLRUlGRpArTgur41yv9UPEEs5JGGS9G0xAd9mVmX5bK1Zgx57Krnq3zZI3jRoZuWAp/AB&#10;z5jsvczDeewTzorwwf6emZXhbJVgdZiwmLsGxmLSsm0CAE1eAGvqIJnXVTG/fYLJnYlddaJsBmn2&#10;RHqwVrkerJn0FeZtG8QRkPYKndsi+p4Dv3kbzVQ5UkIyKY5t4nhJl6Qc2o19MSPrnoHaq0g8Ma1w&#10;2lj+uP2QFrf8mJiQjTB+zlatqDpkJR7gT+76SQjiMj71iqrLbRnmYjifGj9qAvSk4XI1adMvqm+E&#10;kaH6IvnClEXYUjzf4nVdYOJHvlBkpCzv8xO3nD7K3r+uQ8Inwj8P82Sic37i6TVo1APZyEVE1dGB&#10;+okOioNM9nS44Yh0SdgleVKmgkfmhwxiOQ06+aIgJoCBNiS824O+ZZ3rHGPsgPz6OMmG/hTiPGkn&#10;T/riq7sbr5J9/NNPh6OPnw3SqMsmL4Nj5c05hbxM8GxHyvju7C3bXFd4U46lZMzyOUKfof/nHPB5&#10;ID8uJAOOASBlt5u0yqMKcbtSBm0q7v3SU7nRkTW24P8WUvZdTrNzWcpjfpzKIF7kGPNhvEZkwmVg&#10;x39OY97qI923iQ8RMzylSRB5S0fSO84ek2VTP1b/EwgmBeet37TAKrDa6vL8Iq8cE1/I7hVi+r3S&#10;Qy5L8mVMis5pG3/O3iuwGss0duVCpfRj+UtulT/OS/r5TkHZETx7g5FFZVKu0pEmHOozQZF9XtOn&#10;Ly/O/Qo16kJQ5kHFhZFPMrEneHObrTjbdbdhQ4AXULsrULw77PK8ydPnw87BoUEx73DWoKy+ve53&#10;NV/rtLvlfFFeq1tbOgc0l7BiDFjW+bC5B3jGXzrYUhzF41sNl7zyrT7ucQUAPjk2A5L5Mh6y8xGR&#10;fCiL/sEYkf4rl3Txe7JS/OWv/lLCp6FsxvrBSN1lLKPL/RDUJ86jlKWXiR6ImpNAAR32DvJ+yDr9&#10;DX13eqg10qaPt9NiCD02Pm1C09D9NvLwa2Z69xTfM7/sHpg14jEh+taYwGW/1SHbFADGWQ0OMAa4&#10;AmAFemXf2pJdvLcD2J2xwW67t71FYr9NDX7Y9wDNGhRZJTbYVfn+RLFkySeNWXkWyz49JBe/gAMN&#10;S56wNMqK78T+ch3MZAIrbVV1pr1Qn1/457wJAFKSe5RWmOcQ3S1y0sJTeNxdFmRwockqQC4gkQnW&#10;4NK8LOlEAWwh3+kvB0WaXZ7K5UeYw1WvtkuG+dADfhvT2WcWaFmYyJmIS07cNjPpmEj8BhrrXjKk&#10;BPwqTCU3I0VF80SWX+JBOeb9vkk/MZQ8MEkvVgD52FuVdd8Qc0uVMNVmfPAwrIBmDJl26qAe54nQ&#10;fsUpqUwUSx64HFZxHBl13uQiTf2drRqA473DA+8nBgiwncJp7zFHSDbJPGdVQm2jOtAegHX6FG3l&#10;tgvfS1N5+TjzWwwXjVHxL/v/nxLVKy34GCP1jo8b0jZM+5fu/Qo1HjDzyvCVzV419tsbqj1G/TrD&#10;jA/0jSzC6IJE/cH9g1dWFmPHj77b8c0lC+d5WSci/5Ejo89hnxGJ3mebArIqrH5jVjz87F8/R1T5&#10;XPz5y5qaD1ab2Z++pb4r8Lu+De/axL1aX/i7W9tUf18fru90AXojcAv41sUiH8Hhro8/psPFQZ0b&#10;vjDY4uIAsI1ekFbnKqvFV72N4twP1l1jlt6zws1Dgaqb8gxPyri7+T1ZKf76139dtpCbgTp8CCr9&#10;pIylQvB/DwXP84j1XfO0VGVfpJaXUJtkPCun6fuX/Tf04Sht0G0zmmUf2Z4Jm4iwst0L44wv69tI&#10;o4NBh7KYsmE4JQNN9BqUAzY1KDMwA1DFXvEVAI4p4Cr2Sq4GK4CsH5QTqAXYZkU4gLdN7xUeQXDc&#10;mAfEFe8KFAcQBxRvqmw+P+3tEZLFQNjMylbky0NyWbkZ99BiKp1BsOw2Ce8wmX49mfUQWtD9pBTH&#10;CZiFccfbFqItRJ3iokNfXMDYaxJb5OjfIKZWmbzvjdutmigaJMMPyTYr2m3XokXM6Rc5K60ZY7LH&#10;ZKUpOZQxkcKYWFw+wKpk8qpwmd5q0aB4QbKm+LX8GM6PX+dtJjBhUssC2AVZ4me76tV2m4qYVcz4&#10;NZOX81liv3UjWVphAGC/iYL6KVHCJI9BrRKI3VsUF/10+8F0JfWscPkRr7njzdtd3cL59qoydrZO&#10;HH30bNg/OvRWCmQzKxvysRSuWEysAbqSF5DDhRTtQfuo/7gPYao/edVSgCwr+r2qT1qlA/AUy8MK&#10;MmhyAZRa5S5QtLJMFs+yPRT63aj19WOTRXdF4r5H80YR20p0pUGfvOkgwLjffJAtE+PeYl/w0lfR&#10;YX7OijGCsUL9gf207NNd39R4q/GUldgNjY9+p7vc7kTubCXGjJSL5Qn+s2Bht6uY8v3Qmc5ZXQZS&#10;A/ou2fB1U1/kqr/wVgwDY/oGGUJVLmOtH+D0Q5pwtkus8wDnDnuD2SN8MGwfHIqPdJF3MGzIb21r&#10;V8B4y6D4RqVeSZZLlXUhnV1gMv5Rpn7ZOsSFgXhT84CAMQCZ/fcI7C0U0ulVbU0xGIarn+uQuklk&#10;fxBKsmf1PHX9vdk+8dWv/8qda5FwL/u9P0qfUTNUubZXee0/hb9djnGAKbkX7fP0bZ+ZtFa7ZSzG&#10;n2iS5xGahc3lxvrWtL9TFFl/CHfdf9tkWWaiRLbHyZJ3HJJWfd6W7p2ps668oR4y+geoMzgWyGT/&#10;MCvFvBtYMNTbF7yCq4Ec4GogW6u7415gDWijqYGebRDeL6xBDvuO7YBswC9lqUxJwOBlICw2sNSP&#10;kBV/xxSb4hYYniYIVv2ws1Isf5n9sJBvjRPfZvyUoVQw6XTOD5M0ovznTB5zf19QqIzcfpaUdqO7&#10;2rKBLLP0MORyASkAGoNM7IsrfV5FwV/ccmZiLTEw5ZizIjlseYJccEMGPwG/8c8YlnJixi/uBlWe&#10;ZMc0YnKJsUD2cpQCcGNe9zngdtmfh2NiqjY2wxXOT+5p20iFE720g791SID6S4NONYrirUjXujBB&#10;NiKre2BWzv6RDc3ldhbPJ9pxix8MYeCkXzoMO8HEV7+QycUmq4EA743tzeH5Jx8Pn3z26bC9v+tP&#10;9Ao+UarzaROyLJiuZ/TZFyp+0wDAwvtYc5Fl0GA/OHbAWbbHqB3F6W/XNnsvubsvFeEAAP/0SURB&#10;VA5jGS6PcmMNVdgYXuac5uHvQn1OWJcLtOz+MBRZJ3lxug78bA9HnuKOI0aXubCdeLwYsX6lb+nV&#10;iSCyoH94rOACidXXAOJpdThgMPvKGcPobxlblvU06U8OC4spNiBOGweYp91p4/T+imjQnIuqyA0o&#10;VhDEoEGfV5/1Q3CSsd9aIoGHFZjnTAyMd4et3YNhR4B4e1/AeP9o2BIwXt/eG1Y3drJivLquCzdd&#10;RPBVu4sL7//1Q3Fe+c1qb8uKnFTJdwnRF5et9E/p09uYFOgZoux+CFa6mp6FkZ03u2jsh6U6DSi/&#10;J9snvv7Nr2x2J6NFxkZ5n+SsF8sY3bPw70+dV3gOjBc4s9Mi88da1HItsw6T/RGah8X6eNy/oQ9P&#10;aH+xTaa2LI9Ft8hx5vYllm8C34k0YnjELHL6EEONQ6qr2i3UQBfVUJMBR7ZsZSgwLA4QFuiFNXCz&#10;euyH4sSE5yG5gGOv/pbb6chDIKGeo/BKhU1KBEXIvLsFBCmC2J+M5uP+lqcmBkZBUaJkiL+VP9sn&#10;NJOY/W5KlRtWGslmQE26mS69B7Xs1oHqucCWi4E54Hfay8ygK2DP6g4XDjWxMZH589Vz/xlABkzZ&#10;pAoUSdkGJnbYzqTAU9OAnzwkMrFijDLzAE1el5S0sasOo3/Z2912OIU7v6n+cAOjmPjZVJpM8Eya&#10;svtHcMJdB6VZBPC4KxyusnQo/8TteDHxo0tWGoeH+dFVl+PbrjBTpTE7LOGuMR1GJucDbj98QzK1&#10;h8PpT2RBPkW0/7hlx+A2vNxPyBMmbazpz2lvxVF6gA6SUM7R06fDz//gF8NPfvrpsLW/M9ypf9Ip&#10;ImLycb1lc92Lba96AYqvDWbEBcjGFUtuM9vMilqvYGICfgDLBkyAN4PisA7WYZPlddnlUYRf2cqc&#10;+72d0Kv1NqNU/b7/j0XUdayPjfj0TA5ZF5hit4E4FyKszmeFvtsEsKlIqU8z/ajAsMEmYwpjBSCY&#10;8UPgkzB1ON/dYmvBLTpRukk38EQe1UrAMVRyuu/XhTYrxcgigQkN0V6c0wVE3Y/cB3Q2kAn9VgM1&#10;4+fapsYwjWs8qwG49WPPPNTsMVdy8zCdwDErxFsCxV4p3tk385DdyvqW4qr/072uVOaFAPC5+uaZ&#10;+uVpvmh3fsI+4ZPh8uxsuDpjewRfrlM/lU6Rm3cNr0o2zsXpAXAWWdjWV4strDBLh4zPBsbSI2+K&#10;Ye5auf09AcXfFChu6s73Icndms79UGH2JxxrToA3E/G7o1XaIqe3W2wwDD1gLgDlh6nz6vyXYzp1&#10;hUGxVlwZs6DfeYq8U32/O1dGvxPUbbAoFC7LGmfMhTgJczriLaX/LuSB0qNcyklecY8TUIoxO0xm&#10;wDHjc1aGA4hZHQ4QZkuF9xVrEOo9wQBgv2nCnNVhwPF2rSCzOryuwdb7hVU2eTNgsU0igJwSwwHG&#10;DD0KAxQXIJ0mGU0cMr1/GLtM2z2pLK0Sq0xGMVdPhA6YNNwGMw4FyBi8MqiqHl7NKfYDhQK8gF+Y&#10;L5vxUGFz+xscK17SMgEWQKYekhfKfj/KZgKrlT8mJ+ywZGx7T8KAQW6JGtGNLD+xJz7qIW5gPLkn&#10;OxxQ2tyTqMoxL4XJtL6anb50SDrcrkflM4szcseteLCBn8XBHdEUawxvpktMbqpMOeH2twxWauLi&#10;HvVFXEwHB3Q6DJfa2RdaPhfIw7lQZLqZzF4dNsC1H2bsjtBpCMuh7OJKhy65/UsfevbR8+H5Jx/5&#10;S4/0TUFSM5TjIo11t/7EBXYAtfSXabWSleE8fW8WEOZp/Cu+MiaQ4SfzueXs8GlVM6BY2qj2hhcF&#10;Ka3gTRhWx0tI+5nm9rdQdBi2sopm1g9OrkMqMtrzo82oW4eLK0H81afG8wUOuPTFhXTZxDgyH0O8&#10;N1fjYcy4syUsOvBWH/KWBN7vXnlMwHjSG/1SrqkLImOdEzbVT/z8AmOKTMsnJkydJ6+HI0x9wRdH&#10;pKPm5E15Gv/8wPJW3jYhh4pb84VCmPGXcZYH4thfvKO42V/MtgpezeY9xhvbCVfadRWxpvJXr2VR&#10;+TcCyNfnPDwXcAwozjuJT4fzY0AyAPkiH/VQfO+BlpyREeCrMbl0y0oxW+x8EevzDu1A0sXvy/aJ&#10;r7/4VTXEnGjUsv5AcneJVkzKmUOZlJOy7HZ4qN3vSvP49+vzbmQ53pC2QxznTfEclPDJ/nj83yUq&#10;qX38fae0U5ntfgM5dIw7t8/MWN+dPGbWsOA87bHADC7EKWMMaeLkB7QCZPOe1gBbf3ZZ7CtyuftW&#10;lePYP+6NdTFu4iizrBKzr02gGGZ7hvLO0K6jZDQTA38NfH6SXnmxv8wTiOwBM4TJ7EnFrEIcBisf&#10;M1lPtUKXc35IsejF+5g98Io16DYI5stj2zt85W+nOO/ihFm9gPM2jrAHbE9+AdpMOBAgBJCTN7ZM&#10;b1KwnyaptifOZB9lB+zhZpJjEoRvYnrio25UbcmedDIrjwmwzllxkM/lhi2T7YtxF9Iqz9F/BrJc&#10;/GhfZoVZHswStZg+YXuZirYQ3uy6YcdQ/4k/dah6uD7yrH4gyRyXfuLTwq6YDpGfzwc1lU0d0sXS&#10;n/IQj0gmYR0HOe2m3838Id7K8tHHHw2fff7ZsL+/P8pH+YB0Rxa1JNBcT6OOi7vfuO+M4AdmxTJb&#10;KUYWIM6HDfI2BEDzeKtfbRrFA3VSunWwKEj8FmgxjuUs+xvJOin7EkljZfvwhLwLFVig9r8fnvZI&#10;384YESBmUMZ4ofPdb/Lh3Af41uqlV4YLBPvukZixjI6Vfe/Rsfuj3I6n+AanVljzRJMeJWeJSte0&#10;jN1XAMQClNeX2WbjrQp89c39IMyFliI7e/ddtm2o3Abv/siL6kaBFAMbtOMnYJqFiNyl4yE8vxub&#10;fce9D1l+PMi9qXFdob5jqNjDOkUaIKsPiu8kI6vIlye8k/h0OHt1PJy/PjZQBjCfy+QNGVzg9dtd&#10;XOc6YraEbiO0KtNvpqCfvyfKCP4B6NsvfmMznfPDEp0t/5lZIT+YyO9NdVgKGvuxiGSWJUs5zqfZ&#10;MQl3nKacQFBOHltnlJhOPkv1N/QD6J6OF2kenLmy2sfHJcLzkWYZvWUJCEgvXexbydvHaUR8kAid&#10;xyC35Ci7A3UQL2ez4I4A9+1OipRQTNiras6zB6jYTUpqEFB5JAyLDp0G5NFuA1tAr1iDs2Ycc944&#10;UWGyj/EA0VUebFlcDoMYMmaArIrolwHVLkWyVESuPJiskMerxrBk8BPhAsb+ZGk9CNP7AQHN81dg&#10;9STpVW7Av03KoVzJ4klrAp29B7AnM0wzMjPAy87EFXe1JbpsndpM2Egzu7daYHJwXnKX6bwJt19W&#10;uwKekau5JlmHRY5wyl00p3Ih+SDtSFMw0oTxSlr8IUtK4tGvhsnIWf7m8h7dOmByCODGc8zR+dBb&#10;3FfLzzSLE5Irfx1m9nKmx6lvkY48CRTLKsCgEPGtOiHvYT149mT49Oc/Gz796WfDzv6ub417JU79&#10;xpk1kRjDFYAqTM7Ui3aZzPCsL3nVMnwjMNAfleC1VPELEB5XNZW+5Z9JoeK6/GW67z/Jukxz/9hT&#10;xlTSQoyZAOkR0EwShWPPHFh9ZsZtS4rEmXPiuMXMbZ+I9pS7M2wWjbHkprqMN3y+uD9gNH3UgvFh&#10;W2MCry2rvcGAYQCux4Mar8bOkgy7bfEivLdaUKBFoIFGgZpDJItlYvd7VlZ17vqTzbQ/ALg4+3jT&#10;P3z+Q4iEXFz5qfw8xNzjLYGJ0qa1p7bw24CcRvVdzavaeB3bqkw/pCeT50bymf5aKPGYKODNeUBe&#10;kpntXd7nzIUcr1rjlWv+nLP4/GQ4k/2MdxWzusyFHeNSj0fVl6m7xzr9PdSWefce9xUj7wehb78K&#10;KP5QVF3pPnWrlt6mQbM5wSYajMlWHaJvoeU2WmVSadJBZuyO4tMrAy/58CMvM2786VS0HJOJTPeM&#10;nLx+GIROnVw0EORhImJfE65y+xZLn1ARp+1zv8m/J7asNMhOGYS94fcu5FsXxV1/pHvXn4X8gUQ9&#10;fGvUJ4lyJU8xkqDXkSsuRHvk9ny1mdwkQPP9sA5264h8PfE7qfNVCrclbCKQcMchtPKUOXqPVzTi&#10;B+1YM2BznvdKl0Glf44xcmI69gIjC/KusTdM7cJTvNd31xq0uG2rAWVVfUD9j9dEMXl7H5lZ2SKO&#10;dMKg6H5X4vGwkFJIN+SgiZV06M5xYWckabjVtqp4KhcT90rtS1OeN6qf+zF5rkrONbHG4Nu12+Fq&#10;uBjOrzUg3p7LX2WsS17F09Du910y+LoMBJLgK+JVRVjh80VedVDOGvQHDfgrGjzvri8UT/Y78Yqk&#10;Ub3dDShbFp5dpn6YnFfX0nduvys/iqN+mvTutreHWwHg282N4Vbu2w0pShMfX3SCvZ8YUEx/knw+&#10;51X/kZ2X5HNNNCHdnA/nFwz0GvSvVFe1zY1kvbkKX7MiUre8DWpgTQQ8te2VW7Vt9/fu87b3ec05&#10;gGluu2qpOCtKDytimeovZQKe7sTKQLLSl6QGxipJjR/vA815EPZqLO8IJa24x5W4lYZsSEp/RCaZ&#10;yG2u9A7jhzmLS7pxn7Sy4UzKBY9c7pdht6GlFZOMcuQgnQryE/asmK3Ivq5+s6ayV9RXqjkUpvh0&#10;SNrJuWvMrTzIIvKkTj0Bsy+eW8Ibcq+L3evVyLcKOFdm5+rTN3ubw86nz4eP/9YfDB/98mfDxpOD&#10;4Vr95kYVuVIaVnlTgNJJtqz+ohP5qV4AJM4p+iXdG6Zf2nQydyr9J4BBO7oNAUOAAdqV9qH/6LzI&#10;2wZavzAZlZV63uP2J3OdC33yzMhhxKFsjTN3Yh3CynycE2zKy6bqp/PEF7c6bwCQXiGlLmbFcXl9&#10;WZtzlB5Js4UzHkkjZmlQJn4dLpZu4Vu17a3M3mOeuwoTp06cp5y70qXq45JdN4UqU+5kjf1DdkDg&#10;+uauQPCewPCe7TxgBq9ty9ze8Ht573yrLG1pBZS+nK9LpZ6pbyiF8kaGtQ2VRsNKgLyLt8+/6LXn&#10;3OQU+agDNp836gO3F2fDxetXw+nLb4fTVy8FOE/dP+gzlENpSMG4Sluw0suYxsVbyqEFPIoPGyp/&#10;TePVIIB6dyr26i4f17jROKZx/WZdfQD9KC/pvLfLIacvDgD7LHQIMK/owmJFZd1pHFXP1PykPG7Y&#10;E388XJ6/GM7PvhYw/krA+BvZX8j/THlnTPQ7is9gxRdfSAb48lSA/0KNpS64ohNtlWdTVNf3RTTF&#10;B6Fvv/qibPSNNMl7p3vZdodLmWZ+Nh+ILkpIyHHauRx5VocewJvcVXUwlxtSd9OBdJxtnMYlj0IY&#10;rzQ2yk4T+IzQAAgozuAwghTZoRTfrmWK/6KesXd5o/NhzuEtNK9ZaEz6LvxeSBlRR9dzMdOWblFC&#10;0ehRFhuxz3Np+3JfJeacJ+oBbok9+ELYy1phU85yMxjRYcq/OZZyOSv7lrnMdCD1GHfIgA8mDYNg&#10;Blib4bZjQtUrklPEqFzzSycXG+kpIIhPfkwjmCBrDY4yzQbXxQr3g3Jm+jKTWMvGxCZwKL4VgNWY&#10;KmAsHSj/sDyqHCcWr+hk8OlzrQO34Zj4zQLEzdc8YCSTCaJeVZUtASpVbHygLDi/MFWA9BY2KNaA&#10;fqfBnPIB9JlsASdKq8QADMVKfDMTExPCmldJ2FaSCy+VYFBO26iuAuvXkotVPYCEb/UVKL3HBhwl&#10;74wpOxdOsfc5kBUU2e2n8mxX2fQJ5dUmcQ2UiSOZEhd75SWNWCsOL5am3BNk9zlBebYT5pD4d2q1&#10;k5mUY9aJ44s9M5ErXRy2u0uKu8uZ5cWxFwpGJr1MmCPxzPIHxAIV/PAopljdbUJPzptWVCz6l+KZ&#10;nQMGfYF2zJ2AZjWe+lcuWninqloxHyrY0sXb3tbw/BefDx8LEG89PRyuBQYupCMXp/z4kX9XGXZz&#10;EV7s8DEedsmGGxnrfAA8j6tuYs5CznufljD+tnf/JG5+47alFGYij4lmAY9S4szbLi3i1i9355uj&#10;xzcYd9vFGMjc7ey+IU/10KmdZZfI4dmPgQDT4apbuO2YzXGnhGINNoA4NIOPdUaWKj9mtxchYp3b&#10;rIaurLEqKhC5viV786YvmHmQ8lbjl8FlNw6EOmCIvGXM9T8GK62LmoRxiHViTYSicvxj5zQ00ze5&#10;qOZND+f14QsBWcBkHrrkfEcT+rkfCYQLrPpLdTKzAIF0FEB5jBvXw7rGqRUu5Hko7lwX7+wPvuAj&#10;IOGrS42tAFHGGcYWpfR4yvmjc4ZVdH8ApFiIOa9KVN6Mh4Dfy4vXkvmVwfHl+UtldaY6ZQxn0YBP&#10;P2cf8om3W/DA3vkJD+tpPJUMd7rQ5URjQULCSIL3QzTFe6eX33yVxphTNeiPRXSp5QLd9k3uWTD2&#10;GInfPCP5L/rINUbF/jBjxGw3Jv/Or/zL9RiRzHGX7KHk67xxLdl1wGb3DyfyLit5vq9sPzj9uIJS&#10;2tgGPlT5MzHSNDOPosf7Av6PhJGXjN5fmT6QIMgpp4N/0GjzQSeHzw8NbFgZ4MRMrhlMNdiVn1eO&#10;ZRKRJBz9wy9ZTAayaNAcV+CqLOfNRM/qiuWtcMfR2GEwN5kM/uMtYwHifp8ln1ltvmFfHfvWNGBi&#10;v2HgtikYYzCtMgSsWUVj/DfYNlhYHTZl35P/rnhHcbavb4ZNpdkQr6m8VU0Aqyp/RaBoRfIAm1eE&#10;uFZYigQAazKzLjS7BXCFATm0ybQ3VBOD7L3a6luEZToct3Qw3unBLkY/DZKb087txo6uJ32PccY+&#10;AVeb8FNaKPZi/5ravuTbcc324GDGz/YxHLdD4je6cI8hCRvDQ45l/3JPSSZuoi/C9NXqW+ybJI+s&#10;dLe+krDLkm9x7F6dF/OWEL60dUF/U9veriuvjbVB0Hi4oE9urA9PPno2/PwPfzn8/Jd/4Newbe1s&#10;G8RBXhEV923pefnW+0x2JOHUifwlu7nOEQEZgLpv1a8FbOS2tewzzscXFCZ7r8wugv9QbJMb+9z1&#10;YUkV7zbAXjS2zUwvEyHdMv8wci4q69Gc6EPSX3Qbva8A9KznPGRbubwz3wPpZrWP2tascrjLljt3&#10;GjckX19QTvqiH8EaJwQwWQDgjhNfg+NVaGdnp8MZe3P9WrSL4ZI7URpHyIO+kO1fkt9bIbhsZHFD&#10;MrQ8LqLGK42prNZeeHsD+35fDxfHL4bz198OlycvhuuzV8PN+fFwe3miMYzFiMg6je3oMH05c4by&#10;VhlVhHh+ASMp3OeJofPjNsD44vxkODt5PZwcfzucvPp2OFPZ5yevfAFwI2CtwV1xxe/xYTu08d7p&#10;5ddflo2qhmLrBv4tkhrGbTMjd7b8JV/z5IEx0uhOXd6JHTd58ivH6Gcvx6mwBcIdvwRN9uTf5n12&#10;vIXDw5yo9/2XubIUze3QYryHmCMH0n1IdjEzewqGSiej+wPTrCibo0C4sU9uKDJzqJAObgf/MWDu&#10;xlSOGmUmIMQUn0D3dcLFi6B54iluBi5PzuYJDGdgm9xTnDknbfKayDJZtghNlAyAATDjnlaZgF6v&#10;yGmQY09cTFZYBW5l5hVVAcS8iipP4LNHDVaYTYV7ZUMmfrLjd4k/4JknowWQb66lE+4CCwivAYQF&#10;gLcFpLfEGwLWG4q7JkC9pviAYq9OS6as6jIJKC/4TmXgZjB3zalXTzSpP4DXr3hSPgG/ksH1Lbv9&#10;lRduga5uy27PmLTX5D/n6LcAte30h+JOU+nlE7Pan7STf/mZkT7mon/zY/4zdnqYnMiuLDbabltZ&#10;O/6M+clMjEXqODok1PHSH+30r+sWbp2NdxLkFwYU5+MfV+oYl8UA4ms15zluIamN3e3h+aefDL/4&#10;W380/PHf/ZPh6UfPvR/dIFR92l8vA5zKjmy0KSb6hxHUcslu2UU513IbmnR+cEsAxnvX19eUH2BM&#10;7G08mwtskIadh5/Y+26/gDmDLfqiWTqxWtoMWVU6lMo+OHXd2z6RBSmG5gKVf191vBealz1RtYj0&#10;Ed15r3C1bdo4XIormcKLwBea+Xf8uZ/9lZfaWlc0yhcz5bJ6PkmIrZn+JFb/ZSzi4xUGxryFxGCY&#10;VVi5GScZMxmv9PPYrXLM1MFgtJg6MHxpLGR89NtNzs+9Onv6+qXA6Ivh9NU3w8mLr8RfDqcyz19/&#10;M1ydfDtcnb4ycD7zW1BYBdZYqD7POSYhlSmm5J71d3Th/q0Luc0tHmze9UejePXaJtsBue2j8w1g&#10;fHlxPJwLgJ+dSI7jl8O5yjMovjxT+Jnw87lwsQDye6IPA4q/+cqVjx6iDNpS/x+f7hVKJ6zOWNS2&#10;ySdERxqTVz3sxhpPm48xR5s6OC/Sm+Ue7eIKG+OLdEr62G4Hl2tux5xPgA8RvqR5jHV80H+ZQ4nb&#10;NNXnzcwhtfuw7LKW7KMMdv1YVIVWwRxbAx0U6yTnSPKIF0dx/qbJi0PFExn4eGWRwah906OdROFp&#10;q5ikTUAMHxV9BLhMALVS1UC4Ofl2D21T5PzG3GJvd9sV0dsOKk8J7gE0+yPFMvNt/4BjmM94sjXC&#10;g78BcfbjZiIIKL48Cxi+FAgGHBskCwxfmgVmznPb71KA90qAmJfN3zAB3GgeYDFafisKGwSC75Tm&#10;lhVmxbcpsGxAbg6Q7X2/vFXiSkD+SvLxwQjWkJnsehKkKVipGd91yoSjfHpVOK9qg+M/XiAUcFvk&#10;Ps/LTdyyGwh3OvtPYbbT7tjVBosrx90vFjnU9vvheMckzy6nwsqsLCrefV4O08E897svr5iEyXoM&#10;t1lMSMz0y/RQpmbiZRXYLD3RfmbcAhpqgeF6RayZkX34NzoHztWqrzTxvtYEvbq7Nfzklz8b/vbf&#10;+y8NP/+jXw4Hz556/6Q07G1CfpuAJvteIYYM0JGneaRIBxkIF/ji7km/zSBvN8nq5AiEBXwDgHfy&#10;0NeM8eONALwlwA9EFYjTwWxd5B+5fD7/Nijt5L/10r5tL7kAa203LbvfH1FUxMi8u8A6jADSgBXo&#10;tCjHGLdFrODOF16mfHIjK8S0lxre460GR6WHSa+Udqp/sT0LkGlgnItzthswRuZ1fBcaU1gdlp/P&#10;bcUlLf1LeffFVQN+B1a9dBplXNOY67GV1WEAL4D4pcDwt18Mx9/8ejgRn734zXD+8ovh4lXYgFng&#10;+fTkdVaWLwJaAax+5kN8K9nMyp9BFy3T1/3lU/Vpf011c23Y3OANSFIFm4ZvALynMk6G6/PXyuaV&#10;+LXyD18LMJsV9r4Irbx3AhTPKZ1Bx4d6xQeiHiB9koloek/gdBDsHKBy2N9m2+Xf8jqfufiyOX+s&#10;sT/EGDHLz057Jr8KC49RQi2fqNPE7uNoT9p0/sX8Esdk++OcqPf9J4ZiX8x25liIf585ciDJh2Qd&#10;ORRVue03D/qQJEEoqrkEK4+yy2H9JYK93W7xcDxsiWJbcdnaH4vdgKUAre4L7sMJrPCYXU7/HF5R&#10;ScQ50AC4f+mQs045I/sqD+czMmApdsZ0kyI2ICZPgzTJK8FkZ9VDbLMAsgf7rBbnHa3nvk1oIFyA&#10;eNxG4dXgYuyXbbL/TaCHleEr6cDb4DSt3AJYwzeyCw8NqwLFK4o7B8ZZWWaSAFQLYHNLEbfBVICx&#10;95ma0T+rjVKFqgsw9kSj+l0prleJlY42ypYJgCRm2u3a4bEnzhzYLjHpF9yJ65VP2HnLzytKGR8M&#10;jGftkn7S3H4Pc7oJtQqN6RYA68xNHH62O7F5+iW/Dl80Q7aX7IlrTzH/itV2+2Mj3sTjYA7T55xk&#10;yhOd0IZXapcLTdZn6mtnmsDDV8Op+t8r9TnN1sOzz38y/OKP/9bwh3/yd4bP/uDnw97TIz8Yyp54&#10;f0ymwIz37ytf9Nyrvg/RON/o560SgGHiCyDNAYyB8caGP7LQgJi3H2xuAYpnbLeAcb0my/thV2vf&#10;qIGxz9Si2Ps4d31QcgPQNmmyJtotnvyR4038nsgDU4TIEer8GRcyZqoLqi0j3nTL/xE55O1cZQJd&#10;MZ13RZ/Kwc4mLB4iZd+82oiLqebqS8mPH+BW7H4LGJ7GxzAAErCZMA9olKD09CFeIQfw9KvknD99&#10;si6SWhZVkgt0xk7eH3xtUHxsYMzK8OmLL4ezl18KBItffzVcYgoYnwsgnwg0vxZ4Pn71bcDxscD0&#10;ySulZd8wwPVUgLhXdQOMufuHUg3YJY9OoWFddYT9aO0d9eFDHwLFAr43lwBtgWPZrwSCr86Uv/ji&#10;7KW3c7wv+kCg+Gsd580/udz5fwSan3AmeofbHzPcg5Inf66iZ37Ey4m6VBNljDusH+63cZLZjiOm&#10;fRM+c8/JYszIUSpO25M0ZtyVH64EOkVZH2QdH/SfeApv6jKgefhjzKEk+cCsowyXaUeZskzl/wg0&#10;K8bWKOGeBJYqEezGsD7LbsJsHj1lm6xOMwIkRvAZpX3gBhcpE+bQsdPr6XfT+bFMU85ObCY/+8iw&#10;XeUbHBnQZGAOyM6kD1CADAQFML09QtzbI7JtglVVsW8Nwr0qDCg+F0DFTBhA9Vxxz5X+wnwjvg0L&#10;HJolD7vOLjRLXaqWVxr6Ls0rw4X4TPxKYS8177xQ/G+vboZvL26Gby6uh6/Pr2VeDd+cXQ4vzgSS&#10;5D65vFV5ylNzj/D2cK2010LDvFHGk6nc3k8sdchL9eADDwmbJtvoyXZFClAGGFPvAt6Y6EV2by3R&#10;hNdgN6vBxbgNgGdu2x8DwfO+0GHzONinNuUHLfhhVvsv8MxPOckkHiCh7JUe9xQ+xcM+X/m1PwEO&#10;6WMoexWrr7q/Mm5XPk5E/2PKD8YAfAI4s1+UVV3AR4HZYkUYVjYEHLYFRHc3h72Pngw/+zt/NPy9&#10;//p/bfjj//LfMzhe3dkabnhIakOT+Tbva2WVjxXEKr8Okqz6u+KOcmLFbi/bieOHNzEtVwFjGHDM&#10;lgwADYDYzKpwPsW7Lvua7GvrxawUe5UYgCWZqJfKMbl4HybCXvL8GIRqpmNMaLIVWegZzyvxXoi2&#10;ejiv9Lk+d/p8WGQEBleXdMmp3HOa+y+zvM2QeoHaX/2ymQahbJ3HuZovMOzVYR5I4+7ZxcBDxuOD&#10;xgqTQ8xKbB5H9DvlvaVH/Yi+TVsjP2gfwsqdK7ahnZ0NVzyox6vSBGgBxJcnL71V4lJ8ffLtcCMQ&#10;enPGnuIXCvtmOBNAPnv99XD6Msz2ipNvvhhOv/1iOHvxxXAh95Xi3Cmvu7PXw60A7d3FiQbO82FF&#10;49qa6sipJKVKlAb+VUevMAOMzwSIBY5noPiiADHbKS6Ov0ld3gN9EFD8+sU31C8dZ2xyCM+y/giU&#10;8h8mBoYMTI8zRDON1OK3V7kfY442Z3LgY93EMZrfhZJdJ0p+k7lI3zHrd6K5Xt+k498GTbqZ9DId&#10;fwtUBY/lI1TrDMPWMXRGHTiF2TUdinFSVw0nBbAIT8gikSxxy6FY9+LR77v/1zkwERnE7Cw6v/QD&#10;LGUfmWySn4Exk76YrL2tQICPvcF5WC4gd9wrzKowpgbFbJfALD/i+nZhQOOVJo5LDfJXqj98Cats&#10;s8bZC5kGxpiaXO2WfOcKg19pUvjy/GL48ux8+M3J2fCr49Phr18dD3/94vXwVy9eDX/17avhS/l/&#10;fXouYHw5vBYwPp0BY+FdcV73xlwjQ6wpSYzbYFiguduIyRblxJApPy4iepuGgbE5YDgmLODrSWOR&#10;+4Jo9LOd/JfdXa7cQNJ268dkZHZ4/GOP1Wb5xZ14+I/Mr/2n2AG/tvcv/lBcszA5Y07+PtqIn71E&#10;9KW+0HI/k9/UaxUpiRTGqm327PpLWQIJ/hDL5uawKVC7tbcz7B3tD08/ejp88vmnw8/+8BfDH/7J&#10;3xr+9r/0d4f/6r/83xj+5L/yLw0/+eXPh50nh8OwtT7crK8aFPMqLkDnLf0ZGWU2oEUe9M4qPv3d&#10;siHjEkd2sfLBDDjucwWApDoqvzxgt+43B3gPsVeEA4Ix2TLhd8eqftnCEZCuTEd8qRIiSBMylPW3&#10;Qt1Ej1IJ3hUYpW3z+1H1ijgeI0dKv1sWcZRGAeOCM3YZD5H9KxwO8GJ84NwYk9Oh3W7pF4Rz7nIh&#10;zNYqAcXaLuHtZDesuLJdIqafdwAUA6C5QC5WNmO5nFMGwH6uIpwH6i4EMM8GPsd8zhaIk1rpPX4p&#10;fjHcjmD29bByeTysXp0MK1fHw835q+H6VOBYcdhmcfZKwBhQLEB88s1vin9tgHz+8ivz5Wv2IQtY&#10;n58OdwBjybtKPZHX41StdGOqPis8SGeAXMBYgPr6PMCYh/+uBJIB5++L1v5b/+3/zn+37O+N/oP/&#10;478z/On/9//thh2ZJvE/kyO0HI5JnD5JMhiG7NdOzMqr03Q+c+qweTrydCyHOYdKN5khIs/i2qcz&#10;KpJznsI0i4LV5zLCm/nGt5Su/PhSGFdHfC6XjeWbrDjIj7006wrQeZF8GW0XSzC1jiDsJaKoLdRn&#10;lnKKECKsGEfbH+NZcaLShApuf/T4JnJoEnFIphg+hghZzGVydTnxW4w1hc2o8ndU5FQk4l3Lg4/s&#10;sHqXd9Zi4mYFr/Jy2tQozKQaeygrP8Q1O3PKiA/HMa0SjoPcaMdfgWOc2EZ/HRKMX/zjMeVv0CGZ&#10;nZ88SMF343f4NDErSEzMmlCTE5yJ1nmTYZm5Q4Kz3LMUDrBZjJEA2yFX2ZbyLV3Q15ERLU3ne+Lg&#10;3+CPQZm4vt3vlVLA3Y2BRJh4WVH2gyMCw+OnbGtQv1I4K8WXSgvzdoBLpb1UvpoihmsVrOnC5rXq&#10;e2U3YPhuOFP+p8rjxcWlAPHp8AWgWID4N8cnwxdizC9fnw5fye/1xdVwfH41nAsFBwgDbiW+dHt3&#10;J5Ck/hPAK1NMn8rqMHWKAnwbXG3jz0TLjEKjHyh7UZUYxjBFj9Y1OhQzWeLvH3YHltuFRf/482vT&#10;P088MmdpEo5rOgSoB8B7xYx6VLvOYhfJjr8Zl8+axMIjMVLVYvc0KtMscnz/osOs1CUPu+0fPwij&#10;y5Fk0bUC6ct+swlgWP68Os9fItM5Mn2ZUX4Cxlvbm8PO7s5weHQ0fPazz4df/NEfDp//4mfDTz7/&#10;bPhU5ic/++mwfbCvgZmbusp7Xem2eNODwLHcDNGRKeX64o/qSFhfqJBGfjCUcy5jQlh2yQP49cow&#10;K8LKe9w2AciVCfcbJ3h7gN+3W+mVg8ADBUoigSP23/u2ulcWARdorlcPLYVNH/2PJkeyE8lTr7EN&#10;3dem/oM3Jv2+73pwDs/PZ964kj31bBHiQvhGrHNDA6/vshQzWfLu4k3Nf5szk7bylzHN3PaPzIs0&#10;90AnZdav/eJvp6sYv4T7IkT69wUFe7i3tocNvma5tz9s7e75U8f+oI9X5WmHtHO3t9tAuSa3ytu/&#10;cospddEtk/SYYt6d7Fcnqh0Bi36n+WVWg/N8RTF3kLxHt7YjaBzL+6PVvsrP23Coi0z6ePc3t5XG&#10;xoy/2RpG+pvzM4HbE68OX5++Gq5OXooBurxpAgB7ou5zITmvuTni1Wdl7b7AO+2ZU7lLZpB+ea58&#10;xTwIJxBrAOttGAHb5yeyn51I9kvXFRyEnLwSk0zdHpYzMvpLjSyCoAPpxTpUFH/4SYmJj//TP/5v&#10;KuyH0wcBxf+Xf+cfDH/5p//EFUVgs/xhCH9oCitTTCQPMK54p4Di1yfnPM08bYfPqVOQfiLyTpox&#10;vf3cHhxtL6+FfJ0PTidxBh1NNJUCILbdaensDNATKAYAb6mHbakzbGnATWdLGCpiABt4r6I69MPU&#10;JU2lN1ks/DlbRWNM17PNcLwm90PMgOdMMKiP/5Mf0eZaeIgykYc6ZstjIl+57YMZC4eUIcLP/gmM&#10;96xtmhqIEZa2S97c5r4SU5289N2vvg1QFtP3NEM5qfuF0nVxmYBkEdu38oZ7ooZdFuGK5zR1HnT6&#10;sCOOecPtJn374VZsm6Rw/i4rZfrl7PipQgyE25vbAsYazDWoO5VFSR/qssk43gxsAWYOk58PxInL&#10;eTiJzdjn5JjKLCl0bPn4ySS+wTj+5cfAfa1BmdXei4tzx/f2gZ5UFZ6Jle0DYoNgADErxDVAskKs&#10;iRa+1CR7hqm0gOFz8QWsfAyGVTIg+EryaXoREL4ZjpXHy7Oz4RuB3m9evx5+LfOvxH/9+nj4Ffzq&#10;tUwB49dnw5fHZ8O3x+fDCwHjlydnAsaXAsaAcWRGfPqLABMrwQAGuXpl2PuDqY91ovMbMCyd0z7o&#10;Hp0mJPrLhYudpffqfxyl6LScNZkf5ZnTH5ik+jzrMMd2+aQtGSsO7hgJ7bh2i92vJX8D4qxGE7OE&#10;tJm4/rUp/4ZfcdsSU5T62GLG3/FI7/zVpfGrNIQhi+XBTRoxOkZR+KFn9m+THkDgB9YUh1DODYNi&#10;Vl7l1tkQgCw/Voy3dreGoydHw89++YvhD/72Hw6Hz574LRO7R4eDpuLhlglYYHhNcWEG6JaBsqmD&#10;/iE81P4Ij9/yedPn4LT1I+dh3jSxYTkBXb0XNNsnNvNKMIFhA2L6jvsPF745t6UMASZAMauI6vEG&#10;xYCo3mfKXk20Gnl0jDwIjNsiuzapQ+u72N7SL/m0X3OD4hEQd//XOeJ9qgbFAjkKMzBWGBewjMFX&#10;uqqQ2C6PdgoYHtRWBYqlH7+j2RcBnhhDbZrmDuzlXohb/vpLWlcRPeDhH+2hNvAbILjwYDWevds7&#10;ewbHq5u9Ql/to7gG0uK0KXm9idQfVCjRRqY+qndvZ8iFjdqrgS93xjRGXl8ItIoByOMDx/L3w2zy&#10;9+oxF0T0O8pR5mzDQS7kS3uwQsziAkCTO3IaT8+VN1smBFKzXeK1AfH1KaA4q8S8XeLu6mzYWLkR&#10;XtEcs6XzZVN9k/MBcAxLH+6PXt0VC0BLwPEhOb5aR95sy8iDeOeS9drvFOfi1J+8Vt/PA4yoIsCd&#10;FWzegmEdyO290yLK9EerBJoYM4n/7O/8y5Ih6X8I/fAcHqDXL78t27tRd1A4hw9AdLoZTR1zstUZ&#10;0sb7ozflt1TpHnz+hn4HSE2x0BzfpW3mbb6chzhZpefb/kDW7V2xyjVF7X7qSYmJSgMqgwP2kRSJ&#10;aIlrG5aFowmZyhpqF/J12bG3a4HwB5DAxBdPgG5G8u+9xADicw14Z2fnsmdvcJ5+ZmXpyv7HJycy&#10;z4bziwvFvVA8WHGbufUHOFa+V6o3q8NetVCpMFsmTjWYsl0CMPzq7GL46pVA79ffDn/xxVfDn//6&#10;6+HPfv1i+LMvXw5//vJ4+EuB4F8dXw2/ObsbvtS4/rWwxTcah+EvlMmvT66HX31zOvzqqxfDr79+&#10;MXz57avhxevT4fWJ6nAp2QECzGua7JmfwGzeQ1xAgUkr6vEhJhFh2bNFolhgwhMZTLu6fUvHM12n&#10;TUhfuo+iy4RkdyPgV0y8TjtLb3/HgdoMBcCFk1aePmBOVsj5zYnwmZ9LnCdYIkLmsi1EdWCsTIiR&#10;aQIAveWAi1DAVH96tsEVsNirU0pPH/WeTRGrsmylYP8uq8KrTLia/JVRAJPLUULMmXu8ABcZ3DTj&#10;Lg5YmZGzmeXZFVqi1hFRmO/DlC8LnuaqCVErPqbTuo8ILPl2NHYH2nS449nLEnR5uGJrd3zyS7yO&#10;20mm0FC753FDziHGAnUdauTwFYe47Zgjvzshw1RWLD06+VVkHeayiasQnwvSGRcUXGRcCcTBAqF3&#10;AnowX5JblX7Rsc+dNpsF+vz+XgCuGbBYrDFJg6DyOR+E+mIqf9s1xvHRDMpii8F1fQ75/Pj1cHb8&#10;ajh7/Wo4F1+w+spnkWHF49PJV0rDRy/YenbJxy8uTg1C2Xd7JoB7yhaHl9+I2eaQPcDnL77yvt8L&#10;tjZgyn3GK9cUrwExWxhWeQhOYNQXkTtZQd85OBx2D4+G/cPD4eBg37y3pzABZx6cQwd+rZqAMQ/f&#10;nQO+BcgZu9yO9F2drzxoCN+siO/4OqsulriboLmA8d1jvDiLDt1g6QtpS6kV/b0H4mx673Ty6mXZ&#10;HqaF86OpOuNDQd+XfDI6x8V841PU5xjtM3ro6IHqh1OynuX1SLaW6UHF/J7Q20T/vapahF3oNbLa&#10;1eabSH0n7Z64zoe+WO3bRzvtIMY8rIgIZuztLIeIUsaVHA0yBpsabDEd7QHKPOpDdcVkvBC93Z33&#10;EuswhjU5TDIEuAHgFMa8IPeFBkH2CHvfmkFtXirvp5wvr4fT0/PhRKDy5PRM9gDgC4Vxm5X6AILP&#10;BZANoJWHw/G7uDJfCECzWswDdqw+abrxF/ZgPnp0LmT6WuleKI9vT06Hr1+dDF++OhU4vhm+Ogvw&#10;/fpSwFcg+IXsr5TmWMo5FZ+JGWph3oR5Kj4Wv7y4HV6eXghkXw4n5wLwAsQXV9wWzi3igOOsoGWV&#10;RnppYCxdzdttArdKR3omANV7elNF2PZRxw9w5aHWmDFHmfa3I2X1r9KY7/lVggdojDcz40v+jmLq&#10;LBJCWMWvOJNbjG5Gbp08wJWXzwD6Mf1ZfvRoAGpWyMLCj14d3lxbF69NwLjCPJ0qT9JzmxlQDBgm&#10;0K9kUyfuOz02y87JgykXSbMCSD5S84rk50UBmGyXI/+szs8kJz/SK7+WVwdye4SoHwZ5KHPKGrnc&#10;TVjN1a7osvXJz8kwi/tHAMnmYRW3AhZN0TyusihKOrunqKbRWwfFSrwFsm8iucZsTcJsECs92S1y&#10;JvcyEOEX/1F2U8qzvHJxJwMes+GgNtPJVuCVbShsBxA4FbhkLysPet1inotZuRV4FfIUoOUDEtm2&#10;4i0PSsd2L8BpnofINgizxi/SsWXhln21vJlBYBG+Vr7XrKTyoNsJq7essArUnrz2+4JPXr4wnwkg&#10;X9aX6wC+AcKSh20LvKnH5fJVO8KI91qg+uVwxgcwXgGKxYDibwSAv/1yOP/mi+Hsm9/I/pvhVMxe&#10;YPYGs1oMOGfjkLqpAPH6sLW1LVC8O2wZFB8Nu0dPh/2jJ95+dCQ+PDwY9vf3hh2dS9kWSstpfOLC&#10;QP3Rd202t4at7V2db3vDxtb+sL61p/Nue1hZ3xruVjcVW+AYYKxxFHDMmEoT5d3GYp2rPA/gffXe&#10;Y7/htnof9FsBxU3dOav/llGOH0jjySCjrbHPPBjcMIqheLXrh1GyWszLw97My0MA4oxCQsi45PUB&#10;KSpBjsf5XeihdCNTod8TkriWeU4t/7vXY7HdSdW6oIBkv5RXIo3xwovpHM3xxCpiHhfg5XfhClDN&#10;/ZuTKNTS4T35iohrs8Iq7Zwb6GHXoeLix8AHeIsJEADkAYYBtaenp8MpD3Jwu06gmPicHwDIS4Hj&#10;s7MLA2PYwJfbfKrLpSaXC00mAdcCwYp7UasH7FPMXkXAZAApcxrnGT/s+B+zJ/j1ifI+d1qJaCWw&#10;mNEMsMFcZ/BnRWSD29cMvHwMYVN+Ak0CWNzy49Ydt1qVZOBjD6xw89q1y6vsmUQO9tjxRgqDY+kn&#10;puZcdIcd07oTlxudZFW4WfUpBtjgl9fAFT8ElJVh2gogFMA0dy+zDvonPOANbj+x6ghPFpLMws3O&#10;pg9xj79QmyHiLDJlN/MxDYNjZ1TmUg5TH+5wupNanTHXf7YXsS1NoFgTKavFWSlOOwNYAbUBx7Qp&#10;t4PZkiAP9QFJ4Is3yiFegG/ybRA8gWHJINbB7QTj15z2nXSdqqSP+ocMo+yUuESkU3uTvzKSk1vl&#10;MtX+6gguo+Vx5sSDVQugPaYkkBflkz5yuK+UfO0XJhvyWfRbjBOW74P+D7EO4ZFw44Vf+QN6xYla&#10;flCDYZHzw2z7AuMX/znNXQ6X3jFVdak07eN2s451XgFuAZuAVDFglS+4GbjKvOSBNAFW+OqMvbNi&#10;xR+3PABKDU6L5ZdPF7Pym9VfQPGtzBvyUH6XrAAL/J4LQ5294utxPPAmfz7fLAYMnx0DklU++4A1&#10;Lno/MSCelW33ERZF2DLDFgz2lmelOw+ovfY2CW+NeP3tcAFAFig+420RX/96OPlaYNhvjvjSq8iX&#10;J68MtP3JeKnf+9l5ZkWAdmN3f9jYPxy2Dp+Knw07R8+H3afPh/1nHw/7T54Pe4dPhh2Fb+/BBwLR&#10;BwLRT4Zdxd09+si8Ld48eDZs7j9VfkcGyKsbOypIwHhlXW3EF/7CPFC6LTC+o3J3lRe8vbsngA7v&#10;ZyX+PdAH2VP8D/5n/4omvYvxJDfLP5yreXfv0cRa9jpCHiAeIWIv5E/cx6Ob5ifF/XRcreckScyc&#10;YMvk+Jgkekt5hPP0L9FIxhUInH003NLjYYJV7yfOFRUT8sq4id2Dr3+k+m7kuunngmc0yr/k/0Pp&#10;3fKjPqFH5ZDbPm1+T3pIHkr3q7PEDITMJcIuZmEXs1u8ZbMEHjrtZV8OrOrE5fg9GCexyHH1w6Qe&#10;MN6VLzTfU+zYVUDi29O04FYaF+N+CSsgHg5Wr1HfWdcVOrevtshVaT2dOx9WpZwGJlPn7Y7mOCb7&#10;ja4qK+Zkn/yJx2SMuyeVTCztB3Blq8NFPkEqBhSz6uuvLhkMs7f4yoAXEOw9uGJeRwYY9m0zACar&#10;p2IDboXfqsGYAwCbPPTmdKwoSLTrawDN1XAqoM3qMqb3ALuyaxrcYYCt9IZe5U2fWJfJ+bmuAJgH&#10;tPxT2Ba315WGh2N3tjaKAc4KV4TWm3uM4jPRcoGAXIAOdL2pdum9oqx6RIOonXYirXTXfUP5OTcM&#10;R8M/ejWYLTuFxQ+7177KPcUZ483c9pPb/uKA9MjqIIW5TTu8TILinzidD8ZolxR8qtauSpNjTMKb&#10;5uEkt9Qy7Y+pn0qzmzayHI6f8xh3HnqMPwrL727YUDFbArtbuqjxKrEisHWC1Spvr2D1WOE8OHfw&#10;9Mi8vr1JBL9Vggsb+orzc75pl8xhcZsQFGHQeYRKMyKXfoIpiSfK1ouUP648kxcyqSxks10XYP6g&#10;B3YmBwnuX5Xt2cRFUp40xMUwK5UCY34A6/rMt/z9ZgIAkuIgnyXhgL6Q23qrsHITwfpXmlwoxY+L&#10;ssmPliJZXfDJn77uOyI6N31h6AtELlw5d2VXmG+Jm3nYjj3FOl8VnyLQyZZ0n7kxvI4eOD/MOmFR&#10;LEvxqYko+puo7dHVaLcbK+uW6Z8VZH/K7m03tBGetEP2d2fMyF510qnOKt4LAOiEFi7d5OIldtol&#10;WzHkD3jVhb4fFGbFWMy+W4D3NVsfNDYClgO0A5q9RaK3RrC6rLS0MwMf+fLWBmrjTyojP2OaZMfs&#10;rUXgiRXFBzhnK4j6CADde4kF5I8Bx1/5Ax2sIPMZZz7nDHi+04UB+9CdPyu029sGxKtbe8Pa9t6w&#10;LjC6vh3Gzd5rXhXI3ngJIr0wv+j8WdsU2N0ctnYByEfDDkD64KnA8JNhQ+41pV/d2nE8GoQ+xEPU&#10;/pCT7Gh8S2PnHqvTe3tiQLZAuVeaVebW9rDz0S+VzwEt+oPog4Di//m/+t+36ZO3Gbc5P/+Xw2Xq&#10;QFKT3Y+Qc+m0xc6kyOewmoTJjoC4Q7Z2mur85qIeAGIuktNgUtiU5GGq/BONQXLxQbtekTIoFm8w&#10;AIgBzDyF6yt/pYC/K1knlDyrFzTKv+T/UF3fJ2V6xAw9Jgfy2qfN70n38hWhzbeBYvyRdJTP9nBC&#10;RDrZExIfTx7or4IJsvad7uH6OAtIaZJ3xe1ImJXGXhUwlqWEKTPlEpOewsM6fthOgxMTSWWk5Ckw&#10;2SQvO1zG/4+5P4vZddn2+6Dn69vZrLX3aRyfxKQBRTTiAiXcICFxhRB33EZCAvmGOyQQd0hIXHET&#10;ARYh4HQK6cCJ0zgJwU4IxjY4pk0f28en2Wfvs/de7ey+fs6P3+//r3re9/vmnGvt47W2OfW+461u&#10;1KhRo0ZVjafeep5H36B4Ix5XQ2PFH27y0PpNcO437oLgAtBwdvxyNvhiefPm9fLixYvl66++Wr76&#10;6uvl66+/Xr76kvDXL5bPPvsC/+Xyyt0Qd5Clk3pcZJ3M8bO4dmHtTnQX4fipD/ysPTVEfXHH1dUN&#10;xrDHLnxCMWMKI9RHVjlh5w5zF1h0wbLuHLoAHys/cI4GzL/dj1gQTg8xgoFTjKbzYyboE8PedOLF&#10;iNJHTtBTWupRjAN5VCZyIB0mdv/+q1E8diWHM0xL1r5IWn43Tl7rT/kLI2OmSUUZjniAzzRkYvSW&#10;SNKLo8xnGAjfm3iMYNMIk5B+0ZcQGCteEnC2OK02Pd4G97FryqRhUKwZbpnwECi+efoIKum5kdEE&#10;9VfZ8XVJtk9PkPWxu/0aPODYU4adYzUePEN85E11T86WHS5wbjFoclObf8lCtP3avuj4wKVyfQIB&#10;wpHRiA9f+w2pPTSKwyPjUT6Hs4jxjOLw33asZ5f1ZT444YS6KBdB03bHx403XgkXjLuLxVffusun&#10;UZwb71JgyElnIPH2fcO2d2aRHmj/mxgDcMRnnm1Wt6LrjlXGZC5qCccQzr85G6M4cfxr8Jx7vdFO&#10;Q5kKcsFySN/k6RNC1kLPgyMZ+w+5KQeN0DCqm+154Cq3hIbMEh1pGsRCkgZQXeh789g0iqkUQ834&#10;BNJoc/6lGWsJrae0TGxAeg9upk4feb7WI2NeuEzD1CMSb5YrjF93f69iDGMcM2fGEL6yP5kTPX/8&#10;toaw9NTd/OvBxOVF+Xye9W6Md+QUqAGvsew/Czm+QB94A59HOKwjxjdGsI9Ku/BIxauvswuuDnlh&#10;ldeLWBdjJMcUXFeOTpedwxOM2NMaxjGINWoxlA/7WMC+FAk5OT/L8a43qB4vh6dPMIqfL0cYwxrF&#10;R4SzQ4xxfQA9DW9FOI+NqbP5t4f045OT5fT0LLvDx6cevagxnEcSehzjk9/4w2kU+7fon/rf/INV&#10;xG0gr2C8YV2uypJff83AJf4RN/G3YbsseltHWsMjc2T0qtMyo/xWYQc6v8N/6FJGX/xNkQ87cVEo&#10;0RLEFxz40yjWANYg7tMnplHspG0p64fPlPqDubVNg9/pVv4fpf+y3axt9T/GB/GkTP9v0n2ofb+o&#10;UWzdOmkYapTSk6QL2uBO9CwM6ooRHVmRfnzjsy2mmcjFUfq3+UkSJzDSAtsfE1JbINX1pxO5+sxH&#10;36dPnDJhZAGxpHT9rHU4kZvsGKAtQRl5ifhNjannsXNJ8lMmRkoQh+8CORZJ/zHSIH79+vXy8gXG&#10;cIziL5cvv/hi+eKLz5fPP/9yefHydYzirzCUxathDB1ZgCcnyDsNYo89uLBkwmSyFVyIXXDmuoTv&#10;wpwdKRegWxduz8IxIQtMoPs+25WJOzdk0X534zScnjKxngHn8ZEhcjR+hgGsEfzkhPgDgxhjCoP4&#10;gLHruN1Br3ZY4GU8Blx4kzGnARfbPXg46lMQXGS2jOIs+NEJ8Mdiqgs1aClXaRWbpo40G2casWbo&#10;jzw/NYRHfAuKKobh+o+NoAdl1jj8UUSZJ6DDI2sEDIMXHSu3zcrve07c6RusP9P88du0EV1B3dBI&#10;kZXogPocI6Zy1Sg+QdanLNRHnj8EV9FmU0IjYhgPecXsOYv70cHyCkPhy5cv85a6Q/rbejqOHjq7&#10;LTzkZ/gyrJzgpRsa7UpSlncx5ExwZJEzfZxtEycxCSe/4RFb7ochmAsaaY5/SHzm7Dt03F3A7iT6&#10;Nz3GcAzjuWPMeIpRLAdSa52JA+ErQUMjLXly9VgX7P/6jRutnsc4xg8wNv3XxgvU7R3jxjWKffqE&#10;RvFOH29IWGff5OgSfeUFjTvG8xF6eeKG8umB7dmU4bYjhht/OK9NH9kRdjSFXDCdRx2Hrr3W1Xkx&#10;YJh0e4haM6Y8IvX2fi9riWVXOvqAclM4SVNWzFl9vNhN+umai3WN3uu8+e31chmD2BvnagznHLK7&#10;wvSrNbvixDbA6PVYV4921T/Ov1WesT3IzaKbxz6S7lgIL3BOv8zH9mloex7Zm/TeXbxa3r55gVH+&#10;Mk+y2Nt5i9zvY4f4lIlj5rv9o0OMVneJz2IM33v2FyBhuc9Z4BM675jGe9Mca6zzL3O1FzsESYY/&#10;d3Uxft0pPsYgPnn6gwGfLifnGMbHGLjDKFaHaHz1gfa4pp1oFAOeZ9YgdodYQztPBME/ePZry+7x&#10;UyX+ndz3bhRf06l/+h/9E52caNBGKas0hnK1ZTjpKhTxidCfONNVrijYCv7iT/wtaC11HeC4NQla&#10;DuIZc6JLvZTSf1RWPIb2ij9dcTf+AzerxE/uoO2UaprPIFS5NXhzfII8J2qPTqw7xSDEKIaAk7pt&#10;8lMHkTnQRlj3AU6SVhb5mT4w27rmNXP43wRb7kG0PHybe0SBhJEyfZyU3pMvXmoY/gb7m92H+kfJ&#10;3eV5shhaEHMhZW7rFS2yNC19T9FIHRpS6aSUlMTUndkLZS4FZ3eEyZRdfQLqvEUGZOdnRgeuztSE&#10;Bxhu3J9UM6A6Kh8u2tMAjoE3jOL8DeuHsuvFJ2TSvsAsR3h8dAmJgMvOFy5lkzBaPtuK640wM8HF&#10;0t0kFut37g55bOLNcsVE/+biDQbym+X1xcXy+s3F8vL19fLqNRPw8cFycX29fP3m7fLyzc1ycfWK&#10;frJ9yFlZQzo7TBrH+G4g2Heyph/jwOrBzajBz9zvZIwMNIDzetz9sWi4WPiXubvAhH33/gmLywn+&#10;MeCu8LETMeDu8CmLzhkGU8KHGtBcxLpAUZ3HLbroIBc8pSTn00CIEQHO/GvTO7f3Ge957JZGmXog&#10;jQGzV3VEQ9doaI6wqvSeo3BL+TvqHWVSzljSEhi4dSvOSGzcuW/ziXGdj2iNT9e0CXwIqCXz8Uqz&#10;/rgEbcDkt0ZtygyIMzxwLG/t4rVVgO2N0Ohr8y1IVDlnFw0cT3yf0M/23xFyr9jQKvI1erJGqQcs&#10;xicYxRrTX754sXzJhZv/KpyfnWfcH/mvQhijbTQpL+vQh6Dttc4wDoPuCMYAmfh8vE6yTEdQuRij&#10;qSm2Rcthxrdgjlsl4Dnr6jUxAjlGhLGrsZUzozGCAXf5gB6duIJ2/3IPBxKVN7/hk3gimjJJTLwX&#10;YtQBRP5WTHr0InotqnFAfkICn3ZsQwxjz/qPC1qPNWkA9waqBd+d4qZJy37xEaWe//YfGqFHSMY8&#10;x7jLDuy6yE63HZnhtrdzmdo02g9M/VRDTYpPZh8xhiFJfQ4006IrRPPPAsb4rrvlyN3H4+n24CU7&#10;2eBIS9zW1r7SIPYYQF9MhEHMXOjNcR6Z8LywRxicH6+vPHvcJ/Aod0Wujrp76o1k3lzmTmzDGoIY&#10;qqRlTjEdw3AXQ3WHC3+PIczXfSvX3vwJKDb7CX58es/11XWfpHELP/Bm/x5iAB8yJjwKcXh6vhxi&#10;sO5mN/gJ/hMMlNPl3bghjkqRE+ODMdKGOz+7gdEbqbOBYZ3TKAYOPfrw5Nk4X/zJcvrkKePvCTiV&#10;MxRoOzJWigjVdsuTz4jeBxyvHuPYPXSHuMcyIo+zHyw7fxiNYq94/qV/4h/uhIPSRakA/SinmqIX&#10;mIqN7yiLGFAGfdKN+ZkuGJYh1PIFaUzcfOiY7ICVeJTigaNQeJn5+YRI2DDLFDu3fABFbVgQEZh/&#10;Kc64Q8HynZw7oL3akRsnWNM1fN2l0M95t2EUG8/zGTWOU8aarEwmRs351pelbwJd2y4lOSDVaPxt&#10;zG+DFCI4Kp2V/yJMrBAJv+dsy/xEX0b6h9xGhx5ihbu0szjTbfd7y7GAciXL9Sd924lY42s9j5rJ&#10;Xk5AFUbzanRu9Fg6s5+FYs1WtN7BTX7jG1zLQ9MJl6TSNMtYUFJ2TReLhLlATUNLnCxjBMIfepbZ&#10;B9AofsKC7hW2NKzLZ2v6t2Me9eVbj0y3HatiwzNlpx5PWuaGl4ETvC3IBQL55ekO/jy7CNz7VGAn&#10;RY8wvAYuMIovFp8q4SN30g/UzfTXN8y5k8QiwBqZN9BdXF/lWcCePfTpqpl4d22PdyWDQ7q7EOEw&#10;fbq7vgggC64Lsk2QbXh0B8I5iRhfUpGj+z6mON7mApydmBjKNXyPmesPUQThGBEfsiga9qyqBnH0&#10;Akr2X8PW4Mc5SPmQZl+T4YJ7fMzihe8Ca1qwvYgA34WgC29BmRdm3JisW2bo6oDqBb46woItrVVX&#10;Bs4Dt1Wu5yItNy8wCHtRMz5g5jMNz+1wDVIvLC3T9ACZilkA3a9V4jatGioWsB/NF1IE3wtVazce&#10;sD7r10d2+rkhLwVLVfn593uNqmU5pwOPCZguM3kVNngkABgbGhoxAk7oj73li8+/WH72058t1xdX&#10;zM2Hy6//4IfLMWVvb6/Dy45vs6Pzr9Bx36IYOtTvDtwuctxFhjGg6fvwx5iT53Bngqya35RCopZD&#10;nwjN2Vrfv8s1fr2Z0yeptK+gGUPLJx14ROJieXvjDWAvMXDeYBALpmkkY/SAK0/RCdc0+wqocdsL&#10;2I790WHyN/ODK07TV4NXHkKztJqm745od4W9X6DGsLxOw5gxyvRze9cnC+QIAuUEZaOeHzLWD4BD&#10;xrU3t2bXEzn3GIMCU15qxCpBEx65pmXsOXaCpqAFgiRgamdtdi/VMVyje9RDuv3k8YNsUtkX724w&#10;Hq+XXS40FgxIZSV99Wzd0Wbu8OLb41l9NOBeZKKx2ydReDb49XJ1+TJnhu8uezzi5rrGcI4ByYcG&#10;bXZmPa4gHGOUHi27+BqDAe9PYF7f5+rcndLl8GR5t3cEeLzBpzl4wxryY85MW5G1Ompf+dQfb1j2&#10;xuB79Gfn7hJU5K7BOQzho2c/WA6eYmiePF92zz5d3h0+Wd4dnC/30N07PKXOE9qKUaoM6Zcd5nx1&#10;zn8qvKEwO90Obtrj3H2PAX3ojXEYxfExhI/Pz5eDE3hHxq5P7+7vGFcAigKnXLRS1rVrjFPhHXJ+&#10;C3jEyQsEL2KU3XL8bNmDz+/qvnej+PXLF8uf+d/9yaGIVS6+D1S3cZRMf00cMF3Cm4RpDAvOLS0I&#10;4FvHthOL1EZwYxjkN26UMUVaLT/znRzyi4KOCRQ3c6evexAeiKVU+jWmkAF5SYNwJjzycnwC5PxV&#10;RMcfotjZeQIcYFkcJdjGGhq/yG34v5gDGx5sc2PGN/4v7piEZiPXun9RHoazvsew5dIPj/O3YAa/&#10;yT3WhYeOCZjpwb/ssjvMRDx3iWMYOyHZpEFD+dMN6a+NUcJv8rfqoUwWlXxG0swWt0RaRA+IUWR+&#10;CiQ06I7+HbJuDm4EgkJk3SkDbX2ovWE+3mQ3X+DBSpXJPdUHvePOydxyQ8tGnX4HX0YT18nLlt4p&#10;pIBGiVUwmc2r+2EQ5+5nQCPEG+a86c0nSuTsIPVq5NY4ZkKH1+w0wMq7HfCZ366xAK4wjH1WMeRx&#10;7bOsndZp9UPI3pksH46upJOm77KZsraDSTR+ipjY9jiZK5v8ZUpmFsmA41DD954x6VlH74NmEVSW&#10;1iStkoamv4an7KBvPuAuU8YyFWkMe6Ginxc14I+iGx/QANH46TER+8+WyHNdUBOtvtXIAvymXx7i&#10;v+fAEU/QsMkO34M0lqPMfdWdXoxt8IMbMsNfaSrvUS99Y/8YTZJ+c1ZXOm34Nscppz8BlO14DOMR&#10;VnDxoWWfuJmQiw5859JjOtG51TSrCn/k5UUD9IHnht2BOsL40IDxrPvXX32dHU56hz5flmfnZ5DH&#10;YIHEOxTjFl0wrPGUOR6aO/RTDGPl5Mc+BO8OaPuVhWFApUxaoWk1QA3DJDUnI2B6X11egyZ6wZjK&#10;zVruEOfssDvEPkOX8QJ4tvg+f7/7mLAawrahFQ4dUurWgYPNxFP/qLv8kpZ0k8p701uU0EhvWf3w&#10;yCCOMUw4cXeLTYOFOwxib7LL8QlodKdYDeic5Dn+g+HnaS/2p2MImROl+ygkj9/iHJfrnNoGDyfj&#10;JARKR97jSEoZIJsJs27q3EV+wh7zWs72egSLOdaLaMdzz/Ayvp138+QE5kfbxsWAF1V3Hm2hj3x+&#10;sAay54vvmRchlfrUSXc+D9cjAqcxUveyQ+puqK/ytk7qos7c+BbbAT/GMkbwPv6BButpdom9UTi6&#10;WcH3PHH6wqMN9gd5GsTvrqvP7rr6qLTTp70B7uTpsnvyBP8JRrjnhqGrMTx2oXOfBh2jbvnqaW8E&#10;vPW8srviXgSpLwhVWfkSlCMNbuHsLHGPKNkO7Ts3VHxr3Y2y8oIPnlOaMRfZZof8gLiypl78bnS0&#10;H/cw3vfOf2gvfif3vRvFr77+avnX/+l/VDGgSCpl+lu2A7o1ru9PwuCnFOHZ0A86caS7KTfD0z2O&#10;V90f0zMOxBt5DpIGMnm6GEw3cx77uk4odaZPnnpRYFtGOuDEnUWX5AdGMeAinIUYJcjfsiH8TbL4&#10;RZyEoDFIzKbG+4XJygfwC+P/zbn02zfUYda3sfC47x86jeI+GHwaxRrD624xfubGQWPqWfXY2HDJ&#10;36qHMlkQ8tm4lgHP70qj5dQD3YxPeiGtG/T8rhhD0YpjnzZnGuz+LWZYw+uIye2ISVS+osfibANj&#10;zBEXOqlmcC5JYJgacaDHRTbB3Hw6Tgi5KMYoZuL1Kp9Jcr4UwfqchH3smnLPW7hYAGIwerXPRD/P&#10;wHm+02dhHjAQ8jYvjRbSc9wEOt19kW9cZKSXaTf8dZ0bPJkg82lv/bZttF/QqMHvBWxph6/41jfA&#10;stTmb0nKzwzLTPu0nBU/NKWVxdLFnYWeST0GsgsbefIi3ZQKIXhXF1kQsquvARSDIyi4tqvx98NZ&#10;YYGmfximbBq23x6nUaf9N9Mk6Uc/ada3cSsen0189Eeg9WzXMfEtYXi6TWjLDfkGVxjx6nHrUY5K&#10;036LvNUT8n0Dl8fTclYRZ12WEyd9Q7oL7RHGh7rwJevXF199xUWZby30L+Cb5fnTp+UL4+Mtdbtr&#10;6wXp7L0aHWAgR6/anEdcztV+MCM38zpGwLHteqYZtgw0unur7BuOQUlc4/IGXbjWEIav7jpqfAhX&#10;yw0XjnncV27K4sKTcM8Ve4OWhjGcQG9Ib3wHH9u+v+1kg+VtGsoCrro49GakJx7e5bnhXNTFMCbN&#10;IxOENQ7xCC8xiPNMcUisRjEd65jJLj/9l7URcD10vSSLPrL/5KT8fJPreKo/w+GZXks3rHHbUvmI&#10;NiHjXoPMgU3euqsOrn38zvO0exiqGGgaalh3Mf68wL+Hf0kLd1yYpN80GDH4ctzFLfPBRPQVHTw4&#10;PopB7GPHfDmGOul8mDnQudC50jljzEedq1RLZMR8vyNQvwZr8BGaT6fwaA0Kw8WST7roWeUc0/Ce&#10;Czvj7oq14zbt8HiCjzfLizl85JlHHTBevbnNM8V9zXV50iiVBweBNx66+TH7uQY3MoNP53p58lFq&#10;x3lyxHmM/mOMbw1952H7oRd58oZBLF/QRPxpc1717bwpPSsEP+PC3W7HAuHd42fL4bNfo6++m/ve&#10;jeIXX36+/B//2X88nVZlHEpGnqBb4/riGPZjQlwyRn5iSYs/48nflJm4CftTfYuwE623hTTo8Tuz&#10;ZkBcp4PcYb3lJt1BAX+GmramSzvgEqkCm2aouxnuNGVHg+xpFM/zxNs32lmaEqHxN++scFNePrb9&#10;X8xtNfqX6b6tjrWjHroUi4C3e+RD7m+NUdzwcKAF0zKjmMFNlzxq1Ih2h0bCRB7glo8Yf+iXdrLx&#10;aAlh6fqyAo0Cb0qYRdMOJpapm0lLKbVR198HzgVoBKcbLRz8dSekxo6L2jCmHDeDf2XnpI+oswYI&#10;GkyODXcZfIi7+e5qu8N9fna6PHnyZHny9MnyDGPk+SfPc4NFDH1wnexzVATa1tvFue0LZ1P2Mm47&#10;0962Mem60ahkIzAnZT+R0YAZnvKq8VV5uEiSNPwSC45+Iv2J0UXbstskYAhnYSPso/PkK2VKYnU1&#10;KlxUNgZxFmjo6dLGR5DdeqCyp0Dk8j6ewA+yeJiW/kyWUqpcW1mZqwGXoqtb4/wkecSF9LUqYd6E&#10;Yq1upiTPaiwYlId4lWdTA1NeCC49MjLSZ/aloH4hrkNk3hsha6Qoo/ZNd5lc2F3k3SkmMU9D+frl&#10;C+YD+kBgcXYn0NfJarD4dy7L9eo8C+zu8GywbdEgTpTxE1MrFQ+fvLQXmIZkjWL6evR3YIRjWGJA&#10;3WBw3OTGUQAj4C4GsQZwjeC8rjfGMIYx8C4G8W0uUOVLfbBuGYncCcpdeBr8hCfxkjfTirMCDXvg&#10;SwP6MYhHevieRrF+wr05rWeKvbnu40axBnFeuILO5zXPWQ/TPYGOF9ti4ONQvI0/HWwG4pw0pRUf&#10;+qB1rFEu9RGmfjWt8lKOthXDGqN4wSh2B7P/dNUo1vd/JfU02PRBzgmnL96GE407L/adB7z51pfG&#10;eITHF1rkhjYM3PmUHOeQOQ8h4C1ZKzP0T4LIy3/M3KGGCXBhnrr8t2C+ZOTOl3xc9YkWPg7TM8z6&#10;nkMHMccRPIZx6C41Bmx2dQnvH5WvPGpNvmivF5NzDClbpaMEZSlAJMfW4N+2HEjX9klbyGPUMIhp&#10;YzcBkBG8eSGXZy+j53nkXGRVozjzsdKDtheLPsbTZ9v7plP/idw/fbac/vA3KPHdnHV+r86/BB47&#10;9c1+m+69cPUxbubpVwR8IozhBm7zCyrFxI2CTDdwHbzTdSAn0PA2+BlhfuY42bhH8VT1gbQJoSFC&#10;/Ao7eSo3zqKzztUVHW9M+N/ZtRbU6DvApPFLdr9gFUEbMouEhn58H9L6vtyqU8Ia30qfi8r0t4FZ&#10;5XEaP2u4Rmhq6WemWRPfOyaMSyaYTMSiDX3LIpyyTkJdrJL2gfr89Pvos4VDtM7wyI/Wpj76xH5x&#10;QmOhODs7y9uONHhzNzOT6hH+OemfPn++fEJegPCnGMKffvLJ8umnnyT+HPBtST6f0p2KPLZHI0dg&#10;svQmphwlSbX1w5r1O5m6opr3TW7kb9o3mlWiCbc9he0LjBi3+LppsCUdvlaj24XNMiPe+rLMpu9+&#10;MVfeYjQ9gBrQG0N6y7j6EEBj005AaYWFx3yMxjxwxaHYAGl8KD4SpJ6090Fe3tO94K/VfKML2lbZ&#10;OvtjwjrjDnjoZgqY6U9dxxE6RVnPpb96fbH8zm//7vLFz75Ybi+ulx3sml1gJ4fX77Al3PXrhaDH&#10;7e4AzzkLudBe5T76ZfRP/wXAEMDovsV4zdvPoNW3oPmSGt/aeLVcYdB4E9YNBkyMmTwxAPB8vuDL&#10;cADDV0kbuJR3R3A+yis70CsvG6iBtZU25oRcYJGe/hGmnNM/o1/5+F1dos0v7pZLmT+A+yb8ZH1I&#10;Nx+7TQ/Hyd8Ah2t3nY1IsGudI7K+feU9EsquR8GUoeGk56gAMkbOuTCxbwBvovPmtby103PCHiHQ&#10;4MdpRHreWCM4L6FwN/bcF1oA50+zM1sjFOOTCzWPSrjLGssBfZRvugJ6cIf+CT7ZI2/zzO4scfsP&#10;xJ5jRo8GXz7r2Mev5c14b14uF77dDj+PgkPPbtRVDwtp1O8fYqwWdgWNYPjJUx6EGOsA83COIWV+&#10;8ziDafBsvsYz7dSgPsgxEI9d2C7ShnHdtjnm4Fv+MWy1H+Xdxtotvbh1RxrZcbHhWiLAJHJYslPs&#10;c+597KY3Dn4frjPB9+iy7b3lHhuW22o6w7rteBQ2n036BjR8H+dt4q5KjVnxpvI5UEdkjSdtos40&#10;Pwk3bYKf+DMNt9arI2k73nB3hzsIa7QLqyuZuJDVT6kZ3rgZ3k77Vpe6KLEO/kf+LwoP3GzAdkO+&#10;u7OWKdoPQvIbSXhAXAX8Xvq2P8O/bNe6qicrrHHy+Mniu73YJL4V5kNg+J04mj8XrblwbWjFIQMn&#10;4Ssma8/waiCvBpu4o2zojEVv+mvdQPD9bKVtQ/LjA9tqQF3TIEHbR3w3rwZ9wgLw7NnT5fycxeDk&#10;GOPY5ykfxzB+cnq6nJ+eBM4In52dLqeExTsh7iLijp6TLzNkjOL5LFlBY9O6HoAG6B5cYBRPI5aM&#10;wCZct7ZldY1vt7fHISgrUH7STBp+jN74M00juHVPmDib2qC/XQ9fsoObXWZ3l/Gtu/wWz77fwOjH&#10;AT0rj+H1ESj+ps5R7ZarbLbzN8508AMj39JrGigD4vnzAde8SX/CyPhF3VbZ6ZTdpm9Gf9ge/QdQ&#10;XNeSHpXpvwl5K6E7mu5k3r7NK8g//+yL5bOffrZ89ZkvNbiMQbzLgtxjE8iSMjF0GUd5u6HyH+Mr&#10;/0iBowHsYv82RhX+MIpvPUPp7piGMeG86AZjq0bxBIwWd/owtoTbS+IxjjF08KcxVmN4GMQYGDlL&#10;TF3z34OpIxnrI1zY0iP53s4f8m0eEhqijsgTHX2QjE1+3Ci7Jm+V/ya3QRlUB50Vmomrnn4bpNoJ&#10;TJPhSSqsa1MPCsNIjmFsXdMgVn6m4fs/gPdMkK6cI+/0j0Zw/abPixtvNrZSdBJ9zM6phjHzYXdL&#10;j7dgnh2uAepOcXegu/MrtD079AdcahzTb/2XE84AguTrk+4FF7xoEPsAhDevXiyvvv4y8OblVxjE&#10;rzDmL8BDH3f2lnvr86ywT7HA17iFiex+e2N0+MhuuAbwxiAujPmYMjn76xGOQw3ik5yN1tg/8uY6&#10;DWTo59y1Yy58vu2FoeMgeouMIzO7iLE6IDsOgLv0UwZ9JrY0Suf7cN+/UcxAnzbUY1uKJtXNdH0b&#10;3tjqEp+JautwczKb4Q0SbsZnEnRDPgPgfTeqBvpJKKj8+N0KPwBc2jXCqyO+xc1wE0kzd7C47ahk&#10;rZ2fGsPBDCRdICrotv1fBOpWSlvM/0FA94jotv+9gfQ+DpVR4RdxE0/ScdP/pbvB6AiujDfSaPp+&#10;+BOSV0jmcDMtOwBjsZoL22rczAIomQuyf7e+dmeASVpDyPy17KDHzxru4udEFK4aDs0NzDT9x9BF&#10;Q5oDferxEL5X+r644jyG8bPlKcbxyYk7xiwUoPj3mM/U9Cy0hrKPlDtmobCMRya8yzo7E+D7GC3v&#10;lE6aRrE7x5TXCBZm9escwWIyjVKPLtRgGsZRPhP3kQtOvEZj7FJeeoFpfI10gTbk704N2VnXgIk7&#10;iSJJZIeIlD30BfvBgLgxiF1ksiPjVA3e6G8Ltu+QP2mz/xK2n1lUPgrkb3Ywi7/q0ggnD5obKG+p&#10;Rzz8OtpCH7cNTZv+2tTE3nflf5QLvQ1MGt/m1n4coNymkTtln7OPw6ioEQwEd6uMxgf57rR5g5CG&#10;sU8/ubi6Wa4ub5bPfvb58nu/86PlC4zjWw1j8nZuh1Hsrh3Gp//MBBhv8TU2yH+wi28axopHC3LG&#10;NjB2FNd4d816blijxp1IDF0NLgwvdyUDGsfuAmIYG8+xCo0wfM+tBliPs8NJ3epH+jB9O3RF+dvn&#10;xpNHXLyktV/aRwa/oU9EHcGPudD4VizcoJXqPlTnL0DCfn3fhWBDeuA0ZbZxfpzPpiFMH8dHfrmg&#10;cSdTudo/yt+LEZ+20IsRz8TmzHD6uLvKyjlzQAzMGo7uwMbwxQDe8aKeuQxLMkbovcB8mX/C0Mnw&#10;iZ9/MALEZRHmc4xj6ROVPGwQPIckmblQ09iEN3eJX7/8ennx9RfLy68wil+9jM74prvc13HUl3D0&#10;DXVnxE+ZW49jJLtjHH4CzrPuKNueGsWOGwYRXtuWZwaPoxLHnk/2LPGAvHCDNjPgwuMdMsrr+12n&#10;lBfj4j7WPWRpyPqxnaRp/NYQtv+oz+Mr+96o7f0zpH0Pzpn2e3U2THX8oEFMmulreKYPt+YZHr+T&#10;zoeU3KSZvuLVqxtp29KaAzw/psdv0EC8mfjISftBPRMF/0G9uOAGaubOxm3a0bpKYtZLiEDTZ8mJ&#10;P3HxN0nf6kprOzQgDfkDgN7kJwz8/wNa9R8YZrlQ+FvgIq5+Ghpx0xMZKVW6+BOKiatyj1bjSNzg&#10;ddEiEGhaUNJOlrMs7j4XOK9JBjc3/+BrFLkIlqQfw4XQSTiUiJu2gZk28zc4XXDDQ2g8dPOmKw1j&#10;d4efPn0K9BiFc2p3spzSu2vXJzNoyFiOUYAfwwYjMRN4jGENZCdndzBo9ATdkF34SNi6NXygAQ+r&#10;wUReYH5GOWE7vXE9/WlsER40Jq3UEfqbOgIuIFv4kFrdlNbqR45ts/yW507TMWCVL6jFFr/hVQf0&#10;6d/GPwwxirYgRjD1Jj58+WjeqFdjSWBBkgcrjSdN6w83uAcR3ZTplN+AkRtUfkprA0kz7xucdLpz&#10;r1xnv+h3sa78Dc/+aB+tfngZtIgLts1x4vjJuVcM37dvd5avvvh6+fHv/Hj57Cc/X65evl7ur28x&#10;itF7YRq9GsMen9AYgcYcb5Eri30MpWkc6xvfhpmGkTz9aSQnTYNLg1fjFyMiL3iIrzHcoxKCZddj&#10;ExPg6YFe2Jcz/B7YB1vx0UEN2y/f3DObciNuiPgfyH0j/h+Q1nCWCmy1Y8Mbip6xtwF3jdEI8pyf&#10;CjGM3ylnL1gwiIcxHIPYCxJkP+UtXTU9uoahm3O4GI25GQ8DUgN4dxjFGsQanT6Nh5ozX2cHGP48&#10;hUxQLuIH1jDznLu8cmpZFNrWpGXq4dAjefWNeW9evsiOscdtfDKJU6j3dcwXaxyePInvEyh8ysQe&#10;hrFHITSE5S/zbeZcwLo0iB1E+o4z2wm+56LnGWLPJnuzXl7HTF22W+cFo0eGNIivfMoQY2RtYCTX&#10;j+HEZz2A9UjrGLonp08CPh7u+3Cdbb9Hl/Mgsx3DE6aORwmBkT0UZ0WvKwppE/eBaLY+E6+lxa/R&#10;io8AXYjihhceAAdFAvnlwwBYF4VMYqaNeqUDMGU+iM9am5ZA8/jQZfkdycmXlVzjiUeaPzO8LnZJ&#10;cGJGYeQF3/QJ5ZUC+dlyKfdhmMGglRviG79/y8zwRyDl/nA4m/5NAMMBgzO8gcrTzLRqpAV3/Oo6&#10;qTdl0t3WmdWNpHWS1Qek60RY+lN69RM2fbhRsvQtr+65eG0vYObhym75NjxxUo4PsewS66twN0yI&#10;l0zaHqVQn6x86vm4RntQxzeBruH60sgONPRas3lO1SLUU+OrX0wzxNVznc9M9ljE+flZbqjLTWjD&#10;cCxtFxR4jPHCRKsxzESs0eL4EGLsMDFmt8JJlvIKJY/rSuMUVuUk0zGSwJlG0ZThdEWXV/yRJtNy&#10;DGY+RlZ5TNjCTuEMdLADrW/6DbuQlE7GNCS2x/hKx7qTL2z6ec3Gzfwar4XZvxpY3a3EqJrwVthO&#10;00AbxhjzXuac0JCmFbQO682uojDrDI745oEsa6KGsw+5NHrDL/4qVxrU/ngID1zRmjeSpME38bVP&#10;1/TWkfoGzLkuhci3q4pvYw2rfx6hAB/d1eC4uvZ8PkYPxu+bl2+Wz37/58sXP/18ufj61XJ34V39&#10;w3gdxmjkjv4qZ9vJjx08+FBeU+bvQ+/eB2ZY3ycXZGdSQxegPm9CcgdwPtHgIQzc1O/4xF9h6Mjo&#10;x9mX9pntNszvgJGW0MZPKBF/DFt+0BmgU65C3CyCm/06fXmMzTAQVjqNrnhxaxifvrGqbWghe7Hz&#10;zXuQPD7OIbjqr/ouTHmoy/U1isOJYXzBknkOtQayMkbmPtHBs+XzFcw6/Xnx1fqSskKpAeTlvghx&#10;mJ+yG0u4xrFsNy8GqTfQMdf1iIJnfXvuOLvOntX16INGt0cdcLbHiV4Z99w6xjxpzp2+DOMEg/Xs&#10;/Mly+sQ3zD0P+GINd4kX31YH/XsMeI9WeHzCMcE0AUBT3uSLPmlbFJv10Wbm5Jw9lifAF4FoHGt8&#10;50iGbaWMY6XHTTCI1XNliY5LJ3Lc/AxZ1Rj3JkZ3ifcx2DW4T+H77OnzHM34Ppzcfa/ODlDxZmPi&#10;lJVelMlA8/Kb+ADdCFfxRnikV6UbL2zHB75OXDonnwwkQHpkVMnzW9doJv11QCZBGpP2B8CfUBm4&#10;+SBQ6wXy12rAtE2ZqBCKalinKNYBaULiypG8JODCz4BiPXQz+UOgl7Jr9IErG4OZj7k1e4voA4If&#10;ovy+S598A9TNOt6H/IL2jTCwp5vhTTq/4LVNIzDk89CZZuKEESUc9EaMxR+Zq6NF+ehabOST1NRt&#10;t8GTXnzwCzNdZ+EhL8NrRicldUijOE/RINvwNROhj5fSgF3r2dL1dWFIWv2HaSkS3BEa5fDB4Tfx&#10;GhbGhlv7tcag8ThwDbkb7I12nh8+YoL20UN99XHLacC6s7J/2B0WDcssLtIBQoV4zrJpULt7oWHM&#10;YOvFJXQy8DYQo4i0qW/hDX+OWb5QrSzbpnBcR+amrW1nszdIKT9o0ejWhb8ujoOfDf1QbBxwcQ6R&#10;5DsHzL6YuNMVR6RJp3PII0OQsnPHMgbv3LV8AMWd5fgGBvkH/lovrv1v3nZ5MlS84AFrOR35/q64&#10;xAaa3sdc8FY625gbeqER3ZAv2spiGx0fOOXPMu2bkORHalM122VGXHTtI42SXW3exbvcbdcdhvGr&#10;r14uX3/2xfL6y6+X69e+NY5FXGMVQzRyzhhS3vKAgODDCpFSuHGcCDFcNQjFG/GZZtntvEBouZNW&#10;6M6vf827M1kjuEb5oKvRRjl+lAC+NKQJf5NmQJ62YRSJGxHjaz6Qdpj0MM3EGd/W4zUt0Ph0U7fb&#10;h/6IsqEzcROG9026iaZvQXo0hBJ+DM1jHKor4M+6O3ZGXaHFjy5eEgC1oWu5vtfdHvvykWc7yBrz&#10;sHkzP/XVSSYkDJhr/S2BWg1A9zSEe0ShhnGMwFz4FzSEp5HpLqywPsf48BjwHPK8gU1dlx/5aOUG&#10;57zrfRqn5+fLkydPY1CePPskb5c7On+W4xO70NMwfre736MZ8KJl59NCcrpBsDnKesjbOpRj67ad&#10;NWJ9cUeepLEaxMoenWfseETIi8pcYPhvinour+Ojyz+NkSoy0c+cD0149FnHPjbu5OwZ8vjDahR7&#10;KYGzORLXtzMaH01NnB/kl/DIn/DLdnabP/oMhZnyUecAeM/NYsDKOw2ZsBrFpAcSTuuDvbYVBQgP&#10;g1bmUIPgV9nWrG+Ab/iAEADPnw9NKMmMRflxmOUKg4bFRloduN8BSkv/w6B7v9RDAHFlKL8rc6br&#10;b/qIb8vgJtaHXEmKYbvrN92MmbdxxehnFG5M32jRBs+Tgz+oe9gOnSKadTs5uWPlm4F8B73hGF3T&#10;yYsL5IDsKCWsX8ixCBdzmZaqZfjMWlZ4b4C0ZR3xTGCBsRgBGR8sAhrAGr/HuZnOd9tz5c+ELXhT&#10;3ebZnP37ezVyV/q6hs0vzmZHdhqla3iV18YYnuVy5tRP8q1m0n/oPpIcl7KjzslL67XdITowI83K&#10;c8h2pDyIfxi23ANeWnY1MiYkq+HEtvO+AfSsoH5deStKcKSY8EO8R4x9j25TSULyACDhipbELLYa&#10;xaSvfSA/W7InaY3mbLg4JGhMeAHmouuen4u/zyX2GIW7xxrF15dXMYxffvH1cvnqdR59RoVWTJ0d&#10;Y5GTE3m21YYfK4K8jwJtGeHg8tXJZlgdbd02koWNAfwIYoQDGZsAREZoEwiUrpF4+gknEv8x8LOJ&#10;t0ghblNuuoEVZzjzjW3EpX3KfusTN+jHYBX/UdjSWRMSsMBWOGD8GyA1ravzmg5p/AH+mBAwSt8A&#10;2REGfITqAfOXj1zMy7gAqRVZXPi0X0PUVOpQ8ZxrMqfto3+AN69hQHaHFwrJJ91jFhqTGMO+0e7A&#10;R1OeaQT2OcJHhDUKvaHNXeLdvRrEzjed46xjxK0Pw1o8b/DzWcQ+7eIEI/gMY/js2acYxsCT53kF&#10;88GpO8YnOVOMNY5oxg42/Dk2os4DsglhW0d7s47MuPnbbTeN8eJxH4+c3OW5zTfYjb5lFUxQNjDK&#10;UG/tIWRje4ZB7BMtjj064ZM74Nkb+b4P1z78Hp0DdjUA8SfYSv2Zp7/m57NxCZNe733f4IhuldsO&#10;bcIfd3ZVvRGKW2kPEukn0zZJof+Af2FN81zhaKewFZ64CedTahPKh37j4vLzrbA91j8EIA26uCTy&#10;fQxmfQz42Rinj8Ob+KznY7DB/zB8qMxDEG8Otg/Dxx3l/SKvh7LfctJIix+7prWO8jrr+hB2Us0Y&#10;XtwabkY4sP+G2wQnb9/iUhxckbfozBa4Y6UhPJ9v2rcLuWDKSKHtcZFxEtMfi+kaHzDSOtEbbhtS&#10;06RnOPEwxCejnLBgWv185NtxgTGiYXziUyaA4zMfXO9d2YeBPoDe3WMmeOB947J1Gdf4YWCFtn5g&#10;4GZRCJ5R4/XXMZq0bWhdjt3VpY26UX7E6jZlp5E14QFfuIqrC/wqNX6682p/DH87njKF/kwH3RFq&#10;vrj2F+EBZuSTvF8ULPf+eB3kCgmD2+S4TRiuogff4kJku9wjNypNLQNv8pj4DA/Z61ajmHBvhqzO&#10;pKy/oM2+skj6jMSQoa/y9zMGSd4ghzGrPXvDeu0NPvbRzdXNcvHi1fLi8y+XN1+/yM1uOdbgTte4&#10;mJQHfmoQ39WvAbuBB30c2KTxY+N6rRmW/RAAx7yHO72Ws053iIG8SdJ/hcCdrU53hNADN8jHRY4z&#10;hjdla3L8kbfGR95KYHWtZP5OGW/DyGrcMZJ0SdWgekAzldRZsuWDHLTyY0DffmxffpvrGuucJJRm&#10;ig16tg9hVoxJXzOSXqPYm4PHewa8YZhxHmrgSDG0wqu08aOLnVuyizriGz7M03jt8Qh3hX1Sw3rT&#10;WoxYX43c1yPnrC6GoLvEezGKNa7dTd3U17o6DvbQa481aBR7Fvf4rMbkCUbx6dNPs1PsjrGG8fGT&#10;p3lWcc8B+7Y86FM2558xTMu3N/mp3p7Dp+88jpV/K9BHxyDpQi5mkIX4xsXpOWxvDu0ziXMGW4Gt&#10;BteEGsT1qVPjnjEqT7Zf/k+fPl/Onsv3Uyv5zs6Wfa/Owd2FYS44dgj+iKvU88p85ndQAJT3d5P3&#10;MaAMrCcMrffzpTTlKr3hz08TCM30bdwqkjTy2fLbFsA6B2zf6Wxe4ivO4GeVxawHmHULiUUlojSG&#10;+hss4Ls6aHRmDM3N5NErPv2Z/0FYeaiS6zfctACRBxP13wR8m7M+ML8RHrBtma3wdEo3rK++boQ3&#10;CQlaZ33y0+DpNy0I3+I+iDF5wlcHDOSToInJ/aibaP7Us2/LTnzAv3PvmIC82a6PfXLhdFFFVviV&#10;+cDW0xkc4TaP9jrh6Td7/M7Q1idJTa+TM+syj/qsc+RX9/EZFIdH4+H1GsKAbxjLG980hIWMKfEj&#10;IUjyOyG1SMjQ5GdwMerIwNsafJsxJ2xcedqM2c4FxZHeDKfcwE3amryVbvnQKEye5k6iYLj9McHF&#10;RUNsA8quRlQh/RBBp4WtcziTJ+1EwMnH6EBIfnK+CcZn4gdIX8GfIs/8CEHvkUw/5lq8H4lu6tmG&#10;4vRbf+NmxPTkRk6ejdY3rX1TfkIP39iEVECqed1dJh3DwsX3hovIPPsVUres1y76mS/xfQ7tm5ev&#10;ltcvXi6Xr98svkijhrF9BBHrx88bJhMHrD99X7DebUj6nMUGX+9D87bpCNv6UxhxygjztzTqGpJW&#10;wYR4M25u/O38/KzpG/iAU+/R/66Re1kX8/Kavd4fsA3ipK9CHvqTZupqWpw0B2x4iTdwCqGxpn8Y&#10;nEP6l7z16gNJk/YkVZ4C6UPioy9Ny6vEmZ/ytjX5Srq6Z79U/zY6WAh96tKfadLNR/sBeXjDWF/o&#10;4VncebMacKZh7KuST7NrfHDSx7j5CLQ8B53ypR/2AtadsP7YZc1j1zB28/xgjONDb7A77dvrTjCU&#10;Nbr1+0Y7/XOMaOoH35fc+Di5PDXDu/Sskwq8GPSJHPNc+13WGoxjMtsfyMQ46eL08WsYxHc3FPaJ&#10;ZT46tPxugyLv3K1BDGj4YxR7ZKSPeYM3+QW8me/7cGrD9+5qEKrsVfgOChc5B0ENxtWYpLHCNEZV&#10;omlYfsxv2MVrkz4hafpAlDILE2HjhhMvIOkRbt0t1wWxtPUts6G51gM4wCesg3zkbaB9KljX9Lfr&#10;56eKi/JkkRyQq685wX0DVOk+BirsBOpZw9B+O8Dwmv4BWHG2gboDjbsL2dd6fgRcMN7j7Q8IHeaV&#10;1cdg4M4FYjtccHCSDu8r3UAK8/PYkfYA7xGMz7ajV+3SwqpjTTNlA81f3QjOnG9yK7ujasMpwU/m&#10;coFodos9V+yVOX7PW7bvsoCvbrbiUZr9+56OkRM0fyZsOeretFdcaIROy0/XscZ48jW8nifOUyUI&#10;+9g18mYb1hoeRJQc5fNLkrTx4bT1GJOPOQ6ddxifCWc+2PC3OvHlO3kb2HYzup2aMBllbX622E27&#10;x3jBz7lT0jrGt4C+6dlS/e441m+4umtftD9K/QNutL/1bjjpp/kz7YPgd5ZNeBtmmvmjiF78h7L6&#10;VjfKDxIfdskv0uA+bhNS7shyyEvZzNyJox9+1Xe+5VL+wSXduStjg7j6ogFx7VEJwJ1iz1H61kvI&#10;50LsnS9MuLxaLl75mKtXiy8NcI7LUwcGTTe8doE98F1k1ZttCCNbkHRCyUpg5E0/oBvh6ED1gF90&#10;YxtjpK0fU2yvSPVTlkIpP3Qr/uPwGP9T9zYXaqYXQmvSx9elCTQq67NrpPcHuMOHAec/QH2d+wb6&#10;6MFhIFcKg+aGl9nebWh9D9OSPNI/BqtRGoMYHaKfAu2++LqI33AmIzP0hbZx1zR5c9zOmx/H5kP5&#10;E2/MI8jiwQ6xQF7tBGWkfNzJrUH8EDBiNUbJ2z06XHYPNW49XoGRSFn1dtKrYSzAWlhGZwPj3DI8&#10;vNv1aReCxq037fmUCZ+brNGL4Y2BqWF8ljPHzzCOPW5xvpzGP4uRHH7gIY8zpLacq5+GsbIYa7/y&#10;yItpMIR9/raQ112Dp9xiEIdbYB0I/GgsZR3omGQCz0Wrr7P2OMk+MtnnwsCddI18bzb8Ptz3/prn&#10;n/3ot5a//Gf/zBgMLkB2uoNjQtNdeGJwfgDm4tXFSYX5AE4UaRPepCvULVDCydPblM/HxAe0H9al&#10;05e+rxo0rNHbNM8Qjb92U05/8jXjXBNu1xuKctRJUHzPIUECw9orz3kNOQYTg6qT12ZieB8c4KhT&#10;cD8ADOjgODgEw49gneQ+CvIwcMPPw7TGzfs4yIsywPsGKN5HwU9mqY+7WVf4+0DYXR/GKcZiH7vk&#10;W6tuSY9RIg/2kp2Ds8c2IdyoOgN02830fHAhMfpcmDo1dQewz5OWkoaH72eGpZN402Z6nBPz6oJY&#10;vFmHiicz9ItT5T4Tiq9S1s+4a4Etoq2jhJIw3FgdpksDkWcDkXdXDpxBPDhYP0khfWDUwVDXlab6&#10;t5+Vt2/1/QejerNeGNI585mv66N7RA8JcTRgBHDBr5wZg84lXqwKysbPbF+rj2t6ZfcQJtL9Wj5z&#10;BBA5Kmd9MPACcTPNMO1Q9xgoRlZddNxEljMu0M7tC7bi+zvoxB/xUsdtcDcI0sCb8bjytBb7iGu5&#10;lkmNSRhp/c6k8aP7ZqLSWVGHy1wywo/z6kYqpBvqzLhNK8YA6b3ARy/IcO7t0RsNDfusc2pKpw8m&#10;t8gDnCy23qAEfImR+/uff7G8urharn17HVhgLMfQmedGDz0L71x9QD1H+8vR+emyc7i33DuoqXsP&#10;oyOvpqUkJgM8SqTz3/zo/A0MxTE81xDTHozTWma2AA9f2Q1db2e8HXOKa47/1soK4aQVVDeKDP3q&#10;+pEb9ijf8EzrmGuc8ca4M70wx9m4UJtpA8e3rM0nOHUzJWyXRdtyj0EGILw+hxfZ58kKzkuAa6qv&#10;eT6E8UPyfc2z7ZptiyxxSkSaIR5nitC2zvDHXObwSUwSELNE5a/s6EfqNp6NLvwUaStadg8jbH8c&#10;K2AOq6HpEQPTTtZ0CWZe9pNq28fOT9XRGsMHgkcmPD9M2DQNzj7KzXlMvSi7mR/H3KH8lZ1tikwQ&#10;em6+xOh854tgLl5zEXeR5ynbP+4W7+fFGr66+QTlPlt2vLmO+vrIOM8zu0lRvgxHHvDhzdC+njo3&#10;RdumyIVKMYbzlj/nrymfyDdSDdO9+OxZ4hyduL1Cx8brnJUL+LavZeyjGaZdZJSncazEHetcKPR4&#10;hxcH1uPzxb+r+yUYxb+9/Dt/9l/NpCA8WED4GH8w6CMM/S2gg1WilJXGTPcz8ENHIQ6cWVYBxsMp&#10;yKYlNb/5gi9S0oJjXYOG9c5ydKRe4lv11QhmglRZHczkJy/l6lvRY6NYgvmLBb9lpC2w4A4/55Ey&#10;0TmbODE5+XSx/xBk8srA6KT0HiRvwgfyBSexbwPqKf42rRqThmMcU9dHYczdm/IfABAg9X56QB4q&#10;i9b9YdhM7B8K5wlKMYrzHEjalffuAxpfjGd7qJ2Oo9fqqwcJDUfEXtx2tDBpguVmnwfo5PrVjdnv&#10;0gz4k1KbcH7xTC2dmbdxylPXIhMPiA5TF8m2W506YEI5ZMLTz7gMQS/BhrORw4/xkPY0TToTHrZ0&#10;q82DGWp/8KGl9SeBOU8KugjCXQzoQKLGcif99Emguu7Og6A+xqDkWzLoh/o5dFR9s30xhFlM5k7V&#10;HOMbZxjukqTvvMCXhCnzOmm6MFemmQ+E9Kv4xaqTqZFPTLFuxsHAGHFxGy7PtilyDF4K+l1dywyX&#10;OlvP6tZypTcSVhot8oDZDzpq3dQ7/Hhbac33J6008o0uNEd4ugft+YAzNxgr+amZpWdbYgzY785R&#10;6jpp3ZVEzzEi/Hu7HLZU5tdRNnHGA5ZAdp98ZuzXr94sP/lMo5iFm3lCY8zl9hDfnd99ynmONBsY&#10;+9SFUXz2/Mmye+yLF6hLffOzg+GAj1lDHdQEVCf6ydf4BHnEz9oSv3F+mgdEmeB56svUeeOmo56U&#10;65qzWXvqS0CDxbl0zouF9+fT5CPPPqbP8TaMYC9Ikz7jo7x+8raM4+HLWnQ7YHgXnpEocr9H7nRS&#10;wH7oK3y5yMAYOxaQ5ZFjl8XRftjFj2GsLPJbmomlrQkFIrtvcDmfKqyusrVY5g6ENo3izUZC6241&#10;O8vbHV9CYb/TDjr5LX3+jnh2XT2Hy3yr4W9e7ZnaDc4j89/lI3QuxrCgsQfEGHa+UkbUEzumnWmL&#10;aTOyFRIGkLu00540o2n3GKBvNUCvNIh9++EV/eKVHpqJ4b5/1GcR38PrW3hOO6BTbbK+KG3m5Lmx&#10;4LiaN0DHPgum9fkECQxj+9x+ZqI3J9M0BP0XRr3pi2o2N9hRiCrGRZyLg21VvuNXLzXg+2QNz1hr&#10;BOfCwZ3iIWd5tS4fQ/pd3S/FKP4r/6d/pY3kx76K8Gjs9PmuflwTkmbHijfjJvmjUiZNKSWdCWgo&#10;WfGaJ7r56sYIri4dmOITzy+fpEFrpAcM07srbUC2xEm7wHfCbdh0yxQahoP4/jj48HHytdIk3PIz&#10;Xr6rZiqUj0DZBfaWW8DwbWAnfvN28xzBNYxi3QUoK5j2zokIP/QAlFS/dAAskpsRvgHP8ITrkX4H&#10;zgqmDT/1Ql/a1pO6EmeSSJ0FcW8YGBqhj8H3rgvl2QEkXXkEiDcsHyh9ymDcCkzy8UmXH8Plp/gr&#10;mGf54CBL4K38iwdMgxivzi6r98BBYsDsT/rJMqMcU8MMbvoYtKkz686DcXBChfxS6k/8EJ1pk07B&#10;1E46RUsShDJpAtNQa+EalyJav29IO2RC01AUoWgDUVoJjHgSCBdpJLd9MWYGJGzq8EpPQ8TPkFPK&#10;5qckk+RHLbdY9T4RnLUwt2Zx9nWfWXDpKG/QcJfY9Fl/8BlruWAibB+amrlhTOTdLfZvxghqrW8F&#10;6nXhmYJTzl1kyt1sY/7hEo0sxa2RknEuFfwhneKEDlFTSc5Fo9HUvQF5ru4xTkwDr+1gPAXHRUo8&#10;LxwaTi0QDwuN8RVckLJUJq0iMrztwty3uPKWBTnI+CWJP9JImHkfcpGp5Qw3afWn00ALKcKP83Sz&#10;9riB10BT1a/0qeqAnujsl5zzFMg6wJLtw6SgNWWR8qVuP2ukuOC6M6Yx/Ps//3x5eXGV+aTjiq9W&#10;Gc4xfMj4iaEWA2F/OfdFNHk7o38lo2vQC13LgP9ul17bs63UCD+rYcfP1BEDGd9+U6cgDnyKU8T2&#10;p98oetskqBn513HE5xv7vACW6D3z3YS5g6uxos/wKpCnGH1Zib6bB8It8XUzgYxcpEIj86a+6d6I&#10;CA42cuCeMvGh4yM89POmMtaFewDppL1y50UHZs1yRBOP4fkUuZ1wweHu/IFyHpC5bchUmUhaUE/t&#10;4RwNgGIeZZZ2d6zb/vnrcDVVN4euDpHhrIN8dYbMA8L7hNUh0zLWJZs+8QklzgcD+JjmTXIHGJwa&#10;t845GmteuLnj65s3s+OrfwhoCB/75jhfrezZYI1hjGo3BUMTvkZHzarlXR3oxRCJ5Lsr7Lqim0/G&#10;yHEODE/P7OYV4D6v3he92FnqpoYtPBzAT84Gm0aL9jRSPdJA54WW9QPZ5Ew7bCO8005vSM3rny0J&#10;3VwsqTiU24XOrrvAb2+Aa3QAXgjf47/FT3jdJbbXKDY6JF3hr3JWCpExYy5y9YUi3n9yUgMZmUUn&#10;cK51tyrpd3Tfu1H8c4zi/8ef0yiuEtlXKvM0Htt3bbaaOEKkq5A2HoSZiIsiOxgEhTMmHOmthmzK&#10;IZhUZj0MEDs05XGpR6IA36TFFbe0J5jaoVSeSQsmYB4/vYrspLe2k+rnRERWcP2RUmCUbQYeoE57&#10;ZWx6dI+0uRjWkNzDCATe7mPUCcZ3l2smGf1bVMm0KyabGya0xrd805ychmGKCpKuEWn5Zbkm/xod&#10;0rf81dtdQH9nudSnDsF86dyIy8RnmRvit3embaD11Uh+DFwTYmDDJ/VfM5la/4Tr8H9P+rumyXva&#10;MUB+KWfebJe8pN6EmybI35o+8q6tg0k7ee+Q41suIsSHRnZPBHCcZOyXTjDtOQd4dIc+feegpX/X&#10;82d+hg7bl7p28dAZfkAPvehLYOgPaTNvlluJ6KRLtDq50W3rHdnE+ar7EBKMy427OBOyMIPsuUd3&#10;dfKos8ODhF1Y99ALKUbPJ6QG6rK9uEzCCChGqhDetnktmCR/tIyE0mq2fpFSDlB6rHPUOww9fEum&#10;TFDsFwxiJjlfeesOg50U49I+Ib8GYHdNbpzsU4+UW5vy6t3cNYinkRcA1XotlbXasubLG/680S87&#10;YUzwrkr+bejYNsyoai3yQTj85LPlwiMgzxMsSdFpgOTCjLT1Ao5Ez696IdgLXPCQjeEAeT2TDH1Z&#10;tkbiWCXIqze3lCddcuMnLOoa/7iLLFjo6B1CVtL+bHrLfjsdy1WeuTBLUtN0+Vdo8DlU+j1nrc6v&#10;uuANsECWUfzwZ1fgxvAMOL5c5A92MBjeuSNFXakIyEJe2cifF4vzpQfK+Pd+9tny8vU1c4+bDZTD&#10;QGOaXY1gnzTgxeUhYWV/fHS4nJ2cLqdnp9Eb9cGFeu8IowGUtzu31AFftT0qAgHM6o748mU6PzQg&#10;Rrg6G701ibVGnoce1RCevaThTzvI14jxnKtGzL6P+6JNGsIarTbC+0p8ksaEWwHr/1pggs3LSoCL&#10;K19xLfjyEl95bT7+lWdCb4G3yzUTqv4N+LdM0G9ZXG7Bu8N3yOTvH+ZfVVKFtX/sld0dLh7gSwN+&#10;HzgAjpDDCQ06Qw4nNArRLYf4yjqvgk8fOSYrRLvQ8cuUnrFScDz3EkiD1bVU6SAa6iYMD73xkfGT&#10;+a/j1iS80FMrXM/3dt5RvwYxFxt7NdwkETLINq87pkwKS4dx6/jY29UoPobvHp3QwPUc9aGPU/Pm&#10;OM/hHnMB5U1yHl84OVt2SdMw9gYy53rn2mwEcCWSiz3C9utcM3rDWufvXOiRRyRlcj7Xp5DcdTfW&#10;dmoU59GcGq3i0hZluo9eO6vosPmXnTtWW4zoHebae3x3mlES6INjXeqm/LFmaAz7amV3nd+5Q05+&#10;5koNagzevXfXy97tG2j42MJXy9316+XtzQVsug551KIGcS4uIavCvIXve+SOGE1In6jlO9DvRSty&#10;xRD2hr9j5XmkzOiH4INLgRsn1O/ofilG8V/5s/9yBLgBMpRnf1Z/RNa0CH0k+6PxG8MXTXhIr4WK&#10;Nsrg1vI4p5v4CEoo8nTbZYFB07qSMuPFSjg+8td4iFGOr3Fj1gMY9TqwHCQOtMTXnOKEpziVyYFZ&#10;3wV6QhZM9DG7muQbdmdVP3HzE6cslDZlNYzMH3nSHZDyw79lgMQHp7uuKNWoY6b7jE7rydlb8LtT&#10;O/JmGAgv8jzhUdxzuwxVwq1/Td8Kq9ClDZ4+uLemEU+evKz8iDdopUyBb/K7c214UyY70Bjob2O4&#10;t45154Mw3/YRHRkf17gw0uzkGJIbnPccOKsODZgXckL0BrRpEAe/oUfuIQ3xdOpVHRwYHOm6lSdk&#10;p06FsmEmLOs7dHeCSdpFNlf/mXTAeQCDhm6GP9pYXTOtKwZ8/NJKceovziSyifubm0DAzFi1H9Iv&#10;/tXmm70EJ1sXMErkhzKW1RjEb5hgnDW2/sicRXTu3iVv8gWfHcvNSz40zLZ/NJQ67zAtJ639V+rt&#10;u9YxwMThxOpnhnErf7ahIPcZ92BE90zLwqLRqy6jl+aDaHFx8repCbhW2YVRKi6M4gk66U23HU77&#10;R/DDrvy0BvulNNM/+mbxW/9jruNjznPV2UnL/hLMIV2hj/wN+FvDLy5JjZVW9VZDVloxJCIopJl+&#10;sX8xtjCeNHBCQN3UmoqOmmKaGxPoiLt0XDB6If3jn32+fPXqTS7+6Y1Ua/8eQPOAwBEG6/HBXnaM&#10;Ndp8jODp+WluQNo/8pFVUCbPNzdmZ5By6s/cvCnAR9rBrwbGjI82bTZ65FX9Ko0Yx9IX1zarK4yV&#10;+Y9KjGGMMYeGz1V+C2iI7u8fLf5bfXOFcYuxe3lxs7x+c7W8enW5vHzxZnkBfD38Fy8vAy/NewXO&#10;66uE9a98JN3FFaB/s1xeSutuubq8BTCSNZCvmVs1jgGN5LcY3HeA/juMZPeGNVKV6b78Esgut3Ga&#10;q6HUCw8vQpAzF/G5HwJZ5oytiBGL+lRd1QCOT2u7YdHxUt1w7es8r45kLTQdHKWTtUJ8y6pz7gyj&#10;O+oNIs98sCtj6IkGsf/MevFEAuBFi0dBep7YoxO+ES6vSPZvfg1fb17zxjSM4b35dB2BeThPg4Bm&#10;dNn606f22y3gjqqvlB6v7MZw9GUt/mPmJoEGqMZk5kH1nhZ4gWS4eH3UWd9yaLvFpV1coeVlSYIX&#10;+nuHyNILPFqvbKC7HpFRXsy/2WQJDfgDD2TqU8aUAdezy+9uBN/yeLXc31wu99cXy53nmK+vwnN0&#10;doAs0+qODdpvWjd4qvc7rLGO1RjE8LeH/h4caAgDyhV48Hg4lQkaN+50fUe38/XLN7bwe3P//l/6&#10;t5c/8T/84+prO3qACbPjdZ0UH1YdvIYSdgLY3sU1fdtN/E25DV3vutefk6ULTPOKOydpCkegqaMq&#10;FeXQMS5SRqcfVAdvJid8Jke7M4ir1/oFDbRerbbPDGW4hhev6KvM1mp66IsLchfaykCl6cCR0pAb&#10;lXVhbtosY3ym6YnrVeBuJorU3slD/ghkUYYN02be9OV2I2MTkri65tTPZB1+hBHOpy5XgLvtk+lm&#10;ePoaBFKrkVI6aYOfoPhTipaZkJSVz4f+pC2BtOmeCQyIcZG0oSP6qQlH3XabaYkTnul9FBiDNfIM&#10;QXPippFWGVDIL5B+jGHWPopswCUr/D2AEvI3NJTFhh6whQuH5WngmD+5kbaTqwv+Dop4z8R2yILy&#10;7PzJ8unz58uZV9tM4kzRGWPyt5mUrE8io95B78OuNZZvebDPnMwomxySK3ig+q7urgYteP6zkYsW&#10;x6kXP/DqEzNurvuMZXem3EFNf0Aru6lO0E7cTsikzRqUi/2ZXRTaNc+XTjk2XzpO8J30A0zaLkS5&#10;eBjl3KyTvguLPLvoQECRRz7xqbNjY+pL+18pbMYAWEHpwr3qFvkuzt3BxikTd1qcu4ymhGNhGvZA&#10;6rzv2Vb5HDst0SdAuVY36hpsvEF+w9fHnS2tYbHBikzlVVlJw/DI+7CLtFpOaFLKKv/IXF5JVh7v&#10;O42Syjx0DIGYsLyhZ+qaMsmd7jESNFXuWTy7o+sNcU9PNGRtM8azC39gI0edO73HT57lFbcvsTP+&#10;nX/vP1n+o9/6veVrjLtbeGTYLMesvU8wyp5jzHyC4fvJ6dHy9OxoOTneX84+OV9+7e/4I8uv/7G/&#10;fTn+5OnyFuLvUJ6eD/UC1HG81UiqjRyB6JdxILIy3/4ZYDypY8cufIur3mvskK7u2vfma0BBFOOS&#10;+uFX3b28vFyuLq4BH4OlgeoLfW4BjCtwc1YfvxsnShhS9i/1CPJTnfFmPs1IdU354fSBiJio529z&#10;Bpewa45F9XW9eCOMQDNG4FFXvbLujkf/pncecn1V7+faV37QHXcV7332+tvl+gZD3PZkTih9Qb2w&#10;VnfNu6veHCoafOCkiS702IXInhe/52Lnnv5+VzjcXU6P0Cf63fPBMYhTRh3CCN7BqPVmO43gk2fL&#10;8dMfLmc/+PXl9PmvLief/GA5ef7D5ejp0+X0mW+Lw1j2yRH0ixdNHj+QMyvPFOK48Ea0qysuLDAk&#10;b/rvnoavvOZ8PMb5vDD2nzx1a9PqtlU98HFn3lin70tmri5eLxevX3HhchH9yEVHLjSguXcCYGTS&#10;Lz0aAW/4valNfsE7QpfVZ+PkGdaolw/H3u2bl8vN6xfL9auvCH+NMfxqubt8xdx9kz6DQF4IcnBy&#10;jgzOQrP/vHDB43ixjdTrXKg8Yje5znr+mbLuEudZzSdeeELr6Ni/EegzOw4Hurrrhd53dd+/Ufx/&#10;+78sf+J/8N+N0k9Qo9e43A+XwaDAtlzwxcKvUVwDqWnBACxnuPgts3HS/JBRHEUaA1QVKkEA+taV&#10;sGmDuIq64ZES5MlLrvoJe3UrhZWUeKnTMtYZPY9LE8gLvr0+aPZvhE1cPKnOduVvQMB6W1vxDIob&#10;ukCuZgeEl7hBl3kugw7ELCoOPpPJQyRZmJ0QgzrSJ6eWMXbvmbjhSr/5/gpzFyN8O6HpD5y6LGv4&#10;rUe3kW3DbbNtss/t+0F94K0cEM6CmoTSs+wM6xrfcpZPnpMlkxphKZrkbxZ6q7KcPumRT0K4yDUI&#10;GC3wph5VqFuu1NqO0tGrkd9JPn0EViZoseUreil/G9BJYxpzoYdLfgORQdInb0WJM+5Ck35A7L6K&#10;FkoYwyfLJ8+eL8+fPlvO/DvKiQecGO1OurO+EoH0FtEPuchAkAdbZi3STGbplOGAElUXYrzhO0Zy&#10;Tl491NDVIIZXj0xcA/oueB1TlMRfF3IXdcC+THtb2yrPGMVO7rTNnZHgKD9lB07mheFrjLqz4i6J&#10;vNtXUozxwVxi2tTf9t1a2wrRIdyUn79SSRx9MTftIFOe/Xc5PjnmhZ67PzEOBj3KusC3HSxY0gJR&#10;Qzg7lxoOhN3ZEpxLNLQeusqubq3pG5yL1EOcKbMpPwmuJD/o5lxDGYFwYcre9o30D7JTo7jSGbRA&#10;3BjHFBqy8XFPMYqRm4bDIYutu4v+/X5+hA4wADC1wHfRdaFVjhk2ULnPzU4nT59jtDxZLrhg/v/+&#10;td9e/j//8W8uX77hggyaFq1RvBuj+FON4pONUbx/drj86m/82vJH/+6/c3nyK59y3a3hRL3geg4y&#10;F2X0nbXZd1N+0T/6qrIt5GLRdolY5Eigxi5rBUlJU/cxBv2LHYGgZ/Y9KBpSpomDLr15/Wb5/LPP&#10;lq+++ArDmrbnfgoNYKiC46frVOvPOjCkLr+B8KInzRt4i/RTX/SbMOJJSJ3UIM8sQLn8GxWYbeKL&#10;wjpVzHkx48M8HGyQZr/6937HruHmKR94wIC6QxYaw1dcOF9d3yxXGMcxjNMWaQyOJIhLf5tSFiJ7&#10;58ceTyl95z7trKOD++UEw/j8aDf/NBwf0sdmYMjd7wmHlDPthH7dPG1i7+QpF1efLmef/mqN4vGW&#10;uBrFPtbstI9SQz/CBLpYrnB0e/oUY/j64s1yw4WMhrH2QS7KQYi8HOz0jRqtzGrAjvVFuUFY/Owm&#10;YxD7eDRp3WBoX11c5GwxCO0P6YUP2iRYFnEpsazhtHeeg3ZX2Qs8wQch6GvUqq+Ov3eXb5a7N6+X&#10;GwziW43jixfLzcVL8tBF5OtFw/7JEy48n2IcP2Vs9Dywr/iX78yx1ONckHPv6TaPzGiIe+zkdDWK&#10;d6nbm2KH0q0uRvHFH0Kj+D/4y39++V/89/87VT5+VoXfCvuZCi48dnZWdxvxEdhKY5WA5UIyeLrm&#10;10lz2yh24vmQUZyylrOOEV/pyNbgrzxSgjwH7DSKO9DJAlJMXHqz9VCf9aestPGmE096ZN2hvJkI&#10;R3rRwl3ouiO0b3DWNVz+1iXBtPrlbYKTvXxbxIuw6cqTk4KTYSfB7BgLpgcsK4VRhrq8YThnanGZ&#10;3AjK02RpPqA9aeHV/tu02wfZU0n5Cf2CboadyFLGwSpY2KpAe1AGyIIKTT8fcvIw/ZTB6ZWv7gwk&#10;VTRxRnimuyikvpGmm+3aeQuYMeSxcS09ZSC9tW+YvFaj2PikLyCX6oz9YM2V8aSz0pP6KNM+ArPJ&#10;9R/jI58sBBJU/iwaPn3iOZP0p88/WZ4eny2HO3PXpvxtjGLK87W9H3UlXFAuTsn6Gh4W9hcvbBod&#10;8vFvQBe2jBFwrljJsHFj6GoYe/bt1h0gDWLGh2nWIh3Pfz82ik3P7lIrIV7ZdBFRL/eYfL3xRR43&#10;znITN39DsgDd3bk744Ijgka6RneN4ixO4qodKaM/Yehk8iM6W//gk5LR2Sm1MeYMpxw8hw/nDoEk&#10;5Nm+GQaCcZJzxAOmekOZc1J1hmAWUhgBq27ytO2mrD7kREcED5w0tkGk96lunHlp29DrTZq6vpGV&#10;aQ6l953jiH4QD9mpJ6tRPEAJWz4GAGCKf7kfYXhkpxiZHO+5e4y+aRAPw9hFfc7dgvgnT55iFD9d&#10;bvdPlr/2458t/86/+x8tP3txgW6yqEuH+c+d4mfQ/UTDGKP4ySnG9DELNBbzr/zRX11+4+/5Ty3P&#10;f+1X8hzZd+oeuO4Wex7Sx71FI4bco/vIJhcwQyaZBwinZeDpRz7IqY9ZEw+9x9C4xRC8xSDUAPZ8&#10;qfOrc5Iafse4+erzL5bf/8lPMIa/xBC6Jm+PNmCUvdtn/HRM9Wx653+Pk1Xn6BvqtO9UemUfnuUn&#10;rCtneSx/0cXhz7CjX9stxjACPkDeecEF/q7ndL2jzvZkriEdvZ4GsHOQcjJvk960qXuePXWcevGs&#10;QXzhkQ6N42kYR7+iQZGfTt4791Infs7qqpvqBWkiWA/273J8sLOcHtDfWMSeK/aNdTEGNX417o5P&#10;Cbtzeb5409c0ijX6js4/wSD+4XLy/FMMZC+01Ksny6n6dXrClWwNv8rTegFY8QhCdncxYDWKrzEy&#10;3THOK5C5IHLOlH9FkfmGQlnn3XFFx7zoUuezBkNeXXqLbjhnXdP/eUYwvmMFAshBWYCZ/u454TxT&#10;GD6yOy2LyguQV313dedFSvpKIxZevCBdPCZxebHcvsEgxii+fP01BjJGMfQ0rveOMYjPlYc75s+X&#10;A4+TIDeNbXXEPtW4V/fmv1TuEu8j50PXKUCj2MewaRTXKAqb6WNl6nh68z0Yxd/7meLPf/Kj5f/+&#10;r/8LI7Zx4T8amtFGw6vgge0P8U4cbXGGXoMbN8p9k5tGg6CwtuN8hxt1WAU/c8Ka/sRvON4G1/CE&#10;lDUXlwHpZOcEtlkQtp0pJmdCAjLJE/eKnektcX3POk1+UyZ40k81cR34QBlDkcZfQaQJUbDgD7qE&#10;hXkWN3E0MTf+mB5c8+sLLNPLHeQYYsW3XuoKPdKDRzz8Ec/fwQPSNn3rTz3ie7a34ZwnTrj1Tx7F&#10;mfwEj0qcuNezxPE7AW5D5VZ6k0ZpG68cdZCEP37kLbxOvotTmQ4fSAcLA2HawyZtu6k7ZsxgDFz6&#10;JZOyEwrxTGjSxU2eVn0DqlPFD01hy1mmOh30xAVdyo6PFw5rGAR10rCLTSY5FqoWSsGG48Y4oaEf&#10;/YDga2Vd1IO60gD0rA+ch5+x+MLHWyZ6j0F4DuwOJdBAuGPSzoJNfsYt/EcukNs46SNPgYnU84ZH&#10;OSvtGTkNop5BdLfQdHcC3ZHozVHGj4gfY9AcL6cnJ4Vj85GJuyKeYxxhF0p9DScXds81umubc6j2&#10;JflzMbfpqodNr8Rxk3HzCM9d7BhFkZ9QmYjgIhbjiCLzAn7KVFKhYVi5JF751A18acXfktsINz5o&#10;fQT82dCsm/U8Tv8mF3riW84E2mGoSVt0BtvvOdoRfIOWwa9chOqzdLLbiswcK56RtI/tE8XWG4nU&#10;o828YoWzSnHSd/Rp/i05PM6Nvz/5+RfL6yvv1me8YIhgFy1HjJVjcE6ox0eFHakfjOO9A+Inx8vZ&#10;k/PlGMNn7qp5s5VPpNj10WNAjCDrHn4dPkzM8Z4xL1BHfDCC7YSjnkR/QoV8L5JoJwYvVjhG8t3y&#10;9Rcvl9/+rR8tv/nXf2v5ye/9bHmFYX/PRfzB3vHy9mZnub1kvF0DN29zg503xWknBQwjrjsm9QJz&#10;J36fRrHbvIzTkUYZRM9FWH1v5vN4hueYPUOcc8TI0ifH9DnSgDdT0Sf+I2O6/aZzLCtL/Y5fxx/j&#10;LEaxY64Qowy5KAvlOOdn5/Zs8CAcSfrild4D847+xIfBhr0XZqwj4HkDtzefZ51B0pG/fTrGNgkw&#10;h3w913p0hjGHcXv2fDkENH6Pnn66HD3B0HuqsffJcpxXJWP8eRzHVzDP5+ky12RnNd3uGKBCnFEN&#10;9BxBuL7KkQcfn9ajDz1GoV/juND05ue+C8o7n6gT8h+6kI8O7WFAIqfqN3Jl3vPV0L4J7vCE9owz&#10;z7vjxsDc8Ew5GQtvjB3nJJ8t7D8Peeya/0bcEffRavJ3+Xq5u3i13HmE4tXXy9XLr5ZL4ArDWMPe&#10;3XoNY2+Q87nCh/oexWCc2r9UEj3oHBju07c9psG8rPzge75Jj87poMCJPorQ7/Spivwd3S/BKP69&#10;5S/9a//84DQ/uCHhrbhKISiIGQ7wcSpYO3ctu+VSruJI/gfcNt0uOrMOi9fXZRGzrtS3USpZneUT&#10;1ReNsDjFLvQHN/C7mLf+5kmjSHIcX/qEe4UuvwxKmFG1c+WGHyMtiNA1bt7A5QtJaEkufnmfvBmf&#10;V1wrfZJrnHbyYF4YC4V+4w3jB7c+859zbsKhizdpy8BjPwDeTBPfcN6oh7K3jZMv/eIlzYluC8d6&#10;cqEwcOdFQ8Pyusnzate90dQ56LT+QR8cfaXXNlDOaFKkqxOn8p04FBvt0SFfErpTPFJWf+JsnGkP&#10;jeIBj3Dt5wk6J4UH/5Js4a+4IzydGAFxR3JvUOuuqX52AowzsRwzMbkAWWglbziBSirh1JXaVpgf&#10;jeJMyEGGVz7BGGWsq3/Voudr3L9vNYg7ofs6XRdbd39jLItPp4Kaui0jyE3mhixYLJLw7g6w7TjV&#10;yCUsHCfNXTzSMFZOjpumgVxDuQZzntsc45eFF/7zrE0WbevsnIsMSLevXCSTnjCQBRojWT40lJ3c&#10;I6zR3xYMvw0nCzfloq++2azMVSPPXRplZTyOsvaEcfXcgGMicpRW5g8ptgZpbDQ4CTPUspvYx514&#10;lPuuLn22RWeGmrxFfwrnkQuv4InZOUmZ0bqES68yIwffcRUjKot6ZekRDGU057rKCR3iVznZzxRj&#10;jPNjv6JHHjT68U9/vrx8g4GCXjIUsw4fgiO40XkEbh4XtgtFMg+O0Cf0zJupvAkor+lFz7yACgHp&#10;6+KF8/BcOch7+ck/gOCsO9kpMtpAezQsUQ/y0T8+XFdiQN0tl2+ulp/+/s+X3/3t31t+86/91vLZ&#10;T7+kwY7xc3jAIL7FUPQ4yJVn9O9iEIeWc2Kgc2VqlN8xl4Zhd1Od84jnX0Xl6Fwef4C0Qo8ixgnk&#10;30G+Us0IMA/kHr/o0a5eYDIGHUf4ubAZY8txtIK12z/Oi9LDzwXBkG2q5ScAtkawa4M3ds+bwb0x&#10;3BvHNYz7SDlkF2BeTDm4tA54iC7Bh0cH/Pv+yNcgY/yeYQhrDOuf/eDXMIB/GEM4u8JjZ9gjAocY&#10;nRrE3mznW+g07nxzZ+b08I8P5HgW4JMiYhQDNXg1Qm/znOG85EJj7x3zE0Zx0sCLz5zpPOAi1XVF&#10;3tuHexjBHn/Iex+UrfOdxuVJX4/sW+sOjgEMVY/5mJ/jEuD2EXLIWj6RrgZxVmUUTsM8xrEG+nWf&#10;gXznzvDrr9AxjOJXX2IQf7XcYig7nx7S7jwxInWe9qZD5mI3LsIr/OfCVsVB/61TuXtm2fHUN/oh&#10;wyP/cfECRZ2MUq1Akehcjmt8R/e9G8Vf/uzHy1/8M3+KkGo6nVyPYJwDigHkR99O3XIxCGyl4ffK&#10;4rbKmD+zZ5nS7MISA9UwaQ6Y5gU5sNJP2ZbXGXJh1m3qqquitN6k8RP80Kc+68xEPTq5WBaEJ9ue&#10;SPiJkZLwAFUPPP1MUkGGVtJKhxYMX5JQV7ESVm6F1DMgf1fqpw6pKZcuEk4c+kkTR9/4SIvcoCJP&#10;8hygTN0mbX7mpBo+Eh9AGSfZwuBrC4w7+fYqdeNr2EJslCltYWPwDjzpUmYa1BujePgDP9JzoTQk&#10;WwTiJ2e41Gd8+LKW9uNDr0axkfyIHjf9Sce45WIkwVsmrUyKnXjjUkFLVDcbVn7TuErdAm7m+1tD&#10;0XD96VKD+HSiOzKiuQsmnjfYWM64O6TuopY8ZTKpGskXpwQa0s1a4idZfjuZxagIVM7iWG+MN1Yf&#10;9Sm6xJjwb9s+/YPFAN8bZlygxZsymOX1M5YkIDfU4XECjZ/s/MK/BrCGsbu52RHWJ20bcrc1ZWrE&#10;MuHbXtmFqhW5E5Mdmht3Ym7WxSoPu3ewBM2RYDNTqn1pv7p4wtPsh8hSytMfYZ0XKcYztoyPUm0r&#10;8nFxmO2nTGVZiAylZTlxAOVZStPd5ziFWNJM3ZZfUZpXfj4MqRuyZTk/j9x2fR931jnbsu1m+uo+&#10;VIXOskBaaJnBm/GoAy7xgecC291EdNByyDJPKghO5xnnJ8s4+gypB6JIE+Tsmrlj+KOf/HR58foi&#10;jyoTWZwjdLtGsU+g8M121EeY5Bg8uZsfo+OIRfzIHUIWfrQj9dmXfIHE4C+tqp+jEUSzVmTGSrxr&#10;P3ng9PgMBg65mX98ig68Xby+Wr7+8sXy8599vvzH/8FfXT7/+ZfL5etrsHwJBgYIBrEGrtd6Oxiy&#10;6f3ILhUGoluw0WQlM/JIiL4lw3T5NRwq4SMx0hoHi0bKd+SbcOeUAI1CxDly4ljMxStyOgGOMHr8&#10;B8f0uNQz/BFurSMEPcfeutaBo3Hov4XqhmuaMs/jDAn3KUfms+YGp+Opj0K0/6EBrjqUXWJAY87d&#10;zBOMx1MM3tNnP4hBfP78V7JD7E10h+4Se0727Mmy73EKjEyPV+wBnnvt8YaexXWeyNwhQF/foy8a&#10;nJ797ZveCnlyBOnr8YlcrMM8c6ZPpXBnOU+ooBG2s7rfXfVcLDAfadzmLLt9GsMYHjRG0fEcXzhy&#10;lxijfRrE6lfwHEPOafab0o6GjHlFYblj7E6/R3gw5C/fYAy/yA12txcve5b48hU2/CV0dpaT0+O+&#10;Gvr0rAY5604uEsY/Le5E+5g2ZmEq42LJunMxwvyOjggHzOs+2zkKpBrQ5qjfAD3ngT+kRvFPlr/w&#10;L/9zhKq4ZRdBjniNNtNIVZPNimegTpziJxYKccEvZrP4naAb+S40NYYdxA6Asdhu1dFy+tatNyL+&#10;TnpbLryO5LQDP4ui4bWo9ZtvND8tFycvxu08+XEgmtrChh2kQtJQcge9OxSZHIfccqWpwpOX81Gp&#10;Xxhxy+nnUz5qdOrwQ791TEMmKj/Sw4O+6KSbH9qh6yBxmm8dfuDEGDwSGmnGc+exYfxwQx4tab3S&#10;tx7rNJI0cEabrZPA8Jtn/HG50ipO8a2D8EyPr2s84bHwpO2Etndjw2No6eVnpG8Bn7bN8kXfOGvY&#10;aJlZlnFXNv01ZJgy8j/1chtSctANbqEJrQHEte/q6pcr6qMd+tKbPPcYgkWIwYcGqKU8GtBHHSk7&#10;HONmLmDml7J8WXP9XlT044JeY3r0HSWsJ39lUoc7wambHEI5Y3bDJH+N4amB7k7H1aWvB3XUjhoI&#10;5N8MxzC+oJP+NIidJI+Z0I/dDcY/dTdhGL22xcU1O8CEbTMsJtx2Qk8ZIn//fvQ5nq9evgC+xih2&#10;96U3bgUGj7mZC//uzl1td7jd7R5tkxxUbasGfx3yQybp89nvfOYiJr7N2vxD03mr+i+P40IvMMdw&#10;ZWu59kt9DS1pdxEjZbStu+0TkrwFI53P+A5qze9PdWB1zRhlNzzAwAjgzMPr3LuFM52ZuLAZX4wN&#10;lrSnKw3ncXFH+wXGX2Q3dMtdJinkdbkaAbpZDwFJuskwL7Ltl9Y6jM9k1ajd3T9aLm/uli9fvFy+&#10;+Pplnm/u6QePzvT4xO5yok/c1xB757z6741YJ2f+Db23XF74soTr6Kf/YCiR+dIO68tl+4jTihgF&#10;0tDg8SJTvvJvBLIxmSjtFNCnzLN7y+3V3fLFZ18uv/tbv7v8jb/+28tPfvT7y9dfvFiuGUv3t7aJ&#10;C8N9DJ6d/RjEd7TJdSQ729KFcHQyuhNhVCaJkJbOG/nmrfm2YbRDn7SppbbLx5hZj09F8YJBdTZ8&#10;wng9xzB6/vzJ8qu/+sPl6dMny9nZeY4x1dhnbNCPmzHWi9KOr66XqwsvQwcQTC6wLac+iGe99IOV&#10;O7ZiBJOsZI1nzDlWich1jxZoPEKVPGWf5yPT1+rU6fn5cvbskxjF7hafYBAfxyj+QY5JHGMU1xD2&#10;XLE7oT4hwbPHGnO+cU363ehR7hFeOlQDtzf4ahQ716zHp9J2DE91GzmrC3ibvCGftJ105xkvwlYj&#10;knDkqpEbcOfXp0n4mLg+2iw3u8lf8Gir/2xoNONrsM5/wTxKlnnVeYm+UD/VEevPPRduvGAAv71+&#10;zVz+arm+eMV8eYFk31LPQf6tO6bvT86f5PhDXietYkDrrbvhGv4YxXd3vthDQ982o6teaNqekxrF&#10;Hag21trLQ2fN8qRd5T8g39V970bxVz//6fLn/6V/lkZ1IYj6qsQBwwbanE6uKnybGM3nuymb0sEP&#10;9Ceu0UF7hHVzUnVC1YV2BkXjdRYasIYNtt7ULR/B3big8JOFB5iLkNEVmXLlwbbl1yQCU5UmPIw7&#10;mIuPC30VwImxE07TytsD8IMfQ4YyMb5murT4zeJC2uRhuy75UI1mmuHmWVpAJrOdja30E55g3Vvx&#10;5CvPEU8rbBMu9CckpXxloIx2T9jwMeRFIf3JZ9LxaVrCD0Aa5vPbsN4Y1Ft1RI7UHYyixc3gKBqX&#10;9tzb1ofp7zkrJT/9Yp8ERl1mjbLhzTYNmG6D1zJrAdxGBrSE9FkqvKVc+0LZlUrrCXnxU8YrcidS&#10;JjwnQybuYIFUCrrGhXwe+/nMSTISIVR9y86v445w/uYHpTs5TFxMpD5MvgZzDZttPknKmLUey4cf&#10;JnYnaxdRDeHsxDHBhnfyXMicL3XKa8r8oetiqOF75d3YGMMXb94sr16/Xi4uXmfXwwnexfkhdNHN&#10;Y6xYxPTzGChvBsTfPDaOBWK0p/pJm6KYADxF9gl3LHRMjP4QlbyMw3Bq2LE58x0X9CowL7Jsc3Wq&#10;5AkWbOofxFkYF/HNsH2SYOPmJr/MAfwM3Ohn3MBJqDBdi2zyS3cb+3038a0q8kw9ml7VpehZcJAk&#10;OpCjExpD4LuuKG3lERrK2jojQ+SGssx8IS/bcLfs4AhD+O3yBUbxZ1+9yE2g2KDImrECosZwAHyf&#10;V+zu2eHx0MNDd9u84OxFlBX76uI9DCxtLuvREIgRgfEbAwmk7JRRxub1hjT6Xb1Dz7z5SQEc7p/A&#10;78Hy+sWb5bOffr78+Ec/Xn7nt3+0/Oh3fm/5OfFXX6u/PpqNC8JhEB9ozRMfykh5ZOJ5CxnD1Sgf&#10;4fzKi4Mvkhp6RL6yBLSuNRY1eu0FJer6FCMYZC8Q3NX2LXCnGIRPzs+Wp0+E8/hP8E9Pj6mMfqOe&#10;ysmjHB0/ubE246sXnj6eMUdGxlzAt5Cem2EdDCg8IGsVeqB+dPOIucF+Begc8DsvWYaWdFyRnrKk&#10;Knv/cTrOv02db86ePF2ePP80RrHnh33ChGeIDz037I10GPeHJ+cxhPPqYeYnDb8d+Oij1zpmnW/n&#10;nKSchbnjm/ZGLyp/wVaqdzHONUqjL5at/Po8cxLUfedG5sPMiTHCa+jOC8F7cLoLjD6CqzzCn22f&#10;/Dl+KKcBP58JLa0eA5o8tA1zLYv8/XnL3Ikh3KMflzleoY6ELzcssjPto9+oN7w5v9EX0fGbAmVy&#10;UUgzw4PtcWzh72Agd6AKVqqz4srJJGXiy2i+q/vejeIXX3y2/Nv/wj8VgWWyXBuwFUcYVfJtEAef&#10;T4wpQeSU96dKuzqzZl4DqwuVEtzQ57Nxs8zwgflJWn7rb7uBCn/kAtMoFnWoh5WPurfq7RcQy9B0&#10;jSdv4M7c0IdujOJMXq3c6lp/UuJyFclHfmIcGN7K78JRDmVNGPNk0ybOjA/fSlyIrMuhXIB2angY&#10;zq7GGt+kB1jcQ1d61mMs9SUV0NHOwbT1rfqz5VJyq/xIaaYOOT0osR0f4c3OSOmnDn1Tt3x+Ao8/&#10;c5fY3P583Enmg0Yx6bNtkcGQReVRN3mbwM/IaZn050yLKKhHXD4dPxt8XaoZdFI2eC4CLPZMOhqc&#10;KQeeJVN6hEdwBXVHZ9gFsyEw7WeCzE01iIdhXOO4aXmyhAZmdmo0IClJOUlkoh9yqM7q/Mt1P7t4&#10;0yDOToiTOrxbJg+2tx4NCePhSZLSkab1NP8ag/jNxcXyBmP4Qn+EPcuXXZjHEF4MY9AP+r3ZyAnY&#10;toznpGocs6jZvpyPHu0T390pPOjIE4uBfUCbNU9M03ybxu+8YdS/eVNu5CuHjsXqk+M8O9/GoTpM&#10;PmTpQqo8KfgR91g33osD9kFSR17JKdEtukWYntl1IBusntZtSm2H5mfEH/Hcf9San3OvVBL5kdB+&#10;IS/AOEMW8+570+w73ZxT5r0KdeU5xl0AqspUYwKj2M2mL1+8Wr74+sVy6dvZKCbdI0CDODfaAR6f&#10;8Fyxx3WsP9yTbv/4jO03r97knwj/hj88ZJEHx+fm+iQAzzuLJyfzCSsZu4A7cn0bHe0hBc7ygozP&#10;fvpVjODf+s3fWX73t360/PTHP1u+/hzD/bWGCAYVSnO0f7icHZ3mSJElVTy7UGN7Z8cnR2B0kJxu&#10;td22n3jnDp36Y3vlg3TiaZm7dxgsvvrYV1fsQden7GoM+zrmE2R/eghgxDw5O12eP30S0CA+O+kZ&#10;f88KW+clF6TXtzd57XAepwbk8YvIwTHV3eLOE/oZQ3T67POMJTl13oBvZa/xq6GVpyDZF+D1voNx&#10;0c8cYvpGxuABbfUcQ75Fj7Yc7QMamfs51nEeo/gHyxlGcXeJe4bY51ofAScYxcenvp0Og9idV/Qh&#10;QlSmyh3oPQjUp8Btg3Mfc4X/KNzRbneJez8BslbulMlZ6xwH601p2flVj2l3ZBA50BbamDO6tDPz&#10;ODKwfDu69ce3vcpBPRdGeox1eEu58GnakJs0aU/O9wKzbJ6owkXXerGObmgIa9jnJkr6y/XEs8re&#10;KLd/eIoRfgS+97B4sYYm0re238fFOf+6W95xS5vkgzp8VrIGvkcj55EXZ4SMtfE71z3r/ENpFL/6&#10;8ovl3/pT/6T6sOUaiVHAx37X6c9JLc0c6XOnWBopoR8SD4jGFed9t4ot9I0N4nGjxFbh1jfrauLI&#10;Wl3zRicANXIGnj82xJpSlb6LqnvUTuamFHSTn6bxO3ic+TGmUpekpbDhr/UXL3EURrz+3TbBckVq&#10;HQP4Ue2iXAKfLi6beH1cKmldTpAjlg9DYfBhjPDMGWlrnDyd81cmMilbnzErak2zqhX/cVw3+3JT&#10;boY3bnv3Q9d4nTTTEy4G8zP4NcdPv9/0WTGD+01OsukL+ydAudTX9Li0aW3NaE9xJm/hb+LjlIGT&#10;odAyZQXM9om+KcnU29K/kWwPqJ/qSZ/IwBW5kyN5ikwIjeHW8gN0CUOjCZQck5bzWoxhrLr5lBAX&#10;thyd8K7wLAIseKSnLaTXICUMhBztUGZOjt51XEPYRcHdnh5V8PyvcOujhpiIfUzTnbQ1XjVOhcTN&#10;646UO8QXlxfL5SUTcY5wNC9GCo2OfuH0MkbyMT6Me8KmC8bd+Z7Gr7S8aTA0085CwzWU83cnfp6c&#10;kjh0Q1sjWFnVKC7tIcfUV9nIkX3sWN82XDpHkE9/aMClAd/iqvfDRW+GSzUtv43SdL+jj3APaMRt&#10;5BWc4G+5xDc4cZBYw7gZdubMBUlbtvHJT19YBwlykJ1ijE91xr7s4op+IyNxatpFu9OozF8CfR5Z&#10;DkPAHbQ74i/fXOT4xJtruMgm1Tg+Af1j8rNTjDGoUTjXAbQ4Boh/uXuR9FKj+vVF+DjyCRUaL+5Y&#10;lqHu6EHTfvWCz4vI68vr5fbKv9Pf5SjE11+9WH76k58vv/XXf7T89b/6u8vv/e6Ps1P88utXy9Ub&#10;b7jyzLuGao2o08NxlMjzo7YW2rbPIwx5rNsuUoBHeQ7f+uQXbOcAy8KnRnyA+D6yOjl0x5w5g4Yf&#10;054zj0Xk8XTHGL/HGMLnMYafeL+CBhq0NKj9mz3HBDJG/Fel43+Ogxq+oMLvGtdPuLqfcTLGh91r&#10;D0t+889yddhw/v53l3bk2X8x0phPcrTKvkZq5m+33YucIy9iRn8d0r7T8yfL+fPxzOE8Vuz5cnD2&#10;bDnwCQ45K3u67DI/uSPt7iuC7Q3cAkRraGpwygt6aFvSNo3Cvu2tO+Jq/NAh8LvL6lEH+pP5OfTR&#10;F3tHA9GbHTVIbY+6pG7F8AZHGuoWlSqQMmMa7c7Oue0PrrpbviJD+Q1eDeQcSRrGsOXmGIlRjI4R&#10;SdnaBzX0M/b4ph/2/BfFIyQ1iN8xmASmRfScCyLmYZ+ffM2c7Hyc11enD+UNWeI77nPTJHQzNzIx&#10;OlZyYWFd6IUt9GLhD6VR/PrFV8uf/ef+cUIKW1aHU2gRvP5ISPM3rnmzk8w3nJyGDX7IrTg4BIRs&#10;VsqZnIUHdRVXvFFpoHU3L+GENm6gZRCZH3+kb1VfHvA7qZeXCbr4+XGSHzkWGBDa5qaudSof8foJ&#10;k2Z8GsNZJIXEza+yZDExgIskwp+8yaFVbtLW+MDXm/VZugmETDMpP3hhrOH6A1enhRUX6nyryIIS&#10;2ACokgHWNs90R9ksq78VdvLW+N02DiyTHaAR7g4xEN+4fTf6cfi6mRYcqoj/CPyN38hHXdoh/UxQ&#10;wqA90i1uS9qWgvFJtriFFBqu/TRbZkLLSPFBmeGk2emWPjdOVnqeCUUZudPlTS+eyZ18VbcaXh0R&#10;acXfyihW+XGyjkHn4sWkVcNwGICGx66qBnKMPNvCglDC1Mkk7oSdSd7dDybfLAikZcFkYc0Ok7tN&#10;7jAwkc7zeBq9Hm2YuxUawznaQH6PPMzdKcqRrv5XN+FcPhrE1bg3WL9xd4RpRtpXY1WIGBPOLvg7&#10;F38XbttbmMZxHj0XmWDQm0bYu+STBn7vkicNf15MxGjQqCA9i+YYO5kXELuXCDF26NECaVk42ycf&#10;hOiG/aU30x+GvUhJdOaBHXydAYVFVlEmTpP9ideUETBt0GjGjCU0nbo9XeekLZ/a1F9Yi7xzxEZE&#10;qs/OEjoiJxoc8p8seFNXLSvoMiaJCS7mec5zjATGKDq3sNi/wTj9EqP41QX9iVCdU4+R68Od4s61&#10;1uFLFeTFceWZX3nzn4gLjGIv2nbg5xBdPjo40kZEb9HNm7fo8G1el/zVFy+Wz37+5fKz3/9s+fzn&#10;Xy1ffv5i+fnvf778zm9pDP8WRvHvLT/7yRfLqxevl5tL/3JHHwT0yH+vNIKf+Kgtx4sGjW1HRjH6&#10;iWQ9wI8RTCBrLB/TlUpu3ovfciq2YUyTxecMH8s7Y/LZ6QmGMHVhrD3BGHx6dhr/DEP81JtdNZik&#10;Tft9GYUv33G33F1BjRjHjTqOZ20BecnTL+DB5PQ1YXHsReN2Z/qdn/4TM4xIM3W2b/YFjXI+cw7x&#10;AjGvktbAox2+XET55B4Y4vZ9DGXxEJQ74YFpHDM35kxxXu7SG+p8M9u+T27w8Xvugua8q8anegYg&#10;uMyvuOiU8oC+vi7/oCGPGMW+HllZMa5TIvy7S+pxHHdZ+0pjX9OtIZrH+2VjINobvfOtdF4E5MiE&#10;dShW5Uqd0jNc2vAAPzVw0Xfy2+tD5qIEfeiIPMNLDWhoBzCo4cV/VLLzq1FMWtYcjPT5qL68ztsn&#10;lGAI9zXSx54wRq326cN9dIILQHT/+o0vKwG8GLxxjqMcOD6j2JeKcIlPmT3mQYxixk2A+dU5Vjnm&#10;iaDkeWwo+jH14Tu4790ovnj1cvk3/uk/SYOGgIfQG98ora7K30Zs46Zj13B+E37gSGqHDrz8lt62&#10;WDqhmradOpRklpevrbh1htekbVzTtwZf0E3cUJNw26Sid3A0VpcY31BP4si1DAMjJAVo6q+T1gxb&#10;99D7pAEawsrUpTBhMoIrTfDVs/5lO2TxAKx9hKef8MaF1tolRvTqxwtPMyKO+W1Zf+VjE54Lu2GT&#10;J9SIbZtWn4C9ZVz5FCib8g03v/SEWabhll3jhpNfOTVvfIz7k1jzJi8PwFVWN7yPOUllAc7kIlhH&#10;68kEaXllHSj3bVddcQspNFz7Z5VKChqS6wdlmhXY6KE6iR+drVHsTkMeV5ZFhEkQ+qVX2HY2fQXi&#10;YY1P+CHBnRyv1t0d1fDzkVbZLdXAS1iDWONSjuQTuRBSb93p8C+6HOcQxuStywLCAtuzwNfLzTWG&#10;8FwYs1Bu/3VXA1JjMobyMJZ7dvEmxrEG89T17EaGTuNVsTF+A0gK8C9e0Bqf/goDV6n4NSwOmTWi&#10;5UdjWYO3xu40iudFg/E+U/U+BnQMZ+TVne/umtXY2xh0St69lBg/oz/Utfd7bttZ0F4LgZGyHcbB&#10;f/yRRtRfm7a6hKNriY6EgcNPZGl4K238JCX5lG0KfiuJW+UfPOPF0086ctRv/W4GdDdOhPzzYCcO&#10;3qKbcyRPfGLK0Dkgj1bL2U98/65lsb9Evzw+8fUbdAVcd5JrEGsYYzARzmu21VvfeEZ5ebW/Zjs0&#10;WPPSBN9OdnlFgmn3y6tXb5af/ezz5Uc/+sny27/9o+V3f/fHy7//7/2Hy+/89o+Xn2IIf/azLzGI&#10;v8gO8c9+8vny5WcvljcvNR7QbwyHe40CDGKNTY3XHJk4wTg9O48BOF/5PXXElqsfWaeI+6NcyM5c&#10;5keniaQRjCSH8egxgqMcx3hyfJbd37Pjg+VMQ5F0jeBjxyy4mDGZN3xxSP658aKT9s9nEWdnL/qP&#10;nuNHRPI6+sWoXUZW0jcLTvvOPjSvF9yOCy8UoR9C1VXn2mnkHtInHtfwPKxPpvH4RuY3cKTsTvEB&#10;xlxwSM/RA8K5QXCXORH/+Gg/c5FPTTh+okH8dNnDGN7LUyZqEHvjmHOUuhNdRcbr3Ciob/g6WY1B&#10;DP/5p4w5yX+3xF7lgSw9nuA5WiEvf8EA7S4tBqZGMf2jsaifdX+XvvbKh7qg1LFBbmVX17HWtahG&#10;sWWV/8j3h/zwEL/jBMIBb0R157Znkn1iha+FPoIFj4oA9m+MYYLxHYf2J+V3MIp3j6n/kLhG8R66&#10;yzzn4wEv/aePMXbtv4XpGfjS+NeQ9my4b2DcXe4wevu87I3RLf0ckdf4FhC8ts53dd+7UXx58Xr5&#10;1//JfxhhD6EOsRueRoFpUYIog4GhFOmaWUZc06Q03IiPLkxw4szkQW1mVBmE5Ew38kbQmHwVRjif&#10;h655HXxpT/BaPj/bbeHHQZKBYv70G1nT1mKmGABmHYirUwZ++NE3nbQ1D5iGcHeJ8cExXVydf0i0&#10;CnkbkImp6Q+qL1pcqSQgsQz4WbkDfzBWkIEZFnDBX+Mj7MyWigoz+zGEnLCmPSyXGTT+Ns4G9/20&#10;gi6y9KOcJmx/rFi/jfwADLcV/JCTzMeMYvvqoWu77JM48eINfoTh2m+zlSaUFUtM/JRp1oBOlDNs&#10;02IUCOBOw9iFId1GP7X7HtN5CPMCQbazYGn4sljnBjRfEODkjzE3jw1ojMYgBt+/yNRVX1VsvdkZ&#10;djFgAVBe4ri75JMqYgjja9j2nCGZQ1bKI3dBu/iGNm1FP1x8bt/2L9uW6+6x/JUH8MKXi7eTsvJX&#10;RYdPPAZY0npkI/0wAdnM3S0vZ+dYD1gm4dIqjIWdSIwD6PXCQTnd5QYvXzqgH/nJL2F5nUSsbTPO&#10;+5d27zto3L50YftGJwpgYHhxs69Xhh87k0iPl4QNndWNjLS7gZlUl3gTB0aKr3qPm2EN2/bl6APS&#10;AkSyUwx0F26MMZjRALPfk0eaDEotFAnnIgx/6r6yyxEIdDDjBh0UfALFZ19+vXz16mq5hT+NrWMM&#10;qRyfAHxOsccILHt8jNFCefs/IG/wmM0dGPZv4ht3wq7dFb5evvrq5fJ7v/eT5a/+tb+x/Cf/yW8u&#10;v/mbv0P8p8uLry9YP2+Wi9fXy4uvXi1fffFyef3SJ1lA9Y52aAgwvvoyDA3fJTuz56caxGcYp45d&#10;cGON1CjuRsOUHHIYMqgcOi+5a7qPwaOheIgB5m728aEvtMEIxgg8Oz4lDBxhALKaZGfdstQfgxcd&#10;zUskBOTmyzuszt1fWLBS+NUY1KClf4ac7CO+7V/kJeRjouW2dKt4Hd+9wGw/5xyu/U3cns4mCEVi&#10;/MJj5jXmlFxoawySnt1j+jhAm51vfGGPNxHmjDh+j1CQ5rli5JvnDiOL3aPTGMa7eXqDZ16hydzl&#10;3C7L0WX5TQvbNtsjz/ZZLnCdj4Acm+ACPcXsF/jKUQv5kd/sdvdMbW7Y3HVHFqNYeQ4jsG99vEub&#10;lV/n2F4sEI0vU+EGnNKvUZw1gm9+rL+RxA11DTGPfkRHKBzo49s0dHM5DmUMVoxcd281UrM0T5Xz&#10;XLxG7t4J9I7geR9Ai26ZT1kf1JdcOKEbnlPaHTvLO5TJLrGPHiT9Dt+nrxiveo/xYH34+TuHPmBC&#10;pNLv5r53o9g3mPyZf/wfipJshCq/xjuB0YwoSgbBUJr0XdQI9OC2rL8hMQLxizZyJ+50ChdvpK30&#10;Z6G4bXzC4M46N3WHcvzpTBbalgEjfaLOdugzDKIXqxsshJdtdoI/eMR3YNPFgfCy1uNAt97mBQiv&#10;RjEZHfTlqaWqm3MSkv623I2nWnBGMH4Cuq3Kto1cxmPTW1EYMZg804cTL7i4HHNIyIqcxFr0AfCj&#10;HzUxDm4BN0fb5C88kocvvjgbcEEYYX4mS1moSA2vyUUnE3ehTCL+SPvIp+U23sdc6pWuk12A0sRn&#10;+uqQy+wPZT+z9IpPaAs/eORWgiYMXD8DP2WaNaDTdD/EyXbBdCm3nAuiOyrbZxFFnFQefFK/fvP1&#10;Rc+ixwSXG8+Y8Oab6pLHz3o+0HLyyKTqAqVR7F+A7hS7SNlH3Rm+Wa4xhi/cHXb3icU3Okut/k6Z&#10;+YpQd4g1orIYkNuF1vo1LMci5MIUkE6l0YVk3BhiayBc2tPfaGAMcfjWsAgQNUkDzfIu9ixHLWu5&#10;+DMMDL6d/2MUa/wCnkP2nKX+ZnddA34YxDjlrMzcycprZ9Gl3PQkQHUayTEEi22xD7rI3vygJJTw&#10;COGUa/Xig242DDq6qWspt4YK+U1gjc0g3ghsVdP+rWsfAoYHttkz3YTsYFG/fyPLRnclvYO94y60&#10;wx+AXsUQNE/dH/qvYZvzlaT7XNndg2OM4tvl519+tXz+4mrsFO8sJ+D0CIU7xRrFnW+Pjt0Bg0vo&#10;eAZV48b+DeP2u4v+7X3GRMYF8Or1xfLZ518BXy8vX10vl5c1Kt6xuGswXF+BB9zeoFMyQPpODIDq&#10;qbucR4e+mOY4Rxc0jjWyajHQfipHY2MkzyfuzJui8pc4RvCewHjrjqlG4wG61SMeJ9A+Rg65UMaw&#10;8Yk7HgHZYaz5KnIUM7L2bWwxSuEru3b2CW1Ou+0it+70AX1FwmjruMl8oGHbcSuKfZWzosalY7/h&#10;UtzyAy9jibAGuWeVfaJHzrMGaiSmEpz9reHq3OLOce6fGEcRogvOP/TvNIqPPTeNQZyLJgxIH6vm&#10;c313uTDYOfL8sM8gHsczoOmjw5SprJY329W5rvOTfSvAq2Mav0dKnLdu08Jc2MFjDOBDjWLq9KY9&#10;50NgV4PYndrsmCo76KoP9Mf9/TVQ2pk3oO/4yBoBQ91FTiUxhiffazo/4o7I+K34lHnnrWqU2gcz&#10;oeXubY53wYc7v1642e92cv6BoOwORq5HP/b3Tyg7jkRg5CIS+k59B4nytmt55xiUryPIo8/ZJcYg&#10;ps635HtrZ8uqI4CGMSofHQN2mRB3Dyf3f/PuezeK/UvgX/zH/lcRWq9InVrnZATwyWSLLMYPv/oq&#10;UKJKcgCp+sOJl4WQT5InmmHKZnIeNNqZ+qU7kjduJtAX0nkAa6YF6ewsoPY034A/A2WEMw8QkLcq&#10;U0q0/mKGj4cO/OCO6HCRm0Rb2ahCv8D4SdpDn3QHFjDxJBEdJSwvU8n1s7DMcGstL4SExKUxXMiR&#10;ET78bIfJl2Mhqcmr699z+vyU8FpPsYCZnl/iqVcwbfryOWQ7iqzwOL6ml475D+jim6/vZFRZzXzT&#10;6006225D+3F+Y+ltvpKw5c4fXYQL7ZvRZ7NMdMy2PaIholTQhzr7SByy8dJvI14n0RK37dE/gCWm&#10;VMENtmX4Mo2XCBOKC+MxE7GLojtHFVqh6HLbiXHMQU1jknJHyEnOXYr87a9xp2Hs5D8XPTouhoyI&#10;eBoOubuahcCbWvKoJ8I6d3W9Q/3yokclrq/dIe5En4lQEoNeFhsXUQ3dpI0807Jw1O9CgRxcvNNm&#10;fcB8JmcTbR0lac/wxyc7VHxifCfUjyKKIcyClHZmtdJwoH22UbBBkgcZj1KilJ/uELtAApTLBYT8&#10;I3AvShxP3bnyTGdfKyxkZ50+zt/W+F5Y5BznAOfe6L6VR9EG6BJUM7fiMzZx0mqc0TE/Gp/8VzLE&#10;TafMzIustn0EMNMVRlKVbXSWeDqC8NDH4ZnTeYkK0ivDz4uG6H9ERVi5g2lbaKP6pHtHX9hfc8dQ&#10;gvaDjehHrfUCQqPYfa4+QmzOnf51rRGS4xMYxV++uI5R7Fp7Qt5h9HZhkdfQIpGyvaHLHXyNqQP/&#10;1JaRZdfm2RD0wkeVzV1OJ4XeeLRHPXfL6zfo+nXHTzjS8Elbo06atjFE99/dZqfWG/zOfcrD8dFy&#10;5k6mbPjf9d1N6unRiUgu7U2DEYaGVQxhDDiPGGSHkzbJvwaSFxa2KWtIJCYtxxWGF8bb/dsb6q9R&#10;nHzkr2wNu2s857bIHZf5RvADT/qOF1+ikf5DNrYvf7XTXseIvufpbX/mFeUw/fS9Lcpl4IgrN1/O&#10;sSxca+RtddfOCZQxbeLIpfOvF/8nGP0axcrCZyn7b8uE7BIfuXN8mMeYLVwYLD454eBs2Tl8gsF6&#10;jsF6jnF5vOxhGHsGPU9J0GB1/KXvaXsYs+8Jw8g7X38Ng+8EGTYvSi5v2kYa1syH0HK33idO5GbA&#10;0OyHRrdX8XvvgfOG58sB6HiTrvddMvXSSxiP0HyrrLjgeacx6jldDE7j97uCRiqGJjJwzEA2nalP&#10;95Q9gcRuZrRuIc2Dh256kEebnFvVDOt8C927vePl7cH58u7g6fL2ENg7X+52z5bb5WS5uT9ert8d&#10;wefJcrt7Cu75crP3rLB/vlyDd7VzvFztHi3XO4fLNQb1DXCLYXzDmnN7j4/BfPMWX3iH7I4Zfw6G&#10;7+i+d6NYAf2pP/m/JDQn6e4G5czX6OBNRyNdnL8N6fOhk7LgJkXfQWWmHUMgkahJHYHSSzAuC+hE&#10;HeU7SBMtTYLBt/yATY6TdwfyOnlPJ278EZiFATFrcBZaXrBAaWyMHfBRrC4SdZ1YXNiaH9Q1fZO2&#10;Wes6oZu+7ZOTL3qcCajKvOGr8qmSdydL7rZlPn1pbaXgzZQZ1vDN31X2edGaR/rM17WOIpTuSMcP&#10;jLIbV5wUJ0++mU4iY1Hngpw4gaQNsGjyAV39QcvMRCtLZZZAspKxoaM/AzjLp1/x05aUHXnzxwKk&#10;m7VtEE+j2PXbi/TZknXxSGeQpmc2hMPbrEBnXvDrJ6mRti3AD9/2dSet4IR+Soz+IRiFtf9Y8Fmo&#10;j1gE/KvOnQ+LSCh9I9PQTbv1SwUcDDAmJyfNaRDn8UoeV8AYyM5IDFYLlG9pOh9kh4pF+dgzmRoY&#10;fL0B7uLicnn92idEXOboRP5ydeGkjvgz7iSsuBhD2SEiP2B6cBhbo8092zjqT5sJZ6di4qBZOyz+&#10;aFjGPQYTGHxcYGto0RLCLATGzYksKEHcNro671L3+sKa8bFh00QJUN/cSRIiEtLta407ZeM5R89B&#10;enbzDOPHv65Pj7lw8S9dcAIoUW4gwtfAyZ3p6Xv7CpLOB3OiiGvYWH9H0oilfvwas3yIzDG0ERvt&#10;th9HWsA0QulifcUpjUGnqSZu/KQhg4SVgTRG1gxngdVAxPfNY/Y13Qgo8zmvYQAii+56EVfX0pe2&#10;xyS0NPTLrO1Tlft8XcGXTfh4tBqEGsTqtY8J++rrFxjFPVN8TJrPrs2ZU8ScZw9H3GBDL0amF5My&#10;DmgYqwf5W1jdEGAiF2kkeUe+5zJfv7lZPvviJYs8KJTB0mKseZZyJ8ad5281bg7h4vj+Nm/SO0EH&#10;Tg/3YqQfUWTXizENYurQiFXLuhNOXtqENsLfAYbQfgxjuBv9mn7TuFGnvejD8Hbn9dYnuXgTGP49&#10;aRrZ+bM8daDFtKU6Th3wql+gIfpGbI/97NiJvlMP7YmtCLjDl10/+jSQPiaOP8F4+lz5JK0XDe+Y&#10;c3Lx4NxDPe5a3oF781a51TC+wVc0mRM02u7ulp2MT/vrIManT9BwTB1xkYPHfOROKmNp/wBDmF4f&#10;BvGCcbePUXx08mw5PiKM8eoLO3aPvAmuRxzmxp8Xxfl3QKanQYy1Kvi0kKTDk+uixjAdjpy8SJnH&#10;V7prn/EYOc35AlrI1R6+RabXNC43GDNHOja8KLhBWW+Umbus6JHGsQbwOwxKjeJ3hjWE3XXVUFYH&#10;lGt2nKG/9oV6ETYjv1ywjXjGIT+Zlwnbz9lcMN2+gPYtxuxb5PZWg/jgyfJ2/ykXF8/wMYw1hBlR&#10;dzsYwxi/MZb3ny13hz9Ybg+eD6P4FAP5eLnFiL/dOcIQ3scwrkFsOHGM4as7LizvduOfne8upyfy&#10;893c924UO0H9H/7X/2A61EGTgemkZQerMMQ7hJCuA2b8ziXIeDCCH+TEdc1zwM28grnFmI5Ojt8S&#10;TrJrbflOSvghIb2RtOWSFNTip56Bn3L9mYkEQjwKlYU1viV1awDX+iwvzsZJQ1IbfwRHeIATYdIK&#10;G4NLWeOPPH5Ta+blKQP8TBL6ppGYdNGHL+ZMHyxlcR2Uy8Ogb/+abv3TDaz4xccLsdYi7Q+F9UM7&#10;ZQqlplNHaMcsJwz+G580htsuu9Iy2HS9WUfDyU3Az3RrcmI4AqlpJKR8gw/cpJu+QUidMEkzbP8p&#10;uNmW0Y5efCUFKB+Tx7VC8fIp1gMXtIGfMsWIjKwj3sNSLozyFiOVidi7tn3dqhc56kfIhJw/4o8+&#10;MByCTqj3OaerIaxBrGHr33iroZoqbWMLTcMvxyUwLo6PmJzB9Sa6N298bnAfmdY71zVyynPr05dW&#10;9bgTuYv5DfVQp4s7ft4MZZy8TPgsJXIe7sGZoBGlQawRLHFZjBytR2z5Z7bX+NLFOGbBi7E/QN5d&#10;FFxsWcra1855jhnkFphhfT+jnshe45aFWMNWY9hHQfkGMP8W93FXp8B8bqq7xtkpRm59oL71dOPB&#10;OrNjCt30l1XEb983pb48zEg52uSn3bZ3pREPeUln0mpiY9MRG9F0dVPyaYZ+06TQfkxSgZ/RC3yG&#10;MYT858XDGgZx9oftXY1inenky3PGXhiRV8B4xp/6Z76G3TAgSYjsvLDAmPBMsY9k+/JljWIvQpR/&#10;/mYPIHtpUTbH15SIldqe2Sbqhd3oT3QNHOdibSKNBw3hK8cN+ZfX15Rxh9/+UzbVPZ10jyl9qkHM&#10;BZJHJvwLXKT8O5G+CiK8wwl6lB1vQD8GG0ZgH3Fli5UrRuNbj+3cLFceU6J+n+HtGHQc++SIeSTB&#10;Rkheea7/yBCXu+RYr2E847P9TWgfT2e+Bn/7BJc2FiHlAkMvhNRcf9YltiAPcx1LmNSEads8eiS/&#10;Gafe1Ias72iXF+7OBl7VOO6OGWt5PXzOB1eP7NH87e+THzCCj46B06fAk+VQY1iD+eQEo9kb4WoU&#10;I3h41pD3nyCNcvgA5jEp/e1HLqoL2anFcPWC1j7KEybw1QPbFH2RHgw3jEFMPPceoKPOjx67yc44&#10;ONd3XhhYFroYwB5X8IY4DWN3iXfGeV0aQB29AFR9OpchQ8JeqGjspk4uMhyH+tsXKs23HbMMAH/d&#10;JUYO1HtPfQuG7c4+lqrHJ/aEY/IxmIF3O8dJS97+Kf45wAVIym12tDXes/OMIayxf+fTK95iHNPW&#10;61uBdgM//GR3OT8devUd3PduFDux/Ol/9E9wNcT1DAqcHcQsCExc8kvcMaQ+OPWpyA8mRwMijMEw&#10;3eOmzklZtx2eLnQaCN0agIZnXX5G2RR/n0YZnZjGJ76/9UfK6qxjrcuKLF1v0AE/RVtq5XPLzTz9&#10;ERzhCeh00gqdkDtpma+fBJzUHYAq7EPeiKPI5r8H/Oj7O/30YcIbvuLnQ3j4dZvQtttua4OD+giv&#10;2Sk+qE5S5GXCG0grbsrNsg8IrDzO+HSl2fT5SRgvoeRvnFfr2y7RgVMZvO+mjLIwZ/F08SbNsGtv&#10;BkMJr/2xaRROutIorBWKl88sjdsqF6zgN3lmPaA9wvkNP2oT0yPlNIpddF3o3V2Z/S6I37r5DBpO&#10;hu5+5akOLKp5fXMWny5G0bdRNj/Kg4XHs3q90UXtvV+uLi+XV69eL69evu5rcl24oKvuWlVho7/x&#10;WfA0jvx7923O1flGpGEED2O4hjLguUN3wVzoNZonHtN4QHpbMnZH2DN/LqJpSxbT3ug3HzM1DYfs&#10;BlLev9aPWBy7i+iCW9+FNjoQX4OsMo8xLB6LsQuyz3X1r9uT40Mm95Pl/OxkOfP5rxhC7qb7cooY&#10;xAM00PovXCFyZXFNf616U9npZj8WmqebaXWE+KbX1vISqNxNjps+LrhrXLymObc3MsqiKw0PzOAJ&#10;TTN7oy8aAi66XXhr4BAmvzjV1xrF+rYoFYSwMcdcnsAjwbRLuRe6S2yqpqrzG7iku0vrzuwVlsCX&#10;X79ajWIfv5bnDGsQg5c+kBZ0Uoc14OUCSp0l7pwbfk1TT6lJg9gdzBsaFePYNjAWLq64qCNsufCq&#10;M1K2lxOG6FOf+nB6upx445c7iX5oo+dE/bv9OG8N85W4/VvfG6I8AvAWArYyj/mDFx8deI3uXjMm&#10;8lztrYtYnXNWX2xRTqwneoyMcnafNNsiOH+IcT/8gF5XJcIjrYUwlgh74THSMu4EhDUvQIc44wwn&#10;mp/KJzQITz3QV7rK2LD/3ISmH+VuOnTnbqvzypUXA4BziORsW/qUvsiTeA5PGG8axacYvb6+GwMY&#10;Q/jg6DQ7xDsYywt494BPhfBCKhc9qKDGb+8TEDbHydZ7BtL3Gsc2qzvefbRZQYPYKSWPaCSgUTyP&#10;gviPiU/30eAWcvQkxqxGsQaxxyjgAyMyhi9GZQxiwtMgjlEcYxzjWUMX+plrNYKHwZsnPRCH3YRr&#10;KM+8LSCtu/3Kn3xoahTnqMauj22bT6k4iZF+r0Hso9kEDeNdLvdG/s4ectVwDr/yLf/uZmsU42Po&#10;vxUwiDdGsU8FAq7vl9/49f3lyVkvar6L+96NYt2/9s/8Y8vN5UUG1zQKOoALuipsFTqKPuJCBszA&#10;m+5RVIxHvw8dfbfSC4S+iSM9n+FCYI0lX+Ty2vSk4eZAT5HBVNuVIqUrfQFFaVislv9F3JTRpLsJ&#10;T0BnkgYMXzknj3jmpzITbx6fkJdMIAP4hivBePFJH2nbrvRNbf0rL00Jjq7lHpfGkfQ4z7qma3DG&#10;Rx0jNp254XNSktcBief3/XLSqtvktA0jXA/XNj1MGf4gzrivG/6UwWNX+VRuWYh/CUaxFcS3vL4u&#10;uMOFngVG/qA/cR0jMiMvytXF3QXh9ESjmAmT2Vb+J81S4Vd6AWIQyQ5IjOJhNGpEMnvGOADHNq8O&#10;Wrk5hcVnLrS+TOP1awziV6+WNxjEnh/OrvJsy2A4xxzmmGJxc1e4PgbvPQvcuvM78lwQYzibrqFs&#10;mmWaJ57E1WurgBTpneA1hDV+Y+AD8+YYj2HMv449j+gd/7lrH8PkBKNF49XdXo1cF1h39LKj6w4v&#10;oCFcY9gF2DQWYcr01bJ9k5ZvBcuRiRP6gnTPEfeOfxfvCZu5NTRDuzJVJtUZ2zOEhzNp6tOQ7Aed&#10;0uhnxJX3gOmSu4k+ihsbn1kuX8NmF9HulJHRregj85JAvj2THTfT8WPMhFbppOBof9tFUjLTichG&#10;DD6mmTWQ0vbIThz70Z1eALnFKHZBx2C4Qge/evkGuGEhxv5Bxj6RYH0MG/G5U6xzJFpVeJZfwhoJ&#10;Gj6eN5dn36rnX98+ds+zrzcUeEsallcMHI2hGJr4GruWsQ1Us5yjG8+8OMIgPvZxYBjBPjUhF5ee&#10;P/VvfMC//e9pi/VI/xKdvfCpF8AVY1PD7EqDGONWAzkXG20ABgntY/z3hlePWciH9fdizrnCIzFh&#10;yHhkOtJDQ/mK6/GMtiGEzVQ4Y0znprTpSE+WfOgDU0dTFr8yGQZxCtlPQuP1h94MaLX9zPbVMb75&#10;9VGI12+9uPUVw71Rz0fKOR5Pjk6W4yMuPDCC96dBvF8Dbw8j2Vc67x6dLe88F77nzXAYcRprGIfd&#10;rb3HUMPwvtb4pq+BS6xVw14Q3YLnjm+eqICx53EDjVZBwy+GL0xqENfXQJ5lrEPjFz2bRqk3Z1LO&#10;HWKPTnjyXLrZIQY8v27YNhh297i7xPQbdcWoRWQ5u50nPGj8apgPQ9ijKRrJ8BI8/Jme+t2lVu/J&#10;6/GJ1n+PUVyjHEMY//beth6CdwCfHgjyRTnTOIavXQxi4hrCMYKHb9nEfaSb+PeUfbePHGjzneeK&#10;d5HxzvL3/LH95fxUnftu7pdiFP+5f/6fXl69+CqKnfHjQCHcT13UdSjwnDjXCRQsf/UpVteE+Any&#10;k6zQfd+p+I/p5hP6EhkERmGjE2+6GAS47bQMWAsla/I3iOBKx6vTUWcS/G5ofJvrhDDqGqQbngBv&#10;SWvNWRwJVdZNs7bWOSfo8pJFJ8ptrphTVrNMy23i/c38pt8iH3Cz9GPXes2xrHQn3nZY13j5z8+j&#10;usqz9IwNuoHGH7j3GH2/r6bbTjH8uOhY9zZOhIGT/mjwgVv7iR8X7l+GUbxCC5v7vjMr/igz8FIn&#10;JO9Z3LPgjXR3Iz0+kR1cksKnWeEBFzrVI2moS/mrkMXFYxPuJLnLGvqhaZvdkWid0nKxNE2Spr16&#10;+SKvW/YssUaoaDUKnLAHHaAXmdAexm13lVzU3SEGmGZlKIav+fGLn4rV9BHXeA6A06dX+Dcn7cGP&#10;QQwf8/iGNJWFNwZ6l79P6eibw06WUwwRjzn4Ni8N2hjFGLLu5NUw7l+0m7O/GFWJD0PZ84zKPHJn&#10;QQ7shc68qU5j2GVP3pEIulSjr7olTS8uWkf70hFd1z6oswerVQ1vu42OI2M/IMyy+hNWR1A8v3Xm&#10;jyDOPHtGukn3J+HiTcNFvQgE37kKXyBcg7h5+bdLCOP8zHEx9VLiYI5KmmySLn4NqXVcOgYjR2+0&#10;Q47IWRx3ibNTjDXyNUbx16/GTnH6CWMR3H1QYxRLC+IpSdhqNDI1itsujRh5twVyp8GAUUyaO9E1&#10;jBk/4qLv9m7mZCdb+TcIXftXg/gpOubbxXbRizwtA330b3d3mKXhEzOu0F2PfrzhAvXN1fXy+kr/&#10;JkaxO5TenCX0BRr0RRRJWqVpXdk1d4yGjzABaBDDU5RxQvPl2fZpYOUJCu56kl6jGBR/QFBa+tUb&#10;ADk0r/Ojc0L+VRl1b9efuls8MHo6fbqdn3R4294ZtipxYTj49k1wbMOcHzCSd5CPx2326f89jLAD&#10;DMiDA43gJ4GDAfsYxDuHGHDk+de/T0vQ0NTI1WBl6sBIo48xjC8xjC/RpRjHzpPk5fyzBuW9fecx&#10;gnGcQSNQHYmRqSFcY9gpSNoaoDWKayjHqM5xAsAzxBrUgAapxw92Negx7PfgcxeDvsZxd4ndoe4L&#10;Uyqz7hoPQ3gbqE/7wYs7/RjEw586bi9qyDtOPD7hRWWPPQg9KqEx7M1wd8sR/kFvlMM4vtVIFof0&#10;dxi7PqHCNmhYxyAWSOvOco1jjWsN4tu3vtTDHWOM4pud5b/wn95jHlYRvpv7pRjFf/5f/ReWL372&#10;++iqyj5BZSeTsCrq5NipQsE2HkjKxklj29mJ/mSA4Uqyg3I6qQRt+IYyENY6mr5dZtuJo5Nv3YxP&#10;XjLg/SRaTvwtVifvGsZGR32DRt2Gzofcg3oGSsMTHN6mAfjymbT4gHkWwllrJmnD8LCRdVhbIYvU&#10;wE/aGqtbWzfwdAkbxZ/1TRe0DeoDVxLN3JArT7bjIbFNJIvlKNA2tEzLroTiWmpTNnRX/2F6oWn+&#10;VoJ1CclXYgSLADRlyvuxW/uJn78lRvEIT8yBvWI+IG0EBA2Mexa5LoIt48P/5wPtNdqiUy2FP/iM&#10;X8r+fedfr75Yw5s+tv/+LG6dRynuwJsP3HdnyDR3ll++epWnTUhDo1RnWWl7NjCPfcrixUL+AMYR&#10;jXEMwr9/sxiCn51qfWbz8OQYwM+THtzNFtwJHnB9Ay8+/mqrrGU0EvKIKozfZ0+fLednZ3kurOBN&#10;cCeHh+SZf4ghW0PYJxCsO8UatcJY8GMUa1ABGlbuMGtwFcZNP+Ac7tf4YolB7q5AGpgaxKRJKzB3&#10;nochI0R4U4btp+nMq1Y1vLotnOmi5/rkKbcZ1qmP6f1869dZ3xrKnJNsE03Hn+FEV3Bcu9haxnDL&#10;0gVJNx6jOJgwpsHkWAKHhFKQR9rtzvBsmzoTiZDWcvLesadtF/uOHOWs/CSVxR0D4xI9iVH8Gp0k&#10;vc+upU/B81GoNY4d1xrWHeNUE549plA6hp1/0SkysZEwBDSGl+UKRHdxrUdDVtO6BrQyknnAetAh&#10;b7jUID7lQsnkGCWUz8teGFOXMYBv8mrqN9cYwOiztN3tdldaXmLgUPqO1lB92tSnElFJhLIxhvMv&#10;DXXYz9n1xfgmkHqdM6RTGtHM8iPYB5QpDTLys6E1Nc+LzqzgIz1n4se/HLZXPZaOddrXCQMhSTn9&#10;zCHGTbcK5B+c4XthHhyQejHUtklPQ+7m/g55cyEdvYEqvjfh6edNgYYxxrwh0p1hzxMfAO4U73p0&#10;QuPSG/D2iGv8YZje3mkQ7y4345zr5dU7LkbcKfbsuIayBq39jMGHUfgW4+5+5zjGI5Yr/twlHroT&#10;A9ijNg0nHmi8u7nS08C3vDfV0Vf+g5Cz0L5cBJ+L+N39w1xEEUBuXoApy+p8x15hOxxD2LqoX38F&#10;84fPd+gENNMX0KQ/c6YYWI88ZGfXNtBGZeURiCkHDXTanl1q26OOAD6sLhcJtCtnicG7AccnbCjT&#10;9cZC5Quzf99/1l1+mPmOboeBb7u+V/c//e/9A8v/+//6b2Xi3h9gOIYB+ap1PwxQlXAocCY9tRgM&#10;oYPUiWcOqLrmdiJS0Wf+xHCQ2LlSyqQO9Iqx9PPRDyF+ZkEcyckzyUVtltF1AGvcTL7ww0Nrb31j&#10;UU199c2YdYZz8Uedhif9etQ9MrfxMvFOQIj+AeX4V617owdp+DMsXninvvxNBu3IWP7G5JurvKSr&#10;5OISht3iDZ5JC08ZRvKU3/jyhwQSlxdlkFzSm9r4dLNdoVzCcZv22/biKVsjLdJyufNfBtfy+gOM&#10;bjnrnrQSG3QeplVe+RAO8FFXp0sxiMc32KIVPhktY1AeQJQxwHRRYrxouAwDJuc+6TzPg/bCCVlH&#10;X+gTDUDphJZ0p67JT+uLcadeUY2SSF9F1zb1CvzMEq3D/pXuwLMdzN/LOxb7AyZKlqJlH4K+oOD5&#10;6fnyK8+fL8/OzqtnFNGp4dHv1F8d8czcpX/NXvmaTgxjeEkeChcDM/UuPYbAAr7uJlGPbZPqq5ev&#10;0nb/xtRlPKfdMElZveiXgdEqISHb4hK940K7kUN3lUc4Pl95C5gWRQ+l0GFR2d1jAYEvwbnFnVdf&#10;zODbwk5PThafbxoZQENe89Yu+A5/8Gv973LDXt3sm7ljBXf9UKl5OluxzifWiaXgUhC+g2HQ0Iy3&#10;f/PRjx6aPORip9g2yvSCoTIpfmUrmgaJLlQT36qPTPXDcpXXoJE6rIrZYKTVgT+DI2xbBSPJC1+l&#10;WSANvSaEPhXyqC5T8EWvQenij/zUJ9LTEtrcC4COIdtrv2igMrwwdjv2TPO4Q7hmYaWDMx692POM&#10;8CGKfbD7josQypCmyy7V3tHy+urt8rs//Xz50edXUFny5I+z40PKcSFDuWONZC9cqDNvQqMen6aQ&#10;fxm0GDJ/jUsa+Daac6S2izR3iTWMr/BN28EoyrxMmmNE3pWz/9qco3vPMYjPt3ULXOnOC7iUHfKZ&#10;YIfbjwTShhwxovYh/Mgp63P4Zx6ASeUFsWWPgl6weUbe9nXseEGLvkfGXdPjA47krEWEfZ2yJ5KT&#10;Djnzwga/6oQvpbF/5V9ds1XZwQ2/+uqBhpZzvmDbqD/towUkei46Gwz0h0/XGB0eel131X0oUJHt&#10;9NXO/gsmb/JygyzeMWec0L5j8k6YAw0f0Q++0tqd1aPTZ8vhk0+Wo+e/suzivyO+g2G8f/5k2SV8&#10;f/KDZffkeW7Gc8deqcYopD4vcLyJMU/P8eI9/NinsDp00IsBje6+tKibEDvols+VJivrRMYYbVov&#10;FKxDOVgZLYnOMQcnHfrZKLDduPRPyll0jBt98iSVixDlB0oknrwgp3zqHn5LDTfy9QxZ3j6M/hFI&#10;33rcwl3xG2QtXGO4Xrohge5zsXB1dbfccsEwH0NZAh3HjcIRxLGBmZsrU3f2oxND32XPsdK1493y&#10;P/oHuHD8w/hINt3/6y/+n5ff+av/USbgLHDwGQNyhJWkyp3OteFD+FV63eic4TahjZPWzHmcP2mE&#10;fmLWlcTEmz7jug2FKkKVIAvIlmud9cPf8Ge4btAfwI8pI08H9kCtPGa5jVvr+QBugHjmAMHwwKus&#10;4Zu0tX0EnFhUVJ3KNtgaOJ0wjRvIQtbgCA2ntsdZ4/Rb7wil7o1rOL8jfWanruEq74TyG3qDaPFH&#10;IdxGP3SV76PiK7r8NDx4DLGGN2kJJW8FPtv9PkNrioFAU/Qsk+o3P4Ne+0Rj57vuFPuZLvj6Ex6U&#10;w4Wn8qB7nB1Hllf4TjTqTy5c5ZVu9kIhxwJYjNWl0IKGtZaWvoEdFjiMAOAuu8AUHnWZPw1Cd3uz&#10;MwsYno9qs4y7wx6dmOd2a2xJIbXmm/aSnv43P1D6KnbDAlHXQSCT8xru4iFktIy/R/f35jNBjzF+&#10;z5ez86fLOQvek6dPsyv8g08/XX79V39t+aN/29+2/JFf/yPLc9KfcqHgznCORSAvZda38Xl3v33V&#10;xWjOe5WTC51zCoYbOL1w7WJNENk3zZ3LfRZEbwKLRlFWM8I+SL59JG196sxFVuoRe/aJxmEqrtyS&#10;phjLz9SJ/m7c47gJ2+WnW3VK/qa/oog/QzNZQnwD/oww6c79bSF9R5guy6KnD0oMixh7QoyipocH&#10;BSeNEiacmpKctiZFWSSQeto/lV92h8lrP1CGNGn5l7S7dTk+8erN8gLjWHPZp334D0D7fNNnSj7H&#10;VoB5XMKnSuSGI6BGcA1i/z7P2wppoODulju6802GGou2dTqNSi/ETo5PYnzfeyEmj0zonon1yRW5&#10;UY4y1uMNddmhpqzxpI+8GuSMOfidO7yxZrC+uhusQYYMyMjYxPCIWKFpndZzcc2Fb+hI1zbah9JS&#10;Cu0bx+E0WOoq876oxzpaVy4EAfN1FOkYxs8LWeRl0JXXGdbdwWT+QTLN4oL4+PIjz84V8uEcEbri&#10;jjps2y79uachSjkvAFIx6S6W7hhHDoDtdGd2PubNYy77zBkHh6fQGn/5e6aXfP9puqXzvQHsCkPw&#10;ivjcHb6926Ned0e9wc1jAofxcy4XDXOUdzfYtg35wlJ80pV1jzOYTvtIs4ztsj/yyEzl5k67Bje+&#10;58130dnIpEoOvuVph9IkXRkqyVx4KoKIYY45+TBd+Zln/wwgPuVNkYgvVPE1VJ1rnY9RaeZ26Nzq&#10;Q8t4ZEU7jVOheM7h9qO0wg+gHus7noTqMRD5yGN5klcvRP/rf9+hTfrO7peyU/yP/M/+x8u/+k/+&#10;yUzg3SV20XUhchK3b1RQBeii6ZWNiqvwTaODkU4+tFDIxK/EhjOUnUTDI99BVuMQ2iC0k+wghW49&#10;1CF9MvxEeuI2JqbUklzfhWvjVl6oZ4aF7Txd64OmncXA9crN8MbNsi237Ypm2fq6GFSZfEc7BfXf&#10;PIrPqWMusF1wrWXwAhkVSVlUoZVFFWnuFJdCw1PJ0oZ8dN2F0c22hid9yuVje/isDvStGK7ter/N&#10;phdqKDa/aKU70xzIMYxCy1/cWn6UGfTLE+F+G07ayDWdnxir+IYDo+x05sUfaZkI4qd2Q80xmjTi&#10;eJbLDjF+dNNxoCFlGhOUuwEdA/A+5F2DcLs9lmOCw4hzzKSa9Fv7cN2VxU8BnHhZfKh36ntkNkC8&#10;YiJPFoZblGUXnOwS0co9JpzTg8Pl1z/9wfJrP/hhnqjQN1YxBatbWhPQvtOgBbxr3kU9V+/MeHkE&#10;Efi3N+Oudhb7+UzLGL7iwYO+NOrbs5WxMssNRPgmet7PtjiXKAE1NRni007nl+46jwV36GXywZ6y&#10;z9EK6lIG5uZYBMatT9vwzv08vop2mzaPPjw9P18+/eR5HtnkrrA35dxcXS5vXr9a3rx6uVxevFlu&#10;fdOe8rFN42N49ksWIPvVESjbZS16tEZWxxhgKcireolFD2nL1E0XNVMdyym7RaP9m1Bk1p29UXcz&#10;opcRjX4r4Nvy2SkWCIdbz2MTnmVLv5C4uQ3iTB/BEdbITZJoSWjZzo2kjfzOS138NHY6/6jfptcI&#10;sEznq5bRYLKv0xT1A9813yHifDgvKpSjahTZRT/8a7665O6wx1Tqm+2M6l+2+8v1/d7y4uJm+cln&#10;Xy+fvbjhgmdZTk5Oc0QmO/nv7hbfJigYz/EV6rD3BDnKDnfa4pw6xil1a3S4wGtg9ZjDLePI/J3l&#10;kAtR9U5a6rUXpnk8IuWOoIEJlvZnrpAekY0PXfQwBqh6svq0nW9kv4OZsVN52f/rBR2y8ViIEpDh&#10;ypBxQzT/ElE2F6J84BRZua573l3QsIRfqGYtgpF9ihwia+mmT4Di+y+MBqCUpNV+dR7LnEFf+q9m&#10;zvtSRlmpH+qGfsYMPHsR7stV8iZK5OJOsQZu+tB+IO345Li1SM9OoA1qjMczvKC99/WAu2+XA+oQ&#10;vFWOWWC8yluDktguRtbR+bJ75q7wk+Xu4BRFeLKcfvKD5eyTX19Of/B3LrvHP6TuI+ihN1TjDXDe&#10;6HbPHKakcwMlfKmR6oG67ZpzcOjRDI8F3FAXccCn1dANxJ2forKZz0zrP4zmI4R+4+we9Sxp9jVu&#10;oBT8MX+4YBDvPFqX3XU/I2mO8+DyI43Mr4nP+cisZpo+73OYxjBNZe5HHlfo+jUXfFdcLFxxUejN&#10;hxdczHGxqcGskRx86kY69PvQZ2hq7Nv3XuwpS/XBuJx1fi24xh3Tgf+T//YTOfzO7peyU/yb/+G/&#10;u/z7f+UvpfOdhBzk0/iIBHFT8PnYwOG3XxS0gt+CWRBnaCrAY5yk85VOaT2sa00MXmlsEnWT1nTG&#10;R2gEZn3bYYEqAqE362zClpv4G3rf5IqzqWMtS6qK2FzDTY8/0nTWroJ1GIzP4HOoPW5TQvyZv+2k&#10;Xb88iJ/w/JCkv+0exupa9sNu0m04v6uvC28Jfdi1+ChvmX5Dd8PzyDUv6Zv8wCw7XMqNShOeWRuU&#10;TXAE9Ca99ssIM7t1kjO+1Rq8ynzEdZZhmekuS8vHiecH34nBEquebfMEvgan6cHbAn5Cow/1ZzKm&#10;Dl/vfOgixsrj4ujfpvOvU1ld2+HMh8ukBA2v2p3EQtM0wclKI5TZzkUgjzQj3tecaiA7IXoGuY87&#10;y9+LpHeHqjvG+QsQWpFb5g4XBc/d+tiy4+UUI+X87Hx5+uTp8vTp8+XZ0x8sT558sjx78ilpn5D3&#10;bHly/mw5B54QNu3pU/MB/OfPfrA8A/SfE3/6/NPlORcCPwA+eW7+s+WTZ88p9yS7yRoIl9nRZjG+&#10;vY6voeyimxVAmfghvJGxLsIJ2IWKT18pRpK20TwgRgU0thes4AZZ+TfNkk2qb7yu9WakW/+A5MTf&#10;YCfETyls6rO8nzkfN+khrYfO9BHcCuslmHIjrDMwKu+8BBB3h7jGjzrUdG0Zw3P+iosQkNSIylNk&#10;aio/GnrFENUMSprB2IsxbT6A2mccakAXlwsniLoLhx2DwXq3vLy4Xi5Y0H17nXrnGfCQoo9nXZMt&#10;2xhjGF+DOLtbMH8rPdPASxq42XmkcQEqc5fLNsKgjKTxGu4ayF7g2kYNfCuJYRCYRoIGAz7lNCLU&#10;nikvQYOpY1U5Vr5Ercyf+KvESG9WNbBlAOKpx3T40rjvMYHuPNpH5Qn6RPIh7lhI3UYoG6PVsnzm&#10;hc0eF6DZFRakD9iGzBuAxnLmC8LRQerrbnBllXh4GO2kfnk6OPSGMvt7ytQy9n1HWZpMfL54ROM/&#10;QCx6gy+9PrrOXXzAnfkbLowxyH3b5u21RwGYqzzUqvHrXEhnuBN6QyfH6OMCy8uEd56dfee/CcYP&#10;aItp1DH4KJ+AimX9pkVGAHJz7ajuFk3Q2awqJT6ZoOEnGD9h8nfciNEP3YGQckGApykXoIUSnrjy&#10;EeLmB8W+2vLtd/rIY3NR1be0jfBbN0VuSHee9wUmxAPEfWxvFcW+9bS7H9YNCPA7PmSvUL1SC+L7&#10;k/C75dnZsvxX/vNHxL+7+6UYxb/3W399+X/++T8XgWYxja9AK0+dDVoHTRpmU6ejjB/LTlhLloZp&#10;CT/CSTrfiqsutENfSY7Egacjy19g0jIutelmmsW2UrfCG7epY9b70G3q+HD5x26r7hHuwB36nHTD&#10;M02spumsXaXNhDNkIEuBFaslmjvykq+f32LwU95bl27jW++IDPcwVvdNbW5e84s262laOfm4a/FR&#10;fvwanTw3qVzOtDV9uKSN0tM9SJn4WyibvI03af9NG8VQsWwnQ2Eki5fPZpLY7AZOpC4Wxfy4y8KD&#10;EepikBvsPFZAWNBA1iD2SQvOs/2LmImTepyqpOtEORcjP71y1xAmlnDBemZexnzi8ly+nfAyYeMb&#10;N8WYZwCPMYBPTk6W09Oz5QyYhvAzDNZPMGQ//eTT5ZNPfmV5/vxXiWPQfvJDjNlPY/g+faJR+xxj&#10;GVzSnj8F9IcxbPlnxJ+cP1/OoHvqTXTn58vJ8Wl26DRK7Leb6+vlMi8Veb3c3nh2+jpptxr2b725&#10;0AsAJn2fZGH7lEbaMR0hGmcf2ve69ifjauhBe2wzIlvWQmNxGpC0iVUirQvgZ41Pf83DKdNHFFbX&#10;neKSkHM/usc0kj5wRkJ+hhc38+jypBlPeTravm4dhRrCGiANB0CIoafOMHlN3PWRZYLpFgI3Y4uk&#10;zW5xx07FBY6Jo6xpucBCrPPftdbAL55GrOd9LzB2Xl96JvRtdhb7aD13y2o+pB5/KKPxLs85qgBo&#10;9N7o04j45OXvX2rxkVnX6H4NYgwtfMuEKjiCvWSdPsFE4zhjZYyZ7KxaF6CM4sNG5Opc4RxTi79j&#10;yvb1R8Ek3/kkF5peBEcWxjFYqbv3N7TvYpySuF0fghj9AEBz+so3BidBirYf5dWxkTFhmnQ73t0R&#10;lEehhnBlGAPcuijjRfI0ijf/KCsgLmbsC8vPfhNHsBx4GtzBJT8gfxHAiOskJRuiQaR6IEp5FC07&#10;2Fi3c97yYvj26nK5vrhcrt5cAZfLu+tLOgLDOIJzTsWY1xjEOM5FFh2v/eeRB5/4gOZFbvIqSyrT&#10;+i+XF174vomwr902Dium4TcsczibYZyuSxcIa58DA2eIqW7121phsN0+n8CPvrJVFh6J6DzfMsLE&#10;FWfuyGsIxxi27Vwo5MZmLjB9xfVb/ymMUYw83Ub2CiJbxQWwAc1htAcjOf2NjJw7Hs6phsNVgfCv&#10;PNtd/v6/9w+xUfz57/94+Qv/xr9MX9tBWzDysxjy6YLaRrex5IEkZj4Pys7S7VfTEn6Ek3S+Q1xx&#10;oZ86FOBIy6+KsY053aA9/DrD0m9suln3LLNd1ww/dMUPm4+JfcCtuKPu+mMyF6CvPxeB+JZr8dG6&#10;Odw3LY3Pj3lxhoEovtCk1aWugdpw+QistW1cUrYJDCf+x1zzml806dfXPebpPQdaMXWTP0Il8tBP&#10;3oAVd7u0P+Y03NCoX7xG49bgCOhNevZH6MRzYuuk94sYxaXhguXMt9YSfEdQJ6RtPdMfqEYtL/50&#10;obcN1ReN4RjBzLB7zDUaxf4dqqHs0xVcNGMUw7f64WRlYRfV7SMc2e11EczCKnSMV5s2znKd7AHo&#10;Hvn8VQxfwbAGqX9/PsFA1QD+5JNPMHrd5X22PH1a8MzvU+OAO8JnZxq2+KdPYuBq2Pqs0eP4Pne0&#10;sKYTdsfZXeAD78ymbeHTyR/+Pet8fXWVIxIvX7xYXrz4arm6uliuWQBNv7kGbj06oWHMBA7k7//R&#10;2rTYttsh6cv2S6G9Um/FXn2w48fYMDz7f8aHk470TQmV1LVxMaa20lS51D3SZj0p7Zf0wPioY/mO&#10;NMvxW/cg3J/hxelt66cJYiTIjztkuXiCB5c362ItjT7FOCK8MYpBtq2Drj8lmZ+Khk/OXRPJbnFA&#10;ZAwk/chwI8fgga95t4POSlc+fB7rFQv6xdXt8ga4ZWE/PPQfE3dtrcXjBY4byaSC6Hh4B1Cd7g7H&#10;H2FKZScXXwPZv9g1ite3m1k5eXGEPTqxfVHmepkxNesAbe4QR3YUjYwo5/pp+9aLTKNAA4TMG58Y&#10;xkI+1AOxGiKlW+NUg9h6CUsG/BjL4gDWW6MYitRPNFU1rfntW9vqBUBHiPXkjDPx9DnEHD+pl/zy&#10;0HLmiT//ZSJpyWPp4GX7wrx0qvPzXyl5ARv20muZc2K8Iyh7vwaxAFdpUBPkxE/nOkULLn6sWw05&#10;/NvL6+WOueDtzQVG3jXjzRuJrV8yzpXKU8MafigW8tSpHsqDIvJvOY3azoUD1Mt99FOjGPQYx/rh&#10;A3x8iwrhbdsoTlJyxu+oF9B3Tpan+rQzMvXcs01ChihuDFqbKd/iKUfak3IzLTQ2dLpLbh9BQxwN&#10;YuFGeqwJ7pxrDHOFoFF8rwxjEIco9MHZqcz7OM32Y2RpS/Bn6/KlsfZoM+6XP/rD3eW/+Hf/ITaK&#10;X738evk3//Q/E8bTDBsB78YcEBnkafCApNX3K14+lp/AZ7rSbPwxTtL5VlR12/WsibjiJPWDblPj&#10;xoX8qO+DGKmCT+ocCQ/c4HXQ+Ta34gz8afyamgndLH6+zSie4XAnj8JWevPqo+Phf6banhh3+Jt2&#10;tx2zJsOteTiKbsVWt7bnA+4hvfyuvm7D0be78BNyk14ia1pTTWne5CvhkTvzpkt6EgcMtwZHYMbT&#10;F05ifgh3YjVMWpBGa/DaJ5vWOeQ7cUpj+EBR2ocPxpAJo/jEXRkxrLcNpPmX8PHBYQ1iYJ+Jz/PF&#10;MYzBcV/MZ/FqELtTZsEuQCBQ3vZ0guwuzZ0TnhMj8WmQlSX4sXDKYBBDyxvTAocHy9n52XL+BAP4&#10;mTe6ecNbd2w1fJ89e7Y8f+Zu71MMXvJOzuCpRq03IOkf+JD9vUN8XzygwQ3nys7FBT+Lp3UbTpp8&#10;VJbhEV6z6NoW23Fbg/jq6nK5vPT5yW/yxr1bFr681e7OZzL3of8+1unOXQ5kotGgwWCbR1fEVQpz&#10;tG056p5p6ZP8atg4sk1QZmMVNDf++659P2C4qRPJG3Fp6EJtEyVTELfzsm2JbpmRb+lMWuK2cDDq&#10;Bt50onQeKfhj+Zk26WsA1fjSGGq96Qdx8MXl23Kh3PLlpfJLfwLd+d1AV5uHRnE0kbi7yoKbCqzQ&#10;Ie7C7y7v1c3b5eLaR525W+V5RW/KdEeVsuBLNwY1hCxOkXAiz+uj2OKbBlCPO6AaxRqXOVYBZGd5&#10;tkJatgW6GZdcjNYoJjGGJIFYP7GgetxAQNcb12hRA7ecvKZ9ctgxy0/XYvhKbISDIm5wCA5+5HuC&#10;9fR5yqSTab+lv6bPGLLPdOIgoMxdyp0qgieP9orGra+Z9r4Ej4/UIKbOUe9qaBsnKP0co2Bs2idk&#10;Jn+O7fBKeo3SnjtWZmAEl+Jx+jGIBa4mphyKUH3xo+/Frn7eTEk7vHh6x7jf9Uw56Tvvbpb720sM&#10;v9fL7fVr/Cu66hZ+qdm22zeZi1JDWA7P5GV3HsO3xm/PE3tMJ90JMI01DPugWyxh/ZVc2kRdSWhb&#10;kkK6bbNP215lU/nU1+AV6A99bfxb9AdFnW+yi80KDVUqO9zOS+Ql/M5w0xsfeEAMYkGaDITcTJej&#10;JHfDKEaGA8LgLAjMHsiuc3g1RpvSrg3Yp53XbTMpNPDv/PX95e/9Y54M/+7ul2IU393cLP/KP/WP&#10;JDwnp7Q4Po11AOBnYqNVc8INCs4S+Vh2Ap/pIhrSEn6Ek3S+0pr0NvStfySO8Eh9z5XeQydpidd/&#10;6JI26en782HKpQ1+eP0WV7yUyicDxA9+w82PnKdvWkoPDkjLJGN8sBSPH/1C+Z79sqaPAqHJT3lv&#10;XaYm7UGNdYm1aNwG/yHetmte87fpz7TJ0zc7Mbb4G+FNvaY0PmG6hEe8WHXBK9nWHzwDdWvwUZrl&#10;7A/x643J0AkzuKM1eIp5yrquk+fc2Sg+Tjw/+GtftXDrCb70KRBcs0b+dObjuUviU540hHOEgtRD&#10;Ft3jfY3lgzyXNX/hahA4Q1MoV/BSTV0uxBtjMi/ucEIbdVlL+BgLl+2QTm52yTN9fRTR4XJ6froa&#10;xuf4Z2eneZ2txyU8NqHxexgjwddCY6B4I4zGdXwNB8/npco0OPML/Eyw7U60Zk55dSe7PDtBh28+&#10;eaTWjTuE88yzvi8luY0h7Juv0k53iH1tNDQqk1QNzI4ajsTIa/w2mMTVWaKlHKcaHTUikhr5FYrz&#10;0HVubZtSxxbd9cJkJFo+fTLCunCV7OKtEMPA5GCURvKKu3HNjxNlxLJThsiNl6Zpzv1Bw0dnjBsO&#10;EKdAjp8MvJSHjviFQYfwbIHjS5hGak0g0mcpFFzx1TAj0O9qFMfEy4LcelyrfftY3gCndQuOL2Nx&#10;1875Vgb66LdKUl5Fsr806vJ3+fDdzbUvY0gyLiEdo0EjsI/J3Mij/dsb0jWIHRsa+RoOyi03OqH7&#10;sYwAjWCN4jAlL2HO4JxjasRvwDT/7WHMMF4yfhjrwjQw5jitvlE15TSG8+xf6yR/j/nAGxZbZ3nR&#10;pV/SHsdV+1aZSFNcaaafk49xy7i8ZRzleIRjCCmkf6xTeuEBfkLfvoE2MuuOuXoQ4oXgtv8iy5Hu&#10;U2Zsj7z1b/2Wd1dTA3L33sv+6ayfmr0B2kfwxNqi9+DHC+082k+FZC7Ypw0H6oCXNG+vMPreLDfX&#10;b5ZrjOJb5oj5b4dy8+kPkbsXOPYh/Ag5HuGNdQcN95XwNYRjDA+DuDvE1bncQzQBHtKwtJg2RpGo&#10;02SgBrBtVlbKHbkOo9Yp8QHcoZtA8oHeLFcwLMAJcWmDp1H8KH/uEOfJEhrD+tkd9kJm3DvCRebG&#10;KEZ2EMxN3I4/d4epJWM//Tz4t00eOcmxE/lAZvbt+rGr7pf/zN++v/xdfxvj43twvxSjeJ8B/b//&#10;3/7Py3DADsuXHxs5O1QPAegbAVldXxs8FCjAZ7rQJC3hRzhJ5yu91mAd1gmYMhKtfjt/utJqHfNX&#10;Z5rx6W+H/TRt0JrEN2S3nOVaNrx+iyteSj3wxzxDzMHCwAKaLobpdWGDNCf9OmXB74RQmOFCxpch&#10;E4eTdnNHvdYz/Xysc9aBA3UrFtcyj1M3rnnNL5r49XXWvuHow878QWGtrzRMIhxvYMz8bVzT8wnC&#10;iDctLhF+RlS3BtdAudj0ER8C2SkG5jqxtgav/THicS2jIZndkBaoA21OHrOE/mxDF8QuKImbPuPA&#10;5INYdoddiH1Tm3e7Pzk5W56OF1T4OChmrLGgwjR0HJ+pMz4TY8DJdxiW8GV6+LYcM7xG9YznCRws&#10;EL6Zax+j213jE+s6OerO73HvuNco0BDWKO9zg1lYxnRYJgzpO0k7ITOpMrn6drppyHreVwO2ky7z&#10;jP6cgN3d1biNwUsZyscgvq0xXMMXeiMsboxjymkQazQbnk9pCCv+wGMiOjK25xwDneRNMKcZiLUO&#10;GdUg7njVp/eCYD9KN36gRUpCmmNOFchLP6x11bGWjqKR3Fq/ZbbxAzM/X39mXgqkjtCY8fk7fpxD&#10;5jwizlpWv15lARX1J7uIAdKJpyx9PN+6Ncu7VswWdOdfo646vj0nCpRKnAgw5Ohn4MfgCHFlV7ru&#10;7ubVyD5HFWY0ZDSK8/a6NJgewo9RTIJGnhnWKO8xivE1jHPjnj515/gE4yPnTYfftobL1C09DTBf&#10;te4zgu0vjYa0BQOvF0yVa2QGZB5Qt6UCT5ED/jweMh8d1wtxDTMNYsahsgPm7rofXdfj0RfSD1Af&#10;2fqOY6pPm+W34PgeFPjJs4dp43rBCMyzvoI7sAHDgPQmpC5CdstgafR9E/wEDyE0zfrMsn87z/BD&#10;x7Z9E9f5SWPYhBjEfJiZUl7eI2yMYZ8KJBiPzCgAxRxpcdPAJ2tgx8Yo3llugCv48L6Cmxj5N8wL&#10;faFK3yBo39tvMY4zD8obXzca3CmGBW+C87n1MYZlxfxd6MvDgIadbclXQshTXYwIlMUWzGMMiH/s&#10;6Io6jGGUc0KfCmR4GsTgxnDWtxytB2Igk2550+tTbvhCLvY0hOOj49L3+ESM4vo+kUg/cypz7TSI&#10;1RN5yUUl/Hv0orvYtqf1dy6g9cwH0TTbvdX2/9zfdbD8xq/aO9/d/VKMYv/G/Bf/iX8IIag0HfK6&#10;6bcnBX63Mpuiq/JvBl3jddIzzfDI28JJOj+tYfxaX771dfXMSyB5LT/qCb1tN2gbMm+tP159aaWK&#10;zedDTtzJ80M38TflJsrEn3Wb7JA33Cv9ICVftdGt1EhruBxFHELSVLZNPFwTmRPOdPMMrPVZ5gE/&#10;ZMU3a8s9jE/8EV3dph7zp5vh7bRy8C1uILSuWd/wjRud8YYGXmGmjcD8wcMfwU24lc3kNUCywS5E&#10;BcMahTFKyXRBnuVX+W/LfJTLRG+5ES8KExHQvxFbzvpSDzAXvbw5TX/G8fNGLoEZ+ClG6HNvXDs5&#10;XZ6dni/Pzp8sz86eYBCfZbdKHHdNp/GRh+SnolQbHuQvCxkT3DSKzW8Z6tUoxvCNgawMYiRvblzS&#10;YD48dsf4IMZHjj9QV8B8d7Pw81g6CUN+lRVQz8V13vBWI3bu7poXkLfkD5jGroatZdzJIE3QAG4Z&#10;J2voQMsyniF+Rz0en7h7C4hLeuuAkYy8dGz51Et6WCXOJ/jJKQIu/dwAsuwialbT7XflPvRBGTR1&#10;FJdOKMePAy/1mT7TyF9LbsiM/OLNT9KHb0hipdW4fvqiuatrfl0ulixD2N/5UVfEMz27aeCxtlaH&#10;BNICYmR3CFmMNL6jbptYeeTijwTHVNM1YqQ+IKLzpzDLYoPEIIwU7b8iDqO4xycMq7e+3bEGkhQ1&#10;TsZYxo9c9MldDWKA9bwyoEyf3GA6hgJ6mJvCXPzVSWn6g5NeXpjhOED/p85arwZ26JKWIz6kx5cW&#10;UJ1FTuTzQwk4kjBtS/uSR1aELV0ZxMcYsZ5pxObikPA86xugrPzaBz59ITeegSfNOBnEGZ1Pk8j5&#10;3zGeVjpCeG6a/R9OKa/8LG/77IdJL/KNlCqfPMFCeWpEWT59R4r9wVzSubIXyikljmEg/e6c4hyj&#10;ietOsXUBWd+EqSryRFmPa2i8OX/28XPMaTBszyINdIH5UcMWI1bD3/ZeU+bq9ga/u8bS9B+xyCZ1&#10;ISd58Jl+mRMFgurYljGsce6UWwOZOqgxEFbTOgVnN8IrOSid4V4EjHQA9pnD9DVU0UMUKUbxgHd3&#10;e8RpkXiW1wCOL42RrpFqOdNGeBrE04BlCoWeMqBvIJC3iTKW8k+cxrDHJyDwzjPFEM087BwM2O+w&#10;Hd5zBE9IWwDbRss3xqKy0FGABkrnv/T3Hi2/8un3YxT/Up5TrPvj/83/8vL7v/M3okwuZ52A+KTh&#10;DHQ7GaBJUe6cwyEhiy+CEDdXsKbp+1Eu0HZq85Ov+QSy6A58cTqJdmBkO55wrlxVmJnOjyGqG640&#10;/ekkm66IK28OuPJjbn5TZ32Jpk6BOq3DfjS+ceVxlhEmnwT8Dmdg8LGFP6/sTZ/gTh/eiIObkuVD&#10;OpFx5KwsUHDSo2xD4Wx/w8pIZRRXkK/SaJs3PGv01J/11Z9uhqefZkkj3y1Mg8nccskeWFv4otkG&#10;Q6uct+BjbvIcfkcfii1VaXeHpenBAWa59xz1QIK8EccZbO38Dv50k1YmYsA3FukfUp+Pbnfxjsyd&#10;TJ0M8C05L2LUPo3DPId3VNjdgC6s7kiYGv2ngLte+t4oZ/jk0CdvdhJ1wvWMolA+dpcnRyfLkwPf&#10;xsQYtR5nZuTghHTjxM4C+PLVy0zgRz4B4vx02T/09aTohgpD5S7Z7nz5mKIbH1fkOUwnPurnW2d7&#10;5HumUW72g3mHGOU+m9gzxjGA/cBHQYMYXPS0H8Mh2vQBc0dRDIUn6bUf+biYmS4P8l6DQ0giOq+B&#10;O4xhymTUMF/MnWf9y6s38TW2s5McfOctK7EtFsxP6yCveukII+yH9KDyo++YrZ6ZSxtsC75uxfOz&#10;hs2QLiWgZSCGwZQvdU0jPfPe4KP0NrptOZPL41b5CdIOmnF8PwTaEmmVR8Pm2W7D02EyYUyVhiKu&#10;PshTy5ijoaWOU3sMY+MxlsY87eOs3qVfwbMdKakGqD/tX/U5EqNZ8/Fqhq1Fjnx9cHRG2SnD4JIe&#10;aFwjxF1US1/evlteXdwsr73JDuPAnWJvNpVmjBZ9foynHbaBuO3xSRN5+gQZMYQB0++gcYe88niv&#10;YVRmrINX/cVHfuroCQbxPOfvsSYFZpt8da5j0zp1Pr3B8HxeukYSZDI20m5+LbeuF8n11zYYLq4u&#10;8tX3M8PgGJL/pMfXNRSa8JsLbWTsk2rC//FRfB9X+Ja2agTZ0NScatX/tkka86JdPyOfNGllHgAU&#10;tOtRjlgoM8op4yuPOFkHeblHwblOOYOnfDW+la/40XtpZu7r0ZFYJV503b+lir7q21era6fmOdfZ&#10;YmV+hYi77T3ScpS2Zl6CZ98Q6C7vLnOXfZ3XD6MztztHy7uD0+Vm72y5P3q6PPm1P7Z8+kf/nuX8&#10;h7+x7Jx+srzdO8ZKPll2mH93jph/5f/Af9ip2ybvvUOvqTenVJQVQH3KRnsqZ4dtm2MJXm1GRgfx&#10;XLwEojrIAB3Unzu+5GnARm9pGx7QR8VFWPmRuHpUXTKScTLi7Udxmt6w+ozMWTu6K898Wis5j16L&#10;4Ut/uRlRQ9j+oQzMdZ4V1ReY7PbMvUVp+Vvm/3d7B8t9jg75bwn9hiwC1gwN6f3x/9avLn/HH/lD&#10;fKOd7i/+m39m+fnv/ygdKShOO9Ph5aQ3JByR9i8WQqY58YygxQqTxkgf4M82zgzrFNYIFUYdHfSm&#10;tTulMXSMYAkYL5lgDNpN7N/YwRwwlQUQ3XaMetaMR658lmbo6maZLdcq2/aEZzll5CfpKogTZuOW&#10;mFBqthZ5d9jkk2+8iavTnxjiFpzegyl9P6NI69ZvyYZnZPW2HNRGx85alHOcPm1K36yFNuEHuFtU&#10;bd/ap0ZIqQya18QNvm4aY6ZuZ2/z3saE2pqWuoAk0Y46/gr/AAD/9ElEQVRRDdHiTGnrNiGcdc1B&#10;7GQMeD17SOU+ND5k8Nd22LeAu0wZC5RzQp96p0Mj0jOCE7QLYP7WQ0jH1Od76IQfuvu7f7g8BZ6x&#10;aHzCBPzJ8XHCT5mFn+8eLE/BO2IS2ueq/t6zX1dXy8XF5fL69Zvl9Zs3y5vLCyYpJjD42GfBlhf5&#10;1MhRZspoY4QVppPbjn/lroHvBYKGTP8ujM9qpDGcXeOJ06av5SJva8rVshfU+tQpMHVatwqiYecE&#10;yw+twplOmjs92aHQGLGNLNYbYGF1sr69ZPK+APcavGvSLpc74NZzgsDbO4yZ2xvq6OLcTrOSyqBh&#10;fzrZd06bAA/JA6I7tklIcUAadUmnLbbdsFP/DAvBGfUNig/Cqcs6Bx+zbotOcCw1dX7gd/zqUwg5&#10;UKYEQ7l0DAnop2j6xOeOaP0CtdMzGLikd/bZGIoeJWiY9IStpjRdHNuPhFnthXmBlX7GVR5tk/pi&#10;uDsp+FwV3gvkWefOrgulo0OpKUsNNOm0TeWNunf3MWYxim/eBvw72Pa5E+0/LlZWY4jRhq+G9W1k&#10;lCV+R3hjEENdGVNMKjk6QTxnaIfBppwpVv0GbMfhwXgMmxkIoi+dKLH0f9oaVuL0ox9A8pscUaTx&#10;s6yM4Gy3DwOzh0Zm0uWlvW9/CNXHYpJAZMp/Dx4hlMqnbtk/0R8LwXuOeRDOW/2of3PTITKi3C0D&#10;/A659mhB5SmkLeBlI8002ptG2jD6TUO9kwOGEuHUKXOE0yfKH2vKi3MvhuJSPoIeFqf1wju+vHT3&#10;GioRCbzcu4OMAXbvhRC6A/hc4VvyrulYX9BxSZVX1HWD/0590FC2b+4xot/6eLaLZff29XJ/83p5&#10;e/VieXvNxTRzitUfeNHAPIpSpf27zM3yMi+4PMLhHLfqs+3D2ctURBI+MvKmN/9+yBEdg/AzoUci&#10;SIOMgG3fuOAjlVHS7vJSXkNUQ15cynYOp4zgGCCeHei7hulE5knkNYGLyHsLM4fu3FCBwNXB/TVz&#10;5fU1QIXk0SnLzl0qhx5hZKXZa1vvfalMDGqZRQ/dePC5xYBzPDUgK4FQlBs8yzr3v/PC63r5r/39&#10;ny7HvoXne3C/NKP43/3Lf2H50V//qygWhoAKng9tTz87odHNKEO7fHS9+ouXB2qT34kAhdGfmXqJ&#10;b4UfgW5OoNNlAAdaV7M3i1FdCMYTSy/wiHZR/DzKT25d6p8Ij9w2PeFjzqxtqsVvWool7mQ94hNH&#10;PzHbkNY6jnBOZKZkVhvQcOUyZbSRihNR6yjenMCcsGa/OGA34X5kKP4E4itVwqb5+yA83YM0fkNL&#10;/upmP/bn487cUBr0dA/D/WnsoSvlUc/qimu5tGYtO9rGjzIMjr/kR/eVVSa+ESbfdVYUJzSGdkBD&#10;ojs0lLZsymhIs1CQhhc5O5qYVvMWpkP685B6jwDf33/GJPvk6HR5eny6fPL02XJ2dJKnNZziHx+f&#10;YIgeUtq/ZplMmdCumbTeXN0sry6ulhdvLpevX18uLzCIX7y5IO1yuSTfHT8N+j3PxeHLd5y8Crab&#10;HyfUbd1Z2zvaLrhDnV0bYPXhO8aG+ZZJWysDdW3eDJR4KLfO9s+oTwUPD06YTpyE4Tu7jky280iF&#10;0JvoxrlgDWXy3jK55uY5cH2ahHkurvGZ1AXpOUFbY6oT+Mydc+sutO4sIuFv8IhPE0a7hIgw4bqm&#10;1288DSYycZq80Tfp15uy2EDTJolZZ+lsXHH80Q+NEdcndQSrlzM8eXgfxgdEP7rJh9F4+oFiGO56&#10;WznmnyyA9TcLdXeT6FPS0hbGTsbB0C2btA26eHRQjt1gSCQvtUGHBTaGNPH8+sOosi5fZ3ylzrPg&#10;W1F2FtVZy6euTSWWrlxcyzt+0+Xk5+Y08jQybQc2Bfo1djxFChnpVtf9t0+DOE+ckF521zC5Qc0/&#10;O6bP+tPu9mXGiXH9xCdNx5K7t93BNZzd3DHm5jjcjM2GpdF6Nm2d49JyPjvccMayPnhx8JkxQBvX&#10;fyf84s+LMxumxMCgXTG3M6+5mz3/UY4saK90KdHyIk6+AMOrLiLLjr0x5kzEHXHxb/vEDf6o29zO&#10;DhrppR+jnrLOFStgpKmPN1wMX976Eper5cK3WU648Ma6a/SEmTuMQNt2278akfCjwe/Fk/OrN256&#10;UbB3eJxHQToP2wc58gFve1zI5YINUB5xaQr5SCaSaiOgDegDtqHPaIZ/dLaPQkMX5cG+INxjEqRj&#10;DPdFSk2bODWm5R0gniNeCesXuvsrzDY+hFzApb7y0JvpBg196rDXIitlY9N0tMkkE0ZW9KMXWqYV&#10;NycJCCmZ3mSI/vhPHf3zDvhv/Ff/CHIccvuO7pdmFP/2f/wfLn/jP/j3OtBzuL+KPgdtFr8JtKUD&#10;kIJIIIOaSAd5/cD46PI7yj0G3Rwc00W4gVQR0DXsr+UkqAedINAJ0vP7gL5+fgf6yLPIcKm/qO+5&#10;bVrCx5xZUg2Z8TPLZJJewYlp8Bq0lklafkcr8RpSEVWxWmZJW2Wjn99ORnEG0iOlHfrjM+qaacUF&#10;KPwgjsuVvuHhz3zLTpz62+mE1vzGdSPrgZv4081YeBswJ/65oK4LAfDAKYwGhj9oJNSf98qIK/p2&#10;Ht7U+9ZjHpKnfuW7MYqZTJQ7ceU0eYtBTHzunjSsQbyzHDPJHpN2uhrDxxjDZ8vz0/Plycn5cuLf&#10;feT5tIZ9Jmj70An75uYtxjCL/yWT9eX18vryanmJUfwS/zXxOYlfaSAAvs2Jaa1/Px72xjfb5ULC&#10;AE6Tnai7+KXVZFdeaTdtiAGwtol2sBjUIGay1+gdi3LG+ygbgOcpu9LduNalzNVneYAJIIujE6th&#10;DV6g59YweDWCNYZzBMIFYqRrEDO5xiAmXbw+f7iLozQDkUQ/Mdyoo4CMZt1O+vpDFjJd9m2T4dm+&#10;ps+2Nd+wifmauZWPG+F1jOpvgfKw7TPsNzTiSRSYeeKKYtngDhpmuTqJMaL6bXnDuoQn8GPZLGr4&#10;22kG4s00PyNPfBd2db/nCAeYRmaMHeLK00K2IWNCXVGHolvqGU3zY0Mpm/aiF5i1hpLYmY7FNJO7&#10;SOVD55hzx/D65javpbV+9d2bPacBGgitlF7LxiC2Lfj5gDd3W5WFBnHPE6tv6IltIX/qO9rNOukR&#10;BI+CQH8YF+pRDFHyYuCBP/tw8mPDZ3iOE33nihxLYFwJoQN03Cm3jre5BreNXm2MOtLOQRd869dY&#10;nTv0cw23LsN1tNsxYBvTZ0NAOnCUTXb83Lok7OpDbeWVUGwCSDm/SLHjGBphhR/LkgZpaFPXGKe3&#10;zFHKVURv4PUohca77coFCp//H3d/1mvbtuX5QWNXa61dnOoWUd2IyMiIyMiIjMiMdNrpNEkap80D&#10;thAYJAqJD4DgFSTAyhckS/gTICSeLINk8wJIPCG/GJCoJJDJxMhWWraBzIzIuPeeYher3AW/3//f&#10;25hz7bP3ufc6zjk3cZ+zzV633nrrrbfeRp99jJHxMQQ6JSFP/3C8gluavDmMscfQvbi62i7xL68w&#10;foEYwxrFwvUl+YXclJubx/ChIY9jkzjwh7f0w17OcYA8kQSQz6fQeXLq6+XhacZDw/iIr9bnk3Ua&#10;6NEHIeJBf+t3p9v+O3+OAKGzLCIHj+grLD/Oj6wClnGchBzBCYPwyRjj00kKi/a8Y0hd8yl2B7zR&#10;fUAmEGnWhQn0ROCXcBz9jLyZvepUbyzfeGJvOegJXXTsjTr85np7dPp6+5v/1K+sAn96940ZxZ/+&#10;8R9v/+Hf+Tvbw9PHfVA+C3TuKMdIduC9At8fVK0AqNVwndRlmOHC0cTDW6GG9zIH0N2akLgZeJPN&#10;mVzZnvheHBz5GCIx7e0tto2GCDdvbzvpdWnfhOPE5fbyC97nzBJr0CS84oat21ILB4JpLOGDM1bl&#10;opIiBlljELfLR0ZNPqU9vtlxnaCDf4BBu52Wsgd3K77Gk59gGgVeWHm2s9IiE2/lC8V6CFMyv7fL&#10;6R9Ag2sMMGHO9voXW9NXveUfnOFyweRAYovXBqc8xcoz8sS1Sqbc+jlOh+zsLMUoht8xAIKhJVSM&#10;7pxoBD+gD94g92DCgMcjHmMUP9EYPjnbPjpzd/hxzgk/vH+6nd57gMLu1bp3/16jlS81hC9vtosY&#10;w/juEpM24A1Gl5S/ghZfOuBfwd5B3ccmoYzglTswUeaENWJ06Td9iKJdEyk9nT7vUP7K7xmLHv3p&#10;GHQcgGDQtV4b4Lvw28Rqpm7lqzDlohEXbw2pnAGOMaIRbNgF5CgMuLs7zxvOCzjoq4ZwjGExLhJ6&#10;rvFg3LirbNnMr9DlJGr7pZ1f+70Ml+qwJR8B81umrun6icWbvOSuEFhsT5lJu7chegu/ZEwtfo/x&#10;7bpg1QuuxlNvgZ49kg/HWeLtImZrzUvPTbNc4JBuWfHvkDTXTmQf6Flid1Lrxxgmf8ZcRPIjBnGM&#10;CICE6hHSDR96SvmGTE3KGhepLcWJJi9GLHPJv52vMHKutWJxefoJF4Hiy3g1lLzynXoJ1wbofxQL&#10;X8Ltg+h8YUflJpwMvmOjMusidXImk/7b3+4e9xysMiTet11S+AllobHaWsg5XfkExDiWb/Ir84yy&#10;4hugfOJx4xNyfSa9eHrzX4/3FNf8Ezz6XOd4zQWOnMzzeqkfA9U5xdzTwKp+K56O5+B0hIpHMS19&#10;8JH55quWNYLVazG8hTQCTfYRXnkxk2c4k+w4ZC5Trhct4KVsngAS+jqHPNaiQXyJsavvDrHHxrIL&#10;a61ltWrEvtGnT94HYb/NHlqiC2yHsDJhe3PRb7oPH3iDIXd6/852egKtGO9kod+RCWUUWirL0I9M&#10;5izwq/Ftp2uF/QlAX49CLACFu8MpK8BA/xE0L3M8tAkyQuh8uAun5FgN44YT1yfNYzeNM5TERZCy&#10;4Ep5Gh5DuuexD/G8Fn21k5E1HT/6knA2HtTFxLNDH93shRV4xJdZJa5X4FR2PKbiUQx5ebl978N7&#10;21/7J34AZV+P+8aM4svn59t/8G//7e0RC/XZCUZxDqqrZDyrw4RFqHKVv4BeZ1IFqI/YNTwTeOLJ&#10;Xe64zhHookiPXBW0QNh40ibsr/VEuILxKgRv4yZEeKUnvCC5dWk/lRs/dnv5Be9zZiVX8nQkyLt+&#10;Gm+Z4vB34gkn1epMa+lZqRVNVTBAhfAhbUx+Xekb/uuvcPylCB0/wx2xwyfljsGyBwUaoyj+iqM4&#10;qoAbz+7FMpbaFvkLV9Pe9ilz5A9o9PYvw/7t52PAspvgOVaUmko0f9dZFhDfuD1oIBHb91cOAUT8&#10;6CJDi3FTTdekpqQs3yhqfPdLVJwxDFAOI7OWdsFwUTuBphPoP717H0P3fm7A8VnCjynxEYbvB/fP&#10;Ygg/YY49vEt/UIKe83IH4xrj9xpj1yMSNYYxfK9exXc3zOewCt5cdAEh2NA5J+f5v7yJK7R53qyL&#10;A4OyPTg9i2Hs+HSBp70o27XoRJjKj+HNuLJRHnacBlJSeYgstf/iWKEDfhRkFDptpJn4KUhJW1ya&#10;HoM4ccsj+z42bZRsgUWVtIQpk3wVshj0wRlDOmHrirk7Mr1zXn4YpoZ0hYD2trKx4kDma+S6caks&#10;D4QUS3hVWuEVv+Xxu+I2IZ7pfw2DQ3wvlypTz59DhlRatL44FpjWH/IoR1Aupoxlp+5A8oHky7/G&#10;TW/KyjO+++a5awafgbzEgj44B/qoMvnfclpFtoiYZL3QIO5xAOf34isfJKk8pYqNpmW+5tQFWfMT&#10;bgz0MZJoGsMIoyv/EFAP3K5X6gjlqHhb+7ivYkr/A+ABl8USTj+8wARW/2Lw4kbfjBHoCzvkv09B&#10;kRh1lmnZPLLzlNEtEm65SRKPvTVuWNzZJQ6vbEseHcrryhXBX3Mmt7yUp1M//KUvaSd0h+stvpzz&#10;2bo5huT8sIRzm3EznEcYMn+saf3uZpfOnUYwVN74ENGXdzVc3ZUFB/pKumpTnEanq5OUI3d8QZYx&#10;GRmrkd5eOt7q3W5GMJfXkyL0HTPHXmP15OEZ+g78+KePH21nwiNsmQUeSzs9OUvbs474L55jnKNa&#10;Md418phBtg8//JeKDIzIGwzVm+0EPN7IfKKhbZ8hLPdeYRD7Io08FxiRcD7EGA4e+7Iu6uVzjGDy&#10;xl8whnKOMxi2//iIcwd9+ftNhTaUMNIbmLDpFHYeJK1jGJ/24zM2bkd730bSCO9vrZsySWsddW+O&#10;YYQ/zDnnHW3fwBP/tcvRNtJzNINyG/zKOWTovEv+nVcaxFckX22/+kuPtj/8w6/PKP7Gnj7xJ//f&#10;v7f9z//lf4XOexOLAndBxy8BrsKuLuj0JQroEt8rsg6wC06YxSAqGH52xZfJsiYgwpNBJWr6YZK2&#10;XMabwdR3GjjBjOfKCsGIslIAKaBctKS4F/60lSlscLWxlELyjGtSrvgAaKr4214mtCD6I3erDjB1&#10;hGNHVvqpZ3gW1wMcaEj4KG/qKMj0mj7bS9sSmGj61DY+SsMS8qaGgjE/y8GoKjz1zYH2tB8apNMG&#10;6/J3ywrr5EMe6RWXwi1/q1DbS9LqQxDv7ohHeEfUNZ76h7SdRhTkhHMmLkYy8oIvr6yXK27GTEWe&#10;q3lxDQwuPvI5cmFaG/H3QM/e/ARsl18VPmCbid/3R4w420Dus3tCmgbxiQYw4Is0ckc6vo9pMk/e&#10;njEeT95g8JtGOTGpHH36g2ciXeDd/fK5kd3tHeMDIO7i4a7oDZA+r/nhfNAYjJGCkpLW3PBA+PT0&#10;wfbd736yff/739mePH5YXkToKy/yL3+drvDwgG7FZSycp2uRzE4xcUtmLNY4DevKb2WUiIVMszkD&#10;CJRFD2WP2qkHWfQBeiLb+DFgh8YJWwmYPh/q2I+WqwTAF3RU5sXqr8mhd80Hd1Puma4jHpkBRodJ&#10;vPpt0pMUqAwSIswcYdxuOcusYCihrL51Qt/qR3DQfqdpSvJr2oqljTrT94sN+7x8caVwytawC9p8&#10;lIVmJ880IvpJJ3LIxyVsGkDUvIBhoBeFNYh9tmlkLiAudZugTITFNSKRm/iLpxohyadseGmb8sCW&#10;xeGzeaOl0H5kemYzMhtYlXDOHXeJBWyZyOYJF5teRGdHC7dfkBnmp31BPsHBst2LSHwveBOnL15A&#10;+UrnS2XKvuFXJrjAXBfqUhejmHKC8VOMrLnpLhRSLkzAqUvfdial7OrWXFTnTZXqO/Pse0arruOx&#10;xoc+Zk0IPyzVPorMdUc+JYdEeWmGnEiZVV/e2Dfx5ckQq6/ZiKA/kXnXdwyaPOtXHsMDL/aF0GqZ&#10;tAHa4O9cywUq+OSnf93cv4s+PD1FJ/UIghftHm94fn6Rx6FptLqbm7Ehz4sd9UD7cy/jY53oBcA+&#10;uJPetwl208Swczc77Bq8CFt0FGl+7qFTPTLgnPepFSf35Ds021befqluVcfe2157w+eDh9ubB4+2&#10;+w+fbI8++Hi7//H3tl/+g7+yffBLv7Z9/J1f2O7efwhd3nh3BpwyP3omuc+nhr/eaFbJAuStvIB0&#10;7GyFopsSJOFP2PRcDGRA0008mBAhohfyAwR3sNOOnbn1KS2e1iqChUhd4ZwQ+R1stzGeo0PeBtLV&#10;fUSovT4g9qJEu89deUzc+HnRB5NwvwGSlp0FkR8J1oEz8gCv/6m//lvbf+G//Feb/jW4b8wovkI4&#10;/9W/9a9kAry88Q7uF7thfHX1gsXbm3iec4VGHmVcgHs2BkGFITGKYcBu5AkdlgyI42L0UAblssqZ&#10;1cXMYnwoP4r/2CjOWDEw8l2UwW99vChZcmwxbUcJq1hKh+m3aBMkC0TTnngCEnLk9vILpo5w7Mii&#10;snQ0LNSomD43bwSGubvSTVl1yoF8slRIoxNtN4xVYkwx6cWvcnQKGreWDkShow3ufEhbSU2e/rHr&#10;ZFpOFCr2oMhP/XHmr/43ldwEVhm90JNZEvc2v77MP3FAowuPyoywRvHBMNYoK/97A0KvWK+8a5a0&#10;GFPyJVwSnzJGAP6Uw6blF6BUmn/bb5ndKJYHIpEVZAQo6JW5fzF5RMLFzEXi7J4v1DjdHgM+Fso0&#10;5dIBe8AKfKpSpg0VoH/9ekTi6vrVdunCrn66ex8lo/J3p8pFWh+gX5bXKMbM61zImC9e5Iq9F6ox&#10;JNJpJ8vL7fGjs+173/vO9t3vfJxw0ik3i1eu/g07uTJWYVD6aVhjo+cZlxHsAmX/F29STL4B5Q89&#10;Ni4qyhmWxgRX2IDtJoxrPZLDl2XgMr6hkb4nDn0B0sSZCwQvJEhrfvsxOO2G/NCXxINPW/o4F3qv&#10;dcbt4ws47BaMwbanp3rCbcc0+5tRfo+jr/7a5/TbPhx889NWStWlht9VJ42aCn/SX+sOT+yzvI4r&#10;XVYRW9rB34GfDovyIxhfbdiX6JeVR4r5WRZXvfxbkjGC9wHWAGmyOs7TwDGAoTfGsPPvLd2nwaJv&#10;S+GlddM+EL8XXuaj9VLJZ8GmUuL20ZvjxyBuf30M4n1vhooxJ6rKwhgbgvrTnWGsmfjZeQSrJgsz&#10;YvVLo7gQPgMxtJB7z86OUazh6rAZFrrLa8iPTdAP4H3OfgcXvmF1SIxi8OaeAtr0Iq+cH/oF+V3Z&#10;yWoXJtbQj0s8AT7qGyoBHVfT5cdb0NTMNY1Y05zbGsYPMCzd5etRMM85YxB7AYCfZ6iTPmNove6G&#10;qoukXdLs0wkXDKfIBPxDl9PxGFMX19cYxefbBUaxk0B+ebHtmp/Xs2NXgJKse9vVyxsMZYxBcMr7&#10;M3Tso7Oz7eHDsxyZkd4Yd/Zm5iwDFDlc4+arlKNYX91A95vtDMv4DAWQUWId8cLAG3TzumQMY43c&#10;a4sj2Q/OMNo/+GR78hu/s/3ib/7u9oNf/63t4ZPvYjxjON99FP/6zYN1oeVFF2OkdN25gSLpVjeT&#10;49GKG+hwrtG5yiewy2nTHb/G7ZK9djzx6ReXFFIm1bcdZVuSIGOZhCIIb9oO6UCONGidKxSWST7p&#10;yS9NMYrhUy4qnMDKJLiyW49sXlLGzRk3pXwq0Oy0Wz9yLbmUHxlUZ7mj/J/7F//a9jf+s38Zur4e&#10;940Zxbp/41/+n2xXL57SOR9t9BzF8xwfob14ul1ePt9e4F8vo/jGM30Ivx31Qc9OjDE4x88g6mQK&#10;rrFRkqsMIPdUQLoMnAxkgGYnYh83ASYLRdm6eiooh4yS+MXrRDmmpX9HHYCiQVwBACtJi4r8BrG/&#10;KT9+hdb29esO5a0RsDxCFKW56keu9rj+UozGqWNcB/YgsSeCC0WWCCcMvnyIUcxH5VgeSX/7sirz&#10;23Yi1Gmjbbc9PweX8HQD13nITzLqJziOPNt6O+0QN1S6jsscNbG74WPoUnnxydih0Nzt3P/qWkax&#10;imQMYhWZRrFhDeVZDHVjFM9ORtPyG96VmPIs0GjKpC6Va/i1dhZ86bIMPNcozkIGZIf4wcn2BEX9&#10;GAVq2EUjNTFoIbSPvaGOu2zeDKcxfO2OG3okj4iyGIx/iVLumcYjg9g+07eMMygdH3ulvObq3V1R&#10;fHeI3SGR9z6WzMdGfeeTD7df/IXv438EP1R8mgD2eYzJGljBGIIZAQL0vuPAIu3C4pEYGRoK5I1l&#10;rECfTLJe6vqBwPBUOYV20WeOJc0dAxRyxsp6qZZ8DVzBl5CENvpv/3JntnVTQZkvb5Im3hBQZKEd&#10;yEVC6ITcNY5DrmVPiGgUGw3lyaccysRygrnp455/iNfVNLrlpGkFE17x+APQr6zGOSZBecC7l7Pm&#10;QhZjyD7T34LjZrm9SMOp17TwZ9KNr7TCyp9M2o+HQ5KSr+imDpAFn7KVyRqQ2dWyAj++WleZd97s&#10;c0Ug2545DjmCt+J7b9N+eaHM+Tu8z6Ls4pIEffQffc9ZYgASyKrho2Gc8QZG1uRP+0jfKCdgOdMf&#10;zZT2T98jE9fKHXCNbjEcXUKes7hGsQZrjX37ln99CDsPwixw2Lv0X+N8GcV7P+OI+aV46pLiLrFh&#10;9UiMY9oxjpQvGjpGHS/AsbdPIl5zchda3fIkfgxFiu94/PjVxQjGV7eaF2OUuSfuB+i0M/THKagd&#10;2/Bg0eoRsewU23aJyjz16TDR+SSLU92d+5Pun4XmyJVVaNN/vTR2r1CA3gjnTrH6382NPB8anen4&#10;Od+uLi+RuVfZDfaV8vN6eY93avhKuzrFOTEX0cc09ILm3ubLKV5eXzLwN9sp9R6d+O8eZRiQ7EJT&#10;X57KNu/peOGRNujzJrzXDz/YXn70ve2Xf/v3tj/727+/ffL9H2wnD78Dcz7YXmkUv3ZTo/d2QIU9&#10;hY/u6GrAahQDGMXbNVKCvu+YrjFxSPKzhiaDa5rD6Xzo+MqLB+C5f1eprbwdu8SoIx+CSPmBh/t8&#10;gLfq/TtvrpE96BI/+aWBTldc+PKRh/AoNxaOPDu3KKcuuKCe/6rcsP7eXLIGuw4zbgxEzyxTzvPJ&#10;0kDDjAtrNGP6X/tv/Ze23//Hf1dKvxb3jRrF/9v/6f9m+9Hf+3sI9jmde44gfgFoED/bnr/4bHtx&#10;/gVK4wrh94qqh9szQRUaBjEfmKYSOR4qw5Mis5PP4O6LKpBBW/kZPOIae7NT7KQ3X6UsjCAV+ahS&#10;VV1d8Ecp204VV9qzhP5wccdFO7SgTMRZbGELjcsdh61z7Ov6N6EC7LdCaxVrCdKQHQX8lAV2xZry&#10;LvhQQTwGIhPZB9UjkdYmd/FhCXr+pgqfUAT2w15QQAWgs/2DQTA8MP/2KA1942xD5aU77rNu7+/C&#10;9T5XA3X1ZaW9y9kP3dCpU5nlxhmMYiF3dJM/Y6Xiu0Z5X19fxSi+QGnmjYy2BahMgwf+UoHxXjS/&#10;w8XYkIajIoNH8GLKxSpHJFgolB3/clOZuJB5bvgxxvCT02UQe2aOtJzF8uoZX2VwjTK2CQ1cF/Vz&#10;jOSr/A0NvShiw1GqkOLNQzE+KOuYs+K3D9KKL80Hg0XJrexoQPhUBs/C+dfz6cm97cMnj7bvf/+7&#10;2/e/9x1oc+cXjPBF5dhXK7MIgo9uxkmjIxZjA4NYYyM+oEymPXCHP/lYPmyemtEHKtWDEeeYNRxj&#10;3N2kQBcwIcYwfNV/6eJ6lD7jPs7hVTFLbPqesYqorXAoSlwRiB/5mrmwdjbT29JvnnypIa1vnyqb&#10;tj04UyZheYgvGDV30XkMqwmc8WNf51iygOGCciHa65qvDKy49JQvnf+mRR5kSBG0HH7l5CgeUL9M&#10;3uBomRRac7DnOFt2bixVHl3q81zVkT/r4Wy5hhK8KxrwyE+NSNPkacvtQHrmkrJHXBqSxqcU82uB&#10;hPm1Pjjt65xVFdM9d4ij77qOiLRzunyxdvQocuwuMasVfKB/tBWDmDK+yKPGsMa+/9zchJZ97aC8&#10;u7julGq0qgvU2yWPNmzXdihrOgQZkaS9T8dhgsHpWhDjklhf4gPYnrAubuVxNz7aH1uyV3BrtWFb&#10;HbfEbznKWS91l7zIEenGJYyLbuXjvOtRCvm4xWD83odPMI49GgK/vFhFt8yudvqqwePf5+pEcLmR&#10;cXrmjfo9N3wXA1AjMJtcjguFfLnJK5inYZxdY4wq++XZWtu/VJ/jy1u55YWDfPf4ha+ZP/P8MAat&#10;dNfRD/DKJ+lQt9hX8wuuo10XfCSYR0R99fOjBxjFgEax/chNZvQpfAoLMJAJ+9SfTzGQX3383e3R&#10;935l+5Vf+83tV//M72zf/aXf3E4ef297efdsu3x1L/rb3WX1KqOGzGlkE/b5vK+vYhTfuZFnHSfb&#10;ESa8+wlSBlqUBdfDObL24O6rGMUOtTLUcbeidRpMX9GbnnkfW6Fx1yN48/ocvBjGjl9ogCTKDY62&#10;Dc9dy05PYhD7iM97Jz5ctIb/OZPHe1xuLi626/Pz7foCu/HyYnvtBQ78vRt+0hbtye+c2351vf23&#10;/0f/ne1XfuNX28zX4L5Ro/j//L/+v27/n3/n70L8c4T/2XZ18dl2cfH59uL5p9uLF/jAyxjFXMV5&#10;ttjFV0FnQkQmYWIWEwF8/kpsd+pMsZhLfMtMWZkfIXRw/BjOBEKsmJymKxzi+tMZxbaczCoz3Y6L&#10;NmnBiWmhofdWGBd6l7POsa/LTkjaUcG3rn7oW/GvNor9tTBlQr+GSEEscs9SoyBzdR5e1V89oA3L&#10;l97g0fcTn/QDyXGm2XB8XBTXihz3WXfc369yNShKz/ucmHJFShtO/PAOnmSHAQXoHb8qP8+MWWbG&#10;qkYxRqUGMZNyjOI6lV/bBdXq7/tpFt8sGIe+dWyihKDpkX//mSqP4LvP5nZh0AA+xVD2lcsemXCB&#10;g9tRQBrCNxi+eQSRfyve0ch9nbc7nbMInF9e5xFq3ij3hoseF+R5eH7eDCblGMvuoCgH3sTnqDr2&#10;NUo62uGhdHuGzXQN3WUU+/fnw7OT7eOPP9y+A3z4+CFpFHX1pbbnj+fNcBpn4RX94jd+jWHfXIfv&#10;hRk8yQPZKVJZWvIUGvgxruAQdlxnlyKySv9iKGuMoyRVzu5UTXpflNDFVYiMq8hTv+OzO2jrXGjf&#10;I6KA3kGvWALPID+zcxm6AY9PxO6wTMqZ3zxZYL3K8FEbOP3gp9bXYxS3jcGvS7VV/1g2M06LH/I0&#10;+QvGGRJMM5nahBu3pQlnlxd8wRvmddw7fM6h/kMhWD5GMeWtpxzjpbyEy/MTmClPhz8ZB+cQZQKk&#10;Vw+lVtLiJJIWpcNcU0sDnxQZH9r4VV68IPaGJEt7c53y6fjJS3tZXg0PqEy7PofWneJXlqOeb63z&#10;wuqavjj33B2+Rh4jk8yJ0ZnSqUHo3PYG9BjGyJEzveTZBoj4Uox68PFto3jhMslEOW1tcQoafTGK&#10;k6esUpZC9iXjBo2Z7wwgrdlU8HfcbJRaVlj4W6p6MDyIv8KCxSy1wvbVkEaUf3FbT7xn9OMTLqq9&#10;T0KjdF6ooz4dfcgkTd8jA+ptDOIzDCl1uPPNm8Z8ss6c2e5u8bogoX81ltUPyBg63JcRXaLT1R05&#10;M6wh7A16hH29vGeT8wi3xeNeAIlnLqi90F4Xmnwy5wF5FOmgD2807Am7E35237Gkv9TVKM4/yvKF&#10;JC+2XHvs3zn0/dH5FVcKT7YPv/OLGMa/hXH3e9tH3/u1bXvweLt46YWW55+RK/D7QgsNYkxI+CxP&#10;MRRfIa+vfWI9/KYNfkJn5dUwvIIO0x3PzCPodm0seI6aCw+ArMja8UX6uH0zwjm7wi/Vq65F0vbq&#10;BaV87TV1aLYyZs3KkReQPirvvs/KPzvb7iL39+U7aa5Hbtw8v7mzXWEd32AMXz1/vt28eLbdnGM7&#10;Am+uLphYl1wdXGIU039tRdel1zfbv/Sv/Y9zE+TX5b5Ro/jf+T/8+9u/+3/5dxDMpyzmX2yX5z/e&#10;Ll58uj179iMM4s+2c4ziV1zteDPezc1VJw+S4+JPIAOTQdQ/GiDdGGFOPFh+KAfwE4FQYDtAHcQq&#10;gSrvlKF+Jg9QISIhsqAiMVijeOhIGwjUGMUKu2V3yqy/cOmWOiW0Slj8UDou9C439cbXRZlFsORH&#10;6+u3z+17dmlJfJ9R7ATOzkYMEkCFj++jYjSSxJpHt8CnGMTLuMjf4M5kyJmdk9DAz84P02xJmg9k&#10;7+OzOwrlnFq+1ji42/1+u+LBhZtrF2zcO5opHtpSiUq3xyZURCrD7BQvo9ixtOxM8CsMzkufSfni&#10;PL5/uVHAL2DbKg1Qi77NvdOJc/AKhsOrpYxOUJkfnqAYWITNk4en9x5sD0/PtkeAr3k9w2cU86+J&#10;Ssgrco08/4rMyyQYI66Vs/BKp7vEF+R5ftg3JdFpxlD5noUOBZixd8G/l7//TqHHt+B1cXN+ZNox&#10;TuDAJwTH+aiEkIe+ntUbUjSMz7Ynj8+2733yIQuceOmHkwYVPoZxjhvwsd9yrI8mouwdafBxRsoh&#10;tN2DUElcMiVvy1/nMb/Q6EC/0ygOrzWKubh2AQP0cwREpS2Yjh8dsKDjEq1dl7mQDrQtPoqrrvpn&#10;zUXDFHPuy8foA4G4Rydmp1jard/yDevelt+mH+p8XUYxLa54HSX2+sO/xsuL8GOlRU+SLhl1ygg4&#10;TA/+teiRk7C+OIJvwZJBZU/SUl5jhnKRZ+I1ijuO+jaYC27mqzw9AUV23HCZP2HLfDouXoQknN+d&#10;bRI7gf03x8HiG29JZSEXT8wzhybjiGyOftDRs/gh0Tg/riHz3FnnW3eJ72bHS6PYM8Te3OUZyezc&#10;03bkaCGZf4rO1kWw9JufflBm9K6dDh1L9hSYJjfeT/ud3VZ47lnddxnFWGjpS8YxdK1xwZcz1ROC&#10;7QGrDZMzpgRyc5rh1K8vPebrxrdedAp89cLUdNdNL3SeoIO9T0I9nKcyoM/08wpgjUv6sBuvMYgx&#10;pjSI2wDjBX99GUbGgPpQ8BL+ahSPQWyfHFeN4QuMYnekHzCuHzzGAH3yZHvkEyXuwyXAHVNlwp64&#10;7uUYD+Cj2boeNq7LGMEb5VRDPGfKGV//xdMA9giFffTmO+NuOrhywnDKEadvj1aftvsn2z/4/On2&#10;/Jq+oxM/+u4vbb/0639u+4Uf/OZ2+sF3ttf3zmIQR87QpXm+s6+W9tgEOTBr81zzvTf+26hc8Dka&#10;h+q38Tsm0VXQ4PHBOUL44MEb4NC39I9wPoyZGHv8rHLjfH3pnMEgdu3JhsTrC8q6idQ5Ez2m4NxF&#10;tpHzuw+Q84ePtwcPH20PHj3COH6U1/ufeLYaGjzu9/z6znZ5/Wa7xhi+ev50u376xXb97HP8z7aX&#10;L55ury6eYRyf0+fulL/BP/vg0fbf+9f/Z2nz63Lf2CPZdM+fXm//4D/8EZNCo9fn/2locNW2brS7&#10;vrmAmQiUBlhAwWEQYTocPhoY2SuTD+441jIHSIWVc1ywgrIiK8PonqQzWTwJVpElGb8Cg2/YMsmb&#10;ssYnVlfcK/5W3k7rT3CDt1XBRqRXcpN3oOVtX5eqCHYfb8YkQLl4A4mK/x7KOM9aXIZS/k5RIYrb&#10;+stP2mpr/MBbaSrfPc/4UZifKJLExz/O09et+Dsh+bfLNDWJ/dBH+W6fZycvV+f004WuRvEJV6jy&#10;oEbNtK3yUPn17z7kEQguPsoN0pM+tXC9d7uFT6W9ZNqkjAPtqd5PVGYkqqgfoRg+ePRkewL4TG/H&#10;x2ruAPsyDd8298yXbGD4PmcxeAY8RRl9cUkaZc5ZeC4p76L8Ru2GUb3RX19jOucea2yoCLlQcCFA&#10;htzZENKzTAx7qE+Py9Kk6XKxFfkAp4Y381UeeebTBdcdhz52CQUfBe4uceW1eHRyUn4rTwPL0/hZ&#10;5SIXDbW+ruQBpTXkLndAv4f28PQoxaG1heWLHj+2FRno2CSe5PpzwWm/s4jIN/opH5Wf+fs7Fxrh&#10;hXgoDwTHqj84+Da8yhkORcsnVJjofxzXRgr2lV/5NeBP+KEzTW//abySXzdZxwaxhofpiB1jbfqB&#10;z0mnb74C13+INCdmNzgGsP7UiU+dqHx4okEXXgIaF+mGvAMJLj2iXnvWvOPPSg0RyomxyFZ800qf&#10;OUKMYmiSDp3te8GYeZJx7dypfjSN2QttJKbvXkh6se9liP10p9id8HkOrkdFbC1j3aC2aS6qPMKV&#10;l1uhAzobKAON7Uf9XFApQzLATNPT5/qtUz+6Droih5NGuYSdc4uA/PKjn1aKLHjqU3PiOgsm6L9O&#10;zG8SHLuA+IKofuZmosbJl7f40iIPc0SCEtIovXMh5tqv3vXfugfoL3fQHz58iPH6MHrb5mfX2bPf&#10;GsahgwzfHhg5A09uHgan//RdoR+v0ZkK2MOTs+3jDz7avvPRx9tHH3ywPRYva0HOtlJfec/5b/D7&#10;9IoraLl8icHnejD/QCm3rhHgsy3/BYgB7oc8LwJCE/nWIysGn7rGsOfmvVjXRcbRJx88frydPkCm&#10;pPvqMk/musb3kRIP7oLv5sX26uo5Vqm7pc+44nq63bt+vt27OQdebHcugetz0ilz/SL+G8q3bMP6&#10;dywLjrsvX2z3MWDvvwFeXwLgeU3eS9ug/iuMzpcYuK8KvrJa/+UluMj31dWvgVfgv/GesPPPtxuP&#10;wV5+Af3Qqk2HrefOeYx2+p41j76enLLuejHEendydpabDU8xjD1Sccc17+4J3ENOvYhiDNwZfn1x&#10;DkkYxLShv9kv+n5HuujHL/76L2//2L/wnw9Pvy73jRrF11wB/Qf/7j9EgH08CQYxTNMgvmQgr7H4&#10;NYzdhZpFNEYIwuEk0WWyOzn9wNxO2mSNF9f8A1hYX2E0z2k6k3X8wZC0hJYzOfVVkBM94D5WGIGW&#10;yG9LH9yOO3gOedb7aV3Kph0NjMYFlV3ifLrYftlP/ZTD/JJuFdJS7GMQu2MXhZ+d41lAnejwKQrL&#10;8Wg7xZmQqPfwIbWhgezwTdy6q/7u76CjbdtbsXc7co8KjJzET5C+L0Vr3LBp4YkLHeCdxe5QZOeB&#10;fpsnBb0C7o7iGMWCeCS3cuMyeujl+518G96FMHB0YdVAd0fnFDjj6vnxo8fbB08+yM0e7uT69qEL&#10;FLlvlNMg/jyvXj7fPj8XLrbPLi63z1H4z6HzGhxXrAb+bfuaK3IN4jf08bU8IM0bOlyY7Zt07Auk&#10;fSDu7UECBSC5ZRz3A/1A8mpcxEDE7w0wna/BA2L/htTYFoN/p7lAyH8XdOvPOOTfCS8HlMlQRE7/&#10;hGj+KjcyLISkFDnm+uQbnPT6GSXT+LpjkXrGM6FpM3nqh9InaOjkonHi5OdRTCtN46gygz/jmPm0&#10;ysQXbAIc1A+Ii3bTnzRN+DgfUm47E6SvsZ/dgfPo4/dLbo2HnDLIL35BV2PPVPMGGFkCWfwtE791&#10;1nSr38KRQaEG8TIQkZs++s+LRTLioIPyGm3KxMyR+hqTlb0B3XE8fF0x+RlChg7c6PCVnHT99AGY&#10;t3vFIM+YVk/MBXOAQRWiJwEHMsbQ6nv+ZaMVDWLTe661hpP5uvzLgO+vhquykseR+Te+hhnlIg8p&#10;VbfLR3zltXmGp9/Nru+MCm77QljjO2A4dRkvGhoeiHd8QTzj52McVz1AXwhrdGpA3jaKgZRs2d0Z&#10;BsQl77wAyMtIKK1x7JhnxxmoHLUdXw506vOBMZZy7wd05PjY0s3drQY1PBWUMdMuyfNtdO7wPn/x&#10;Ikax+B6ePty++/En2/e/890cS1PvjiGskatxqyF8Qb3zBd6wlychvFkyC23T7z5yz51paJeftB9j&#10;WfrttvnSRzhGMf2Xr8YzbyhrGfn7Acb5Bw/Ptif498B1cf4CwPB7cw2vqKlxiiF7D2NVg/bO1dPt&#10;LkbpXQzgO5fPtjcYq9vlGMPupAoYj8avNYyfba8uPt9eY7QaT9rLZ8GpkSxsr14gJzV+hbvxL1cc&#10;AxcjVONcA/mNQPg17b+krZeXT+NfQ/MNBv0bxuDOWheUQ8fPi5yT07PtoZs+wClwcvZ4O3Hn+OzR&#10;dvf+KcJ7ApzCI2QC3scoFt8lbWN8v8Yg1sC/R/v331wh61fI0fX2G3/pD7bf+Rv/LJz9+tw3ahQr&#10;CP/e3/5jrpCuEGaugHws23r6xBUDqWH8BoM4N8qMUewEWdUz8YGD4gPlHjq4pK2ymcjCyvGbSbsE&#10;dneUMT6wO6sGzwomWrxVkoQZuCx0q4RlUwdvXOlIwBJNxCV9uePwV7mFZoHtFaM+ZAR/w7f9va6U&#10;ovCz6Kvw3SkGckOJuxRMXBdvnbzIFfG6qjXsoqFScya7eKTF3QdsJTyOFxDRcXwlHcL6C/zRr3K8&#10;nXcb+KF2x7Pxt8PSFOVKaKcP8qRfo+bUs2wPuuh2BxxFt/rrWV0f4B7FC6iEdTt+PqmThGS90x3o&#10;aiHlxvYG/IvTl214VOKhZ6wwZj3P+FwD+Itn26efP91+9NkX26dPn22fodw/v7jYnl1fby+YHxfg&#10;vKJDr72YOTlDKWNIQ5N/32ZhZqwuNZg9W+zY0a8Yr3wesLD7+KPsdFIeExoF41JXOo+71FGlD+DT&#10;uFeO7IelZhc985WLWtQYvO1Cr6nRIwIaNOV/HDQqh/pdvonnYo18V24WhLRJfEAqhC7xhPM1TXdc&#10;1tbmQ87UT1tJsPjup5+Wgd5cLEJnDTF3AduP2Ql2h0PFrqFkf2r4ahhDFXV348lweAAe45O+8rLj&#10;p0/7e3rSJAaalqwsQut9ze5YLjNHBD9H6TV+GGNkJ3UCfpA55YkE82NUpn7LmE504SROx26AGsA1&#10;iHu0Rb3SObfrkMjCGgP4op/Uu5YpHeVK+WUY1qVOeEqDGW/L2PhyqcNPKVp07rCMFOgVxNMxd9Og&#10;9BQXP0VNqIH0yaMg9CW739TXCHJXWGM4u5XB2zZDc4A+2Q79yzEHjESNYsMyb/p0y0kHPDGz/W3+&#10;hNX1uuh8GtOfcOLQ7EfcIf+IQTSJa0bwWk9/pcm3kZPoSPqV55oDwzfXBvODDFB+9MXQtNKUR69h&#10;5HoTmnrI+WNe5IxyudiU/0AemakcDC3kq2uUnZxpJd4LDvnd42MvPPZ2fo7vK5ivUs455g7xJx9+&#10;mB1i/43zQuQNF/QXN5R7eZ3dYMtrCGsU+zi3C4yy7ALTtJqsj9qzvcq1u9L9BwTaQ2LXnPCCcC78&#10;HTMylTWqZQylJ2mUtY798yayh/TZ574/eHB3874qNwvfvL6ikSvG7xptebM9wBC8g3GaHeBLjWMM&#10;UwzFlxrQ2FZvsKs0VN3FHaM1YXx3dzeMYHeC72hcx/C93O6+Xj4G5r071+TRnu28Jpyb+DBMSdti&#10;IK/zvNkJFs63V+AOxGi+jhr3n0NfYe2xII/YPXz0eDt7+GR7KDz+cDuJYfxBDOJT0mIUc5HiMYs7&#10;GMZKjgZxd4rpFzbia4z/DePf3e577m6/8RFyhd/5T//T26/94df3jGLdN2oUn5ze2/6f/7d/sPmc&#10;Yh/Ldu2xCXeKL7yqOM85QI3iTD+EHqmiliKkU7iUnU5UP+9zyZ1yrbRybrsq/mmhSnFgd0vIRRHl&#10;snAd45/05umnxKra8rq3cR/nHYe/yhU1v34Dh7ajRFNm4rf9VBUQVI3iGoYoYRWxkN1i3+1/X8Qp&#10;30VMBeRNBhqLXrBgFEdxtzWdfEx4dXLn7YKmHQFJKoMqUNMaFkax6g++d4PlKiPHdWtMCxaiHY21&#10;yFL50F2+3lRxgsKtUdydcXFZP3+TaQxf9y88DeKcM1yNi9qwvE1SOftO2PtCOOMh7xf/NZa8q/4j&#10;lIMLhXy/RCl//sXT7ceffoZB/MX2xfPz7dNnz7dnKHiPRqAetmvG8JVHI05Pt7vuKqDsPReev2sZ&#10;J/8C7vOI7QtAPQ02Ce9urgYxysrdGmjp85BfHxnF9E7yd5dO7jyy3xpxhnvUiflKXR/TljlMnne3&#10;y2t9q2WsaNvFgFzqaiBqCHtBIv+X8eHhx7Iu9ZJmYCUmnk/d5E05owVlv4vPLEIxRicObe7chNYV&#10;nzHJBYt0rTT5VaOYRTrzpEaMaTWSx/dfl9bPM2ENixsep43AtNcehK5Ft27ktl77tnf2a3LThi4X&#10;Smu+xNBdkA0J0rPAU27IyUJFmj4lQqd6wvykE2h41SHg0R0fHpULbCDnuhM+lM/FgjIBf7yRt0bx&#10;4hs5eTkBMkqon7DFMTa8+JRfP/im40vTnLFMsVK19yk+ATFLl3N1ZMBxDW5pDL3khyflTebazTov&#10;LDjXqF8gD7+GMfhpxLY0RCMD4I1MOf+Qmz59pjLkkcH2rf0IgfZHWPKSzonOtN1fZcygjm3k3yCq&#10;d5e41ZJvJBwgFvzG64q/uPQtFR7Rp+hY+w4vcuOg/VKGwruRHbgdkE9UTGX9jrNzRaPYG519OYb9&#10;VC7UuVLvkTYNqdz3wTyzH8FHO+KU1Mpm+R0+075vontxgUF80ecTu2bZsQ8++GD78MkH2ycYwx9/&#10;+NH25Oxh/qF7hX735rsXGKPPPcqJDZJdYuCSC/wrdJlnwl9C+Gv4lR1gaBFrLvUNr3j6GXYRJxwD&#10;n3A2maLfyKSIjB+jf78QxM8zza+u8dHP6iZxMWgBKPCdDj7q7AHz4N6blxiwGKgYv3fRufc1WH36&#10;EJAXb5B356UGLEA9QSM3O74YuncxdO+BS0PyvgblHf2XCd/15j0f9UY+ljQgPnzA90y8AY/nd1+D&#10;/xU8ewnknRPYcDeEfVGJ8+0BffYi74y16dR7Y3zj3ynGL3D/xBvsHm33DZ8VHuifYBRrDKN74ULW&#10;LY+RvPLGSHeJLzHusyPurvf5do/+1CDWCL/Z/uBf+Be37/3mn5fJX5vLNPkm3aOPHyNM3kHpo0ju&#10;IkhKwjglptBUhahg3N/boZZKuXe4wXbL7Qlv12lGsQ8NAMGm/XROQa40T0R/wXtcJsvP4paS2bsC&#10;8mI45sn7ne2FxCzQTtAaAjkAj1/DgAmLsrbM9KOGJoAKiPJ7485xb6DKTXiGYzybVkPpFlhmYKV1&#10;9/ndMIvPV8Et5btoyj8N5qvMXHwBFVRpl2soKvrl8YRcxb+hny67UVBVUikWNlNj9xNI3Myd18QN&#10;rdiXXKpFa7pAwV/gPgpDwKzqxytj2vbtc188fb796NPPszv82bMX2zMUpa9bfsWYsFrs8BqD6zXK&#10;8w3j5fv3XZDdEc4ZOxbqWRCyuLOwRDogJu+nB2BKdknyaDcW9Cw47XT6Kj9D+AB5PX9cmaAkkFnS&#10;nTF8byh6ziLzxTkL0+U1NFnURe0BiyZNYh34CKVl/oBgcZGJ5o2iefKErshxyupwNz1ofEFlWdiT&#10;YnDkVau54BEO58YF/45t2Mc6eV7Rm3wMNy54rlODrC86cLcQX4MlBrHn0VvPGyDzFBP84Fh4zE/b&#10;az7lOAVwmGuEkbcD/UJlcBbKYzcx/bfhXe6Qr2GEL2SkDnnjnCtzPGiMmhqvNe40giLDKSu4U4YP&#10;iNFdsj1vT1/Az+R5o+dALrbJTHnLrHLKgeN3JxdUztPSnRZTyFJv94PyfhKxbD8Jq8B33+ri0C8c&#10;2l7yTCR1weWYTAvhCfzJIp1/kPpyjyt95o7Pwr1ccEXZa/D4GLbD8RB102psNSr+GK3qIsZcP3Jg&#10;q/ppGl/ClhuKStWxP6Hbzv6kXcMrbih99Eu15O7tCsUVj58uwa2jhug5WkAfiJ5lcg+4W+tbaa8x&#10;3HLcADDdssWAUQtO5dI+exOdFwLyRFzS6MWy8/PsEYaUF/3MJw3Q3rQI4KsTcyMjGC9p44J15xzd&#10;kyMTGNfKrfPPJ/h85yOPS3xv+4XvfW/76MMPMzc9j3yJEXk1hrB1MZI9duFRs2woQEt2hWFFw8iu&#10;Pu1GdgXDAj90MX4vHKwXTsNHvl7gQY997/iiA9aYR+6o4z+X6uLzF88wNq/y9IqPn/gvIvzBsL1+&#10;4bndp9vrnCu+2O5hnJ6geU8ZnzPgFIP5AWkPMGYfeA6Z8P0Bd1TxNaJjIGs0x2CeMMauG5PAa3fX&#10;MUYLF/Ff4b/CMH116U70pJOGMfzqwrPO7uQ27w18fM1Ef9MzRGFUeEK4m2vyx3P4/q+oAVwj2B3i&#10;7Q7rm+sFTAsPrbN4Kn/L0GieBR7PUD+83D7+wa+b+bW6b/b4BO7v/b3z7dMfPc9O8cvrF4CPZ3vO&#10;1QVMfXkB57xSlIkAsxFV0YoK0v5pgsKESBG8lZrfugkDSiJ+J3zjGuQRWb+L0XFkuyypsAqNp6Zh&#10;fqLIAjUSItxAaBFSCbDCgp4BW8pQxb/8gvUX9Sm3aFtxk5K84tN+6iXxUG4mmmExmh/wRz9tdYHu&#10;Au+74k+3u4RZjUJnJ7yCiELjitmXqvTZ0d7V3wPz87f4AKVTKzWph+inzNugdeTnpU8lMLR8Ddox&#10;sHdD+yuAnxh3VSgqZ9L3+i0jTSmLS7+VGJTRfa5G7fcpV6z375/BM/quPNAVJ5+LnzvEBZ+EgtFI&#10;G6PILCeExwSE9l2/3Khvd/3t7pfwgAkvnN073R5zZfzkhCtkDPPry1fbixeX24vzaxZc6Fb2KXMH&#10;OrFGGRqUBmPGwEGDd5e7u0sSreRh5izaeaUoSs+nU0RhQJcvAfHGDZhCOdWPd6WvO9M1+PCFSAqk&#10;jqpRDnpjHsnpqMavPSOd9g33nF0XizxU/v7d7Tny4uLkjVUnJ2e5CHiD5UTvtxP57CkUyLE9ZZgm&#10;6BOV70Gb70dNgnPCBcQxa9uVZGgpO0mauYMcw5cYnxrtXijYwNHcCkTe3en1uBBjQFgDuGEW5hi/&#10;8qJlYvDCe3erTt3tYHHVz9lG6ul7Y04WOvuBf5e4af4LEd0hJ6VVOuyD3dNPuPojdYk7RPZN+dPZ&#10;3+x0T/kmJj0f0vZ8stpe/Ynrz79vRBN3kGMsOWeOfaCGsMZO45KSWU7lhFda/zZ2OaI8+fPXsjNA&#10;2SmhdpY45X1710tfb4sc5DnEJCKu+1gKjp1+DFgujsbf7lIQP0uoFRRI2vWrM+ZPeBL+rsTUH+BL&#10;XngMprnh1Iz0K3pOvVX93JvR5Cc402GAtqU7BhN9EHxm7DV9uoamG8byhjl6AZ5LeKhhnLlBo2vW&#10;BDwr2rm7xo/U7JwigxrHXpxKGUXrwGHfQgt1bvW3wcBxeSPZ5eYzcpD1xTDzI0xK9ymbyoaLqfNd&#10;aBnlQJnI+WFA/1qjV57Bi+haZSZyQz7jFLlgzLxgIhc94dlfn5bwmvl2N8Zf/qWDJsm5unC3ESOO&#10;edWb6fzrHJ0CfuXMMfNRdx4Nu2IMzjG48nIH8jxC9hSj9ovz8+2z58+380t3Q7ft8dmj7TsffLR9&#10;98OPt+9/9PH2EONbXniPg+eML64vAPQt69oL06A/hjB4VdkOeWU5o4Eej/AE3Am1DR+dmY9p4LZ0&#10;yhBSt+VYGn3My0no+13WIh8reEIFTD+MWJ80BD8om8cN0r7D59teI6PoIvV9Der7mzcK+jIzL9qV&#10;F//hy9rDZCqXCHKhlo2PIJJWqcHhG1KS7FOfbIPPIOWNtq/hMWHnqJsXr64Ywyt4coW8szZdX3KR&#10;E7jZLlinri9Yp1ir9E17xUXimxvoRxm8enUfPj6AJ8j0Ax+51iMRr13DXM/QrXdYe++ePtruMU7b&#10;/VPWixP47b+dbvBsubjJy14Yz2vk4yXj+4rwy0suGM4BbyB8dQ79GPLuatPBv/Hf/O+Cyjerfn2u&#10;o/8Nug8/eYRw32fAPV7fwbEzDmjVqn6VQNVAJ3aEkJzCfHTj6w4livEAx3kVXv3E+Bznlqrm6a/4&#10;Dm9/6IGFE7I8/h4H2yG4HIGEqUu5lF8F8jnGtfy643R/+A0kKc5g6x+7zIQvuxQW+HkLOgJ1MYz4&#10;dGcWVYcy9JmIrzCOX8ZAPsDrV/5dVXhNmTcYu4JXcBMOuIwuP/lRoUeQvLfS3gHMiKW5gCgAlZZK&#10;5chnmhHJRz8untx1ZJmkmwYxPqByUElk4IK2BsRAE1u/Tr9Stirwte2pg3yg4PLoMT/gv4dxgFm1&#10;naEEHt7F0MK/8wqDwP/nQgfKxDQNYoyzXD2jBH0g/UijMufimutr2ptH/njFnDf9qM5RsOYbV0nW&#10;OHbG2fP1QfFmnuFrNcyzViE48WOZcHFML0kazjpjc2QDLJ4ZvcC/oO4L2vvs/HL79Nk5ixTjRb/u&#10;3fFZzFyM3BFU6C6KGoaMxV14dsdzz+77iJk2bUx/B1x+jhxtSiLZIRdU+PTI87wayMA9j8e4AGus&#10;rl3j2eUVHqGUAw8fsZA+3h7rP9QHHj0mXXi0PRTOHgbOAHecuzvsg/69sHR32EXgJBeY3VkG0nYN&#10;9lyAuEscmZDvymE/cdFzhumM4+InHUwXG39HuCVXOjxynOs7/geIGx8XGcWPAaxPTENgxrZpjQco&#10;bHrGnbLO3gENY+Wg+a2zHyPAoLhmwRSwc7L4OqYZvB3svnIwgNwgE+MjxBl/igHt77FLT4LDHhnz&#10;Ix784NNHxjMryl992RGWLL7sOnjSdmi7GhPSn8Ub3x3LK9I98ZlTn7RxTdztnfAwhFIIsNdpmWhn&#10;Xloq0K7xnQ6hwUOZgeP0LDIN61YWjtZInPlqei90m5Zqw/tMHCHVms+nRrAbGAM1igPZeICvjHEu&#10;qEyjJeWCFYD+M95w4AqD+JI14QpwI0TiVS8awz7r3Getu/uuLM5a6q68Z4MvgcgOeRrDF8jSOf4L&#10;/GeU+RxD+seXF9uPXjzfnmFAvdT4ZF4+fvwkN9F9/OTD7WPC9xRcNww0tK4uwYtBfHOBcX3JRQxp&#10;0JVjLjBK21ejODYwfkAGLlAMB2RqfPHjW1b652JHtlbK0MX09wS9dHK/hrDPLxY8Q5yXfKAzcoEN&#10;RBeLFrzuqvqEn7St8YpQvcQAdeOjbckzRyszCtkiTbqslw61boHxB14zWQVRwEJ4An/R05cYvefP&#10;r7fnn19szz4/L3wmwN9Pn29P8YWLp/APuHx+uV29uNpufPEIdV9fMY7XyAWLgvBSgJHeMN6jRfgw&#10;M7vt0Bsf8lxDwndoGwhLQ7ph+i3ITfonn5E80rRLCg8/+d52xkXQ1+0yJ79J99HHXh/RowX50EM/&#10;fjO+OvwEV7zpkzmhQ/yndTueNfmyKL0FyU5egrszXn/lBZp4CBtofAUbAPZ6CScDd5QeOM57v7PI&#10;cbGfosrBrcL1+E2bLtDC0LMg44K0IsyZjSvct9YwCfTdAYjv8yULlr0jaKRNeEHySB9DTjA88Hb8&#10;fTB1vfruKx+zxJF3gLliNt2FxD7bqy5IVSjDu10WgU60Q/wAlMvPVGrACWrQSdwyKwtwp9Rd2bkT&#10;3LOm+dsecIdIBdrjHUxAymlEdQcSCl091oI1stFxMbzGbO/BwaWfFn6Hm7x3AT9v4Wu/0xF/CQ/E&#10;kKLDfuIDL1148FWAz168yLnoz589y9/L6mRGCuMe/PaLtsRqsybJgMoVJeG/MBc4hbZFQCzxAyU7&#10;0DAXDPeWERzAAF/GcIELEp8N6o0fD4WHLKKPtydPnvTs4Ycfbh9+8CSven3yGAM50PzHpD1aaa3r&#10;zSMP87QQ/bxpC/xp292w7IgVpCVjy/jnH6YhOoRL+1v+z+KOqmQ8jnzxyamkyWPDa/xSZoULq54+&#10;ELk2vnzxBFLX9XYtbIaPwL+aY8ywGF7dsNjmb+lr4t0xrLyLoXIXXhDvvOxClDmbEk3Ph3IH9nQO&#10;G5+8cTX4DE1ALEtqiNofjTghhh1thx5w7LvvwnySbvbCgy+PYgjSl/2YFlBe1dnWtEm1I/AHZ5NG&#10;F/g7dU1IvXHWSXxKrt9J/hmddcrPQvEPVF7mb+vsAjOe8YH8u2C/jYcHNZgnv//cAeoDIG+lBY+7&#10;p84FH7HWs8JcQPhXPXybMbauz1733gqNYncM9T23HT7TlnLkueHPv/hi++yzzzHknkPw67zxM+eG&#10;P/54e8Jc9s10Xrz6EibfYuej2er7KNjuRIorYyf9AeW/chG9NrKh0zduH8cHJl36lZ0+qtELYOb5&#10;uvjVr17iwhldsIM6IRfT6A190tTropXnL+m3x3W8cJh54mup7ZM8ztjRrvIohEyg9DseSy5XX0Ir&#10;JQwnn/noLr28EOcxyKvhW+CCC4nz8+1cHzDPf1Nz/43gGGXMMZIDvvTqIuBxEJ9hbHrtBmiS74R3&#10;OSHec+Olr/RKMuFFc5JW3jF88mu/kb5/3e4bN4o//uQ0Pt1YnVS4KmDjMsTrp14HPV5S6jVvRX4K&#10;N2X1xTzKIEKLEE/cj9/+JJA6qZUyxid8AH78HtKsm4S3yx/juh3/UnryDq5pK9EyUy/Q5J/edbJm&#10;i03jSnwDyVf6OuE1Op2l81d8YYUpd2yMJp2JmL/0Bcp8CUjXsPX/gvupt+KEJz7h90H3e0pH2g4N&#10;GKFQLrgHXJroKauL/zkI3mCRv0cd92OmKYJ22Q/1lEsViYpjV4JH0LIL+HERIaeKCRC3LWgIzx3m&#10;3kjjyzh8O13+LiVfBZBHmlFNmmaHsefPpM8x4XfGJkli76dhaaBR29al0LFbGalfxT2LfwwAPxPe&#10;460SJ+rpO5/diDIsj+BVF0QXUIwifnyr3mdPn24//PTz7bMvnuZIRYwlynSnyfIoQi+SaGIuXGxs&#10;PqXb9OULdplY/LcgxyXuMcb3e6RidmprFB8MYx/xpFEsPHokPMQAxvDFGNYw1o8x/GSMYneS+5zU&#10;AQ1ijeHHgL5p4rOdviWx7c5CV2PYnXF3iYfP0A3oEp4I7jj81e5Q8MAxPgQ6XjXiDGfM4Ptu6MQ3&#10;3UV0xnGVo2bT1+KqH7zNOxgRgmO6gEqOsWc/ffLJJYaxL5UZgybziY9k28fKmrJn2DmNbzYQ43j5&#10;9tJyhlJvwJyjeCI4qu3OMKTFyEy/gPa/xoL9tUzmg3pBn3gx1R86YxATzk4Xde1TztFqXLjAr/7Z&#10;1tCQ9g0MQlxxHic1lD4Kk7Pig8vk4cP61pG2Uvffr3bHZdq3fYeSH/sgXzK+a/z1Iw+kjwy8bRDH&#10;CAPmpjgZrw7UGPYJO4+cd/6zon4TPzIi33PxCkiLT9/xaIZGlschNIojO7SZ1zZfXXLR/ZwL7qcY&#10;txe54PT57h998OH20Ycf5SLWuaesaqR5A547zzH0YvBhDMcQrBFX497+tn/7HAA6h+rCMSOkkVm9&#10;FFiyA9ivXIw7/+lPn2DSi2BZHEeg60Ui4TsFqivkC/m2m3PsMYgx3LmwtLo8jdGKfjV/XOiUltVG&#10;6LdflIlM0q/md6wLlmyFqS9M/u6O8gw7ZsG7cAf/gvDwlf8mawyfb9eXPkxBeA7NxBm7m2UgBxxb&#10;+hdcC99xezs4Jqst29jbEgh/8mt/dhH79Tr1wDfqPvkYo3jvoJ1dzDSt0nZ7wI7GRdfoSoz3VoH3&#10;uI5vcQ7uQzsK89tGoX7rCYe6DR9ArxnHdc1L8nxaZKUfg+n1p84tn89t15S2k+juVk4jX+XU1nu5&#10;ttEYfmhp3AlfWIYnabtRyjjtQP59xvA4rcaohu1hZzfldnizPWC4H+hTPv6EE8+hhq8E/3OY8p5A&#10;Sxq0m67veav49OaE8X2AePtKZa7D6QvGif2lbBxtK3sz+W7Jp2lA40ewyqvcXoOoCjTYYF4V5OwO&#10;e0zg5J5PezjNguAuiTT499ZLFLTKP8oAPDljCkRRgoOvCGkto2JkOQs3pc2WJlNSqhXTN+kcl/Ed&#10;wyxt6dvOmgMJr8I6qgbzwpN+rrg0HxZN4lT0rzBf0+nrpM+vX24//PyL7R/88Ed5goZGkn/69cyc&#10;O1FV2uqALipmirv96u4+oeRJ1/IpGAN4xbML4+6rvjx3x91dGcAFyouR7Nje2r31Dvg5SuHO8Xps&#10;0IBpAcs8iCE9O81C86Zew3lNr4uhBvAxhN/lb5g7oDsOr7FrbNJ+OucIHwOSuy+8iC7jw5jA5/yd&#10;Cc8PRoyGjaCRU7B8YOHo4mOY8qT1L88awb3zX8P3DbBuhApoGPtIwMqD453+j7U5AL6DdPMBt0WE&#10;ucjNhfZKU0YsG7+VEq9TRurrbBMUAB/C2cUWoHkMeH372nFwjIBFJFnLFx8+eTlPTePy4SXQc6gY&#10;cIC+6eEZn7ZL30RdFHENSuseOpRJyvpZCUPe+ll59eJIvxXeI+930qbLnKdfViqvpL3yEnmAOTX+&#10;28/00Tkv//D7d/iCJU9jvKhHnZ8xiDFaPZrkY9Hy2DlkxB3kbha4e9z5U6NwjRs/kde0jUyhP9yh&#10;fOZuJcaybfqvm8bwh4AXts5D55t6xV3M84vzGr7roqX/VFT+I9e0FNkGbG/Xb7Q/TnZ2rHSV1crj&#10;0jfC0jk1iPvv1Pzrlz55fmL1S3nLhSn+Pt9genQEoNv1qzxfFwjuHJumoeyryH06UvRnatRZP+KK&#10;m37Et3OG7d+q4Lj3vgv1KGFlwQ/51b24IrBiCedbfds+T704y0FfX718ydp2vl1dPNsuXnyx4Ol2&#10;df58u8ZIvrnEaMZA1iiefxO8kOrksZ3SHAPYcRIvcPDLn4Hv/PpvhoSv23U0vkHnY9kePXmwOrKu&#10;MtJp1dVBecjiW74B3Qo7cOP2vK90RwgWKOSzUAWOwwA/h/KJTl6zmr3S8pn45K+8SbBMC630lnk7&#10;nqQpm/A4JU54y6169VfaT3LMGmU8sJLqVqJjIRCenRp3Xr2xS2Pz2JDdjeQJM57Jp6zlU4e6tw3a&#10;MWaJg/8WrPwYtz8JwH3KhPaGhTMgNy4wjgM+biw+EzePHqMn7hR7A4S7xX78CpBOq4eJeJhwnXz7&#10;xJwP5UbBLF1RZQSoJGIMowyj9O/2Rpo8nN/zxfIfJaBBfHXJlbJKm/kgjtDCT/AN3iM4uGZKS75A&#10;ehQa0rM4ktdPUCdvDMn40Fm5A+DlhFfpVBW3ofSeiAvHrYVwhd1FU9FrGPviEG+MeXZxuf3JZ58F&#10;vBnGu/I9H32XBcM518XIfxAqb4t8e3KgS+ATpQ3OKOXxwRWjk0XnbSM0j99zDFyo7nfxrUH8HogB&#10;3R2r7vRYt/Wz8xx8tuludHf08+i11U4e3RZ6DrSGl6sP+rr0MQF7dQjHHZX7aZwyt4bX0dnHZyBH&#10;GvQZpzGINQzqa+Q4lgdQlhuuXO+4HP/lK6mzoGsU+lSAMYjdGQ4QzhMCaN91rv3iq4wtkOJIOnh0&#10;NTTgHf49OhbdA+TfHtLyenvLiOcIglc/Tl7X14lZ9MOLGPLIm0ZWdwRJpELHKq0E5uxi5vjCIfQG&#10;Q/oO5B8PcsUpTwzb15xfxid0AGn0Y1vJq5PWttjfg1th8xM8xP1ZsWR+ObynvN9B0uivuuqc3Rhe&#10;c3r+1VFWavgv3k0etbJTvGCXF8qI3It/dZ9PgfBfMjcmovvyhIJXeXmG6c47jxYIc/Mqkzj3BchN&#10;nyjx/MX59vT58/yVzyTbHmEEf/Txx9sHvqqZC1mNUo25vE7aneC1O1wdVdl1voRPI4eGkwa5K+/L&#10;+QuOPupN53uOw0W/FNQJNYRrDOfJM/bD/ihf4IGUyEn5DEQOy7N9k5Ay8cnLJg0D0yMG5fFLwvbN&#10;oxUOZmQ3dLetPm4SfyYLNEc3HLVRRx3q2j/nnlLQ9kNAwVJTHFeDeOlY/dQrfnFj3fKF7+4UL6P4&#10;xXOPuQgYxxjG7hrHKGac8hQk69HPubE1/V60ZA1WtijzLnD9+O6f+a1F3dfr1AjfuPvkOw/pYA3i&#10;/M1ChxbfO6gOoGOY+PyU6btb6Rnr4/SvcIM2fqD1doF/G5KZIqteft9fLmECKz2JjSY9/spLtplf&#10;Sn87/+CWaC7Qo1wD+X27/LsdgqvsKbfOSpEqyA2scehCJXg84R4QAxb07rxqhDZe8L0zMWLvcNVO&#10;WcM+IiZgeMWn/HG9Uxo8pc7ZgoQh7O30d0HwQ8spUjtwRvwhk3TgDDiNUbp2iQGN4RhU9FA+Dxfj&#10;6P9MxBrB9UdJDKSoYXxyVx0TVSy2sXYN7mlo9U7h3C0MLZCdO4Svfe2ojy1DcecslgYL7WVnhja7&#10;k1G8BcPTzqQ1fNutHrVzcdIXp8wMwJPAis9ugWF+/C7XRtqeyql0RIkfQRYelZelwfsaXL7FzBvw&#10;XqD4/uFnn29/9ONP8/IRDSafTsGK0RbSBDKHb7OBkhFQr4OKsHRSLT7jSCTPQ8bXEI3PIlQDmXgW&#10;JcDjFC5aGroav9ntdVfX3Zzm7YtZyiIryyB+2xiOwSuErs4T+dNljrhp0j19wJ9FA9L3cPhOfNxe&#10;fnhwnPkTnIt5wHDAcQBIy9gAylYNGw2c7urm5hdlbZU5GET41B/j7xZA2IS9+NEgrEH86tajyfJ8&#10;V/JDg7DPFPt2xIMB0qU8eodCo4P23WLr6fOjX7Au/hE+Ew6jMn7D4YOwz7PSw0RgTN2hnFYE6pBJ&#10;sQLx9p8+C4QF+WReRp/06WP8xAsTEnOpXa00c3dJsx+7t0rGoz8rmkzAYNxReE/7Chf6aLt97Bxu&#10;P+QLshE5YRwD6Ct0lE+DEOaCqn1XTgp+dqSAFDl/fIGD4AWj6XkPATLjhY87uz7tJXPZcVAHORZO&#10;dAZbmmzrHAPKl3JIh0950SD+MAbxB9GtzivPpuaoAX4f/bV2hKFLkEd5Zrg6AT87nbRT47csTbOZ&#10;34WZ8827naZO0BCOUbxwph40OwbOZUMZ9fTLXdz2CfIig5mXzhWgTzapHk1V6u2jCt/cIdZucv3S&#10;aMwxENYP5TP8Un7tD2uPfZRP83jVdCy4Fj3BbL8O4ebLyfmsMQmfDjwzPWCf0i/TVn1p8T4fb7j3&#10;TPHVi+3qvIbx+fOn2/mLp4SfLaP4anutUaw82Ak7rXy8B5TRrsuujYyofAKMf+/P/jaVv34n175x&#10;953vPaYjdMirifh0bInA4mgEMBBGL/dWPGN5nP8TnQgsDxb821BME16Rt7CvvGY2nqj+hJuTvISN&#10;NdycJO5pb+O7BXrvcK2zHJH3FHuvi+x9CQ4jUMcYkDbndX39724YowzOMDjOkJaHwBnzLWA68BA4&#10;tVzK1/jtzu8BkoZQa0SfLv8Qtszt9C/DAY9txSjGPzMcXxowijFO9XN8grQenWA609mZ+scuXBh+&#10;vANSYuWPa96K4FQSuYLODXYoy7sYYD4Czmff0l6OTGgMAz48XsWtQXwwTAAnfSa+LXZhb8PLW5CM&#10;WXmXS4+WXOz9m7K4pJl/DCl3CDeOW3XSlhECflxg0u/1mUVVxa7SRxOzSGKEwAusz+0VCvqz8/Pt&#10;7/3whzGOv8Aw9o7yPOnCNkE9xiDig9+EoApQBlCvZ9EhUXAxm/gYxg3rj2GsQTtG79r5jTE8u8Hm&#10;oexd1Cib+rsRXIO4uz3TRsMubR4tykWT/eYC3x0SApk70t4+STt++rXoFRIzjT7tYX9XnT32fpeh&#10;X4VoaoGfhh2nGro1Xnu0pQtx4yNz1QuB1LN+F88s4AJ5jqnnaWe3tEbxneD0H4ArEq8FKvmIPswX&#10;ynpZXQMgRihQ7Idx5Zv4AbwgF+QNQBX9liP9VvnWXz87DP07kG/7hz4rs+VTcRxGQRIZxp0nxsMj&#10;ctN3iu2QNMqEKNuxzmEMRDljFIEINavN+YT2VM/PFE9lvjPOwfcud1xn4fpJLn0U8ll9IzS8UQd5&#10;YRPD+HWPHWggG+8/Dhqb8gA+voM+qXCuaDCeYvSeov/clMjNz1Q03N3VGsS6zCMD9GGMR8/+en+C&#10;RrE71T5d4olHJT78KM8xdh7be3ed3X32SEFu2HJeUr/GfvsYfbHms34MYnknmOe81od4SRp90vla&#10;1iaPgDTHKEZv2A/jkWd7TmNj23SXk/gCw5FDeUukR48WX+lDjkisssV2+LgD7pMoYpiS3xvkMJQJ&#10;Q/giEN9+aRhDV94/YBr1lTyN5924BfoCpebfAsdqwbFhLEwZP3Mh0zx9wJbe+NKPq+3VjcckXuTI&#10;xJXnivGv911ib7J8mbEKRn/si6AbpoWhhRjBy8+H8KOPv7s9+e4vtM7X7OTMN+6++70n6UwW/QgO&#10;sPx2fBWMWwyxRrKWP0yxbuqlcJyMHairEvqpHRX3j2FmwSgtMpf/ZbfTdeSXMMMl8ICn8eDjS4m9&#10;zPucNd9FR2gMJLb8oeHA5/A6s8c6CLvCjS93bHrK8LMUF0sgi7xPd7hHmkcjxhCt0bmOLwjgjKHK&#10;TB2DNcYrY/Nlg3aBeQHKDiz8Y0hnx/gdsOOlPR/zvRvs1glt7iBrDPdscQxiQYVg3+UfeCi+HHGd&#10;SaRHtnb5alZ5L5SvGS+gqf2IWUA99K902vKNdRrHqCZ4Ca81ilFkKjfHwXZevmTBIc0dmA5RF4Rb&#10;i6vTM7SXfj/jFoklbyXvNOqk3S/+LAa6lOFzkJ9VNMWbEBQE01MyjCsn+1+lweBHesuvhPn1Oa3u&#10;pl2R8IL+/fj5i+2PPv10++EXT7en55d5zJLP4lSB50UqabWKNrv50mUqP1mY7L+R5SYv9KfeAuZs&#10;jdju9MaoBRyTLoTi66K9H7cInpVOoFCl6MXh3CTKgDE3nCd21PQx4BruERD9kFgG8g2FNpAk+k39&#10;pFku9dqfji5hy1h3tZPw8iMXgshw8rqy4ng0vv/bQDyLsPHUNb9oj+MxfGm5hu/Em9ZHrWH8Uja7&#10;wizOguEs7sgyUcIFkhde8NMZgvlpH494RHL4S6j+hB1Hxia+fKMelaeOHJr0Ww784UsabEkLWSuy&#10;SnqMc+jNCwSg08cwpmX9Nb+MT2uvmbMxfAmHH7ZhXomiKGXTRpoPjIEVo2rH6I73otu4VQkre5EL&#10;6YY280p/x/PgyDHTokYt1IK76zwwkOhXOMvxiSUL7UG1+IOfMUVeclY6vvKzZGrJ0UAokH7wEQ0e&#10;567/kHkuP2eImWOOeW+mgpMUzz83lLHPmU62oTxFBxav9GgM+9plimwnZ2cYwx8ETglLe1/HP08/&#10;8EkSAHTPfAgm+eIcRx9UF6CPoalHngR19Voj6EfmPu1l3KjuWPk66jzfXT0SXdL1JGHzwGVexpz6&#10;Qh0UQItzUb7uckhO547GcY8f6cvfUG05eaPA4StHqWhY3ej6TZo8yz0plI8spt/JIkqtHeQBdBF2&#10;DUgaNEplwLB0J84nSJYTNy75U+4oHEgdf+WbN+B7n0hmEGOMsc/YvAZ8WlUuWuirfVEu2iZgMwQG&#10;p5EDGZWvjOsA9f18/zd/Z5X5+p20fePuu99/opykgxodMcYUhEA7uft8KlSW1T9AhEumGC/q5crM&#10;cWQfR3d3jOvYpTY/HRgXS4VnWHO7bFyS/Bl8qx9AJ8BqY3BakuhgSopxE7/SSU9xBElTKuymxYlj&#10;wggQ/BljdyB1GOqZLJan2F523/XCZ+XISyF8yoRnhcd4fUB4vzlujwPUuY8RbXiM3N3gfRuSZz3f&#10;wmP5AY1uDe1VZsFxe5ZJmAm3t21d6qU8/NAwdg8h54jxNUp7nhjFJb/Cbn4IhmP+JGCq43bg2fHI&#10;0GzGqmDK4ig4o3DwXRTuY+RV2dYgRtu5rRaj2LAGW17tTLJKLQ8qxw/KNS7S4edAXMe6ctl2F8m3&#10;nbTtdUXXUkPjyMv0QyTBZXDB7sgz6voJgvg1pirnOtNq/JRmOSa4kF4iP+fAJeV84P4Pnz7b/sGP&#10;frz9yWefbxfXmMz3GCVA9ePHBg99s1HpjEc6tPNJu3zNnTJ2qfHVT2B2b+x+cArkRyFDf8quOlKu&#10;gg5i/BhuC9DimRN5DKELEP0xzTmSMgvPjFrqDGRyNRy+EvaGknnqRsYg+dQVSLNs+rjqDY4sAubx&#10;iV7JZ4oso3flJQ59GsP5e1aDA59eUIbygvV2f4w/xhc+GS4YvhvD2Iscj0lcMm6+/atvdHNB9y/u&#10;4oksWC80FXThET8aEx3f8sq0XHyQNhdC2Z0jN+HUW/6EgZFhjeVx4QeNy49iX60Q1xjWwM3LCShj&#10;2PxgzgVZWowv5DLH8qS+wl/Td+dRDGHorS+utl9BLI2FwQgQztEfIC1T34sy4zO2osgYNxh+Fmf9&#10;9ql573SWXWXe66icjRHpT3trzPjVKMvRiSU7A8pN5atlhRifOyX6pU5j8+zkZHt0+jA3z8lZd3I9&#10;NubcS9+jh5Ar5pNymqMEyNYYxeW3bROAcffBc/bwUcA3UuryZsGrqz4WbD1aLYanYw0toUheqwcw&#10;BLshsIzhZRirgz3WpsEbfW1b1KlxXNk0ntdwr/Lx19GqXnyzzvgPlHjBVTkuOBaOZ9fX9ksOhH+k&#10;z0VHLzKgXbopkzrRE5QkHpzUIyFpWQNoyzIeo3AnP9npc/utLNQYpqaG8DKGTY+jDXk0ekf8ziuq&#10;JJ50CxyFM3b5XR/zSzAA9fRFPy+poSnvKXI2VY9CN774Mx/4Od6J1wVnaFgp4l9pUttN0ISQE9oj&#10;/P3f+npf7Xzshq5v1H3vFz7YOdxOLmYKisSEk27+qvhTu1ZovfdXVi6iWB399zrrD46fREuGcyFO&#10;dHkrgmuPv2b3MyNc9DBzFoujhHajGN434/C4szwtgoZ6o5xGKgYo4LlffY3TSasBWyM6xurKPzZg&#10;NZwDpBXeCq/6tyBljsB3wN8BH3L0YPehla55k192iJlwswOQK3iVgxCFoj9jNiPkr32vFyWmkhbC&#10;GzPqUleAj37y2Dfg/oZiBH9ghVUE+XvvxkfVuHeqMmC6kRflCO4YLECNHRy4pSdNAknTn3gSGnY6&#10;6XaaBvJpehG8x31V3pGzzZHhAGj3nUB+o+yANLfy7K3g2WLfO/SMBeyPP/1s+6Mffbo9vbhiYcDY&#10;0qiCEXlrX9zeAl8hqp6PvksKZYnF56ftts81OMzXTf2FI6CCbpbhXf8w1rN70ThmADJaf8XNJ838&#10;7na0DJGUMf1gEBdnLq5WePRaPvjK1FfBl51EHzmbmU+atT25pK9h2t23GjmEBVbl4+MTh13AVQe0&#10;+rZeYAHHaPRlFS8ZUK9jfP7w9c2bhLFL0vYR04/kwPEgTFoWSMDFvYaEF6e9QH17p54vYZGCe6X7&#10;o58g/ZvxxzuAKXwNzjxqX8ofM8cYFDziFOPFTxqRUjG375FdKmq4XAPdyZOvC69tBK9uUWbcH8Ex&#10;pF7+ZQCr2PsPhO2VD1ASSO0d15FbaXrpxwr/aZ3tjRNryAUcf6S5svMWVB4qY/MZWVW+7UX+ndHI&#10;1Oh0XEOw+MmnUfWeFwJGimH1zTbA07b00Zf4D05Pt5Ozh5svx/HfTfH0RjqMaQ3qGMIY3JStDAMw&#10;MnjD1ENP5a9jIL/dtXezwntNPF53SjiATAjemD0wRrNG7/4kG+8RoY/2tzqHdsDv/K8EHYO/0lYe&#10;S2P+sYChwtonSdrw1hHq/FFWNLQ1wLuJkkd40m+dvM+mirwg73CDHT09gpH58uMIyqTlG1rxY5gy&#10;Xwk6uWvs+OPs0m/65OYrLU1KEyMN89EdpyWOVyBFgGe/8P/vRrFXBt//pU/23o0i74JRIKN5rfJT&#10;OEu2tGjfDttG05pe52j4u0alkSNnvWMcScQNnknYMyJvHfJ+VkLlcK9mvwgcqv3UbqchhPkdXAdk&#10;09f6dQntxSSmuyDGw3tYPspN2BU5eRrG+xMm0CoxPgn3qMTBEC40/gC1mh1gYDeAV7xgGY1d0zV4&#10;3wpT/96blwXD4gteoe338W+UvUsaknsC7D5d1Dj2/LOGcRbfNTWdiIF9qtbJC3/0j2Vyf0rKgmO+&#10;WlsFGD4RyrEJ2vL0cA1iUpztKjuUmDsl2QmRx9IQ5UXvyM/ZPa72XRg6TKXN5shOmmNt+4UkAC23&#10;9+sIJr1U+sFRsTnLBfcg+yo37S4gZc1USACjX3ivDnb18WNPVN0vydcoFi7pzKfnVzGMf/jZF9sX&#10;z8+386vrLA53PEoRXF1AxzDKIsNYFLroNL9KKzsNGhiONQSMgUx2y6X+wiHvVzz6xvGlcaH/khju&#10;ouOFzIRbzl3iyTcs3IDS4zA9G7eDeAao403FlR/zaPsIxnC+ZUAL66PztyDtTUmcfiir1KwP1ECo&#10;kXB4YoDhZXisuIuxRkgMIZDJmRjB8QHS3CWFDblwuX6pIfx6uxqDmDRxWDZOXi8ZiNHnuJBcA8Q5&#10;2bReNDpWh3ELWF4gHDmgcuXBeNBnLOvfhnBjRcIXYfokjYSNWyCGhsZMDBpBWZFSsBMWulu+DGIQ&#10;+Brg3DwIzM5m8R27UjKN7zqUaPhAtvLZnUqNHOEgrwcXBEehNdYr/HW4mR86+xGDkj7l3wXasN/Z&#10;LRbMp5xlsqO7ZKtyWllXDu1HDccajRrH9luSzZc/2Rmnz7ZPrVw466d944YpmXSgRvHZfnbYZxh7&#10;bvjmqs/u1UDMeFh/4bClGFnyFAKM+0NM1YI8IovENIgF37V5BoxB7M3Zp+ii0zsYwPg1jFcYozhP&#10;EfK+BMIx/MER3AP2NUAkQWjCD33SGj47/+x35576z7RsTlkHTJFKcOcCEhpOPH/t24AtDC7z7Ofs&#10;sNtfzxHnOBrlMxmlbfmBJecDBykQJbKf9eSQVnco/2VH2l4nFC/gQ/qtj/Stub3LO77VM2quGw6Q&#10;vp/Fw3j8VIYKE/fzi7/9e0H1TTi59a24X8AobncUABccRHk6mY7rFjd+grPIQOqstNvh+sfpuqNx&#10;6UDx+bI7pumAp2APGn5n1bfc3r98+/lZ3d6mvw3UW3iP3Y4/dSZTQhdYJUAuim4W89kVU6m7l9kX&#10;Y9Q49tjCYfd2wR6vwZrd4OP0Pb/grTc+uzi47zT+drjtAsiHsMctM3DX82trF4rA/p55gfSqgBpR&#10;6ayg1wEvHLkZH/lQg8bCTa9r/hg7SUc/YZfH+FUVuFusESBkl8SyWg6ELe7ORt5QpKVB+z7xAExR&#10;7PMXd1pDgWWBDj1C6+vir/jQdpDd9iufoz7ueBJLqYNb+G6lveUsUqPNOQuQko+VAvZfA0CzyhzK&#10;+ouCy4JK/isU9WsWFh/T5ZniP/rhjwPPXlzSb0aLBUkFHpW6+sBQNrzieHGHZlceEIUrpM6hTB00&#10;pf98MnYdQw1c36ok+CxToXFvgmy4xm8N4904Hp/0gDhXfsZ84S7+8U2zXBe1jN2AstbVMOkB4gFo&#10;3dMWOAbpg2Hw1VCjDebKhLODRli5ipFsOuUHMj5wJgCjOnIrTsAyGtIXvpXu5vV2eQ3gaxDTHbsJ&#10;DWFtnPNtDiLMa8iNZ46uvH1uOF76E3bcZ/x2AKNiQX7G1zFNGEQZ2NXwLZeMOGmj24tH8MtOCXxd&#10;sKd9hTj9IGxK5h0xjZXsXBKrkTi8XeNLXtoQ33wMk1BQL5Qv6qT9L3qNKQ1j5kONYqhIp3QHnIuo&#10;0ELql8J/etd+1xieiyflpbLjRXouqkZ2aDcGK5XCT/yRUal38yHHEehfjEYNYNLaEpy1r4Djql4I&#10;HtsnXz0S+XOQqTc3ivUv//ImutOjElxEzyPdIvvgiXyDYZdlQJylzPZxtKWff/UYlWxgoHP6mFGf&#10;cX8bej9KDef84wjd2TV27KDLi7oOG4hlZMbF0dE3uHiUbHkmHw8XppWlw3zMnJSfVtCBvEZxL6C8&#10;MTi77M1ccwFeTj0+8jZnhoF5tF13iae8aCdsZKGLW33gS+7Rp8ValDFy0FbRQ94qJ86EHHeBcNo/&#10;gk7kA6SMXued/dh5t1L2+II62qTOL/3OfxKM4l/+7urn6iSi3PAqoAuTFkN+omuZ1n87fMzEt12Z&#10;2sbGNbywBM/gOuDRX+GkAfjty+SZduyt/MRXYtwe+JldcFo/NCy8+ombPuGDS/t79nG/dWY4FjWI&#10;j1/N7BvqBvpCjp419ia8MVzvUS4w4Uk/hpXuPow38X0V5NEuhqcstE1ejOcYx2MYHxvEhd4gVWin&#10;cavLWXQpE7jFB7iY4lHV5FehJCfp5lfBZTEgrUqWNoF90U865TGIvbLPVTO4ROtNdf7dpdLWKFZx&#10;UTRKf+4+pnDb5ZtRTru2P7QmsqcfXCO3knCRg9sF4wb31Bjs73J7v1edwSZJkqquq1GcpZN8Fyl+&#10;0Syv6KPPLdYwvkOfr+CD54r//h//cPvs2TmLrwuZCr+jkamvCw86Rt1lmPEwHC/xldKxbjJu0Rm6&#10;B+QvgBxqqMYA8DziAm8Iyd+ygcYPu8LWYdyoG+M4vnIgFF/A9Pi0E0OYMAu4aTXISxM/oTKMXPHI&#10;a9Ios3CH59DcMH1Y4Syq4BxDLQutcSAGsWHwBMhz8czCC/oaJEeLMc2b3p2rLtz+e+Frms+vXm0X&#10;GMSeH755afmSrFtDEHAB6U4w8xE/O6OGTadEoeUC5NUgJt3FfIFjTCDjm7EmmrAf/AoHYHi5SMAe&#10;19hbBt/0Tb4xFhKP2sicnU/L4wHx+IlBTFjwSSlCbhzNOK8xAWfGceGo/AvVC6aaFh5AeIwqDSrP&#10;ozIHjndNxwXd4q6/tLB8x2dif3oX/uBHBiI3GsP9J8txD9DXGm/0ebXsr3ISOoHoP4I9FtMd8DGG&#10;b43tMm7VFYNLLcGMWDJHevIo4zwXB4axtHk8QHgp3DBPAedUCMEVp37xizswA4Kn08u4AOrmHncD&#10;8Hu/yhYwbrqGcv/hWLIMvhjCYBft3hLz0bQ0I2MmmfDwKckrbXaKxyDGK/18whvrxNEWbftRTuSv&#10;/BRf1onIX8upE+RVyltW+cKI7gtE5CWzz3lVKm+50lUQd/txBLrJS8FDPGl4hfnQzpt1CexGB/H4&#10;6v7o7yXzAYoGPKalb5/khG6FiRQOYZ3VfxmDWDn5plzH+Vtwv/gr36W7lWj6VUfATk5CgiQk7Se5&#10;xSRdGdaEYwY2bUWC94DYYNtqWurwc1x3wm8P0rimH6ACi4gbTxgYGgjXX8Gf0hVHAgk3cuSCr4nN&#10;PioweSYt79il/yqRSCk1mWB0YkENY2bibii/D7Ai8DVemaD6R/Cl1z6HEPC/HV4+VkT943qUS1nk&#10;JwYEk0iyuwCrvKrA0pXgtKxQZz9700UVRRYmQcWdBaoT9uC3jgG94PBjnHB2R+6ifJj09/WZ+Dkz&#10;aBlnO2Of3UFppfy+CMErFaKKWwUm8i5OLBPpl22OEqPH9sPygXbrAI70pLeMkT2MaxkDidYdlbGY&#10;LX2Vkz6r2wf9oApfpDW9Oxq7Ln2j8Hxhh4+z0rDwiRM+x/j86iavgP70sy+2p8/Pt0vitjFGYIgK&#10;2JD0lecBf3QpIv3AzDPqzrGX8BmeFrqw1ngtrzV+3bWvUbwWXmDKi6c7xgcc+jFYaSuGr22R1jYt&#10;Yz9W2oKO+VrIACovWt8B4k45/fLjGFwQh0/FO7TVyJ/HO8UHTxbfVSdGsHWXf2uBJj7GsBdtXrz5&#10;0gRvqLvGOPa4BDMZpnc3tbtQHQh/D0ZQ52BhXbSaTqkYT0CPUnTOpR51OgfFW8gkXlMg8y1g1I9u&#10;CcY7nHyMnOrTt2O+B4NtOkuhIfhIHt5mZz28GcMQH5lyx1Q84Z/4Fn7JCD360sinpNuG/KC/6Jic&#10;s2Wue5NXd/9W/4Hho64o/QTlHvZn0v70DpyLL86FXhzW+IzcAJEVgJnYdiGxWkwNPKH2OWPq7qm6&#10;VJ4uQpO39KxhcR3wAst3p1fZe/ma+Re5dc4gh8qexyXy71rnqmNExRi2jl+ZDchD/NApYcsd81aa&#10;ZHDWDqDGsaBxPAYxPqC8Rk7xd51O+o6N+hn/5Y5awa10vMpJUyB7+a0ryBPdgaN1pZs28dMyFSdN&#10;Wc2/jdSX3+I3Pgaxx036SnuPnpzsF2Hh18IRCKOEcW/HidmufmP5ve2ae8g3PNKvbGMg027X1EJo&#10;GDrwO15KVUnaeRbf1LrEU6rum9wl1ql+vhWnUVwGVByOhTbDvxg2AvCTXBh5i3ErsJzxt9N0beYn&#10;4e/gfJUb/CnHT8Od8GMYr8R4fyonjhUcZ/xtYTl2x3lvlxp+d3FSYFf5BZnFTMA+YNvdLv87xfgJ&#10;NM2waZYTahSrcI6VzwFiOK2ygeO4Ycr0b+i23TT5eAiLk0yoBx+ztv7oxvbQkR0ZSl4WIBV0FUSe&#10;T6sCOdq56SN76jt5VT7hg3SDZHiVq3b8/F1I+foueNRd+Vn05KnVweNiGlzQkitj+uECcO/+g9Bl&#10;VoyplCvt0kAwLj4ZHZsV1xlOwkqP39zjcDKnlgwRcJSI/z43tSwXmV6f9GPl6ZK6LmR2esywHQZm&#10;nm+rgeELPrzC94zqjz77fPuHf/IjjOPP9sVvjLzyovgEKVZmdTaRH8uscjHs9vr4LqT4AQ3fGKwa&#10;hTV6akiaTzhlV7sC5cYINpwd5gU7AdI1eSk/9U2DX+YtmHIx2o/yvmz4Tt6RL77JXzSkH6s9+6Ih&#10;MfTnGAj5MfiNG97zDFsfY0Q/ZTSG5BH+MkQurzFKrsWjIcMMe+OccIErdNbpOiq62icaEQJhStRQ&#10;xmhCxnN8wPmRfH3nivNSAAvpfCuaQHf/bMf5N+OvUwpa9n3OOqqQNUy729t2rtsucdt1TLIjGXlY&#10;xiE87dna8i3GcMZFeQQZMDTFuCcUHRS/gKZIezWMu5Nq23MxPnpldwRL7iI63gp/TW7mU/XSyEX7&#10;W3lafbVd6Ql9dqy0Joaf/i1e1tinX8GvnmbsiVefYpARlscawH7skb9zIeYTJHIRdn3FBfLVduGT&#10;JdwZDi0A9aJXMqjKVtsXr0x3gyGykgFQZsZJ7XJTH3wQkrVLo7i7wvQB3ycWBRwzwT6krwsHLnTg&#10;Ztx2nixI4ykTDi5ayLE8kZBBytIkJKUWzjJysOWSYp2V7fxzbbF9L8DF59o164e7sa5vJw9OMYrP&#10;thOM4pPT0xjG9zCU0/7QsbepO45P+P3Q7hPWnzB0lwvSfwzKzOoTfuez4YEimfPEup1rfmlsYGVm&#10;Dgq/9Dt/oWnfkJPqb8Wdnp1s3//F78awaUdlJuJ4xx0zoVcWnYjvcIs3dYdIcU18wrJ3fWxv5YnZ&#10;ATz4h7C/lrCsj+45pBaSEVA4VhurLwWnukpB38+azMulhuUSOna342krP3UT3OnQ7VUOqTbVZBV9&#10;w+kP/OxfVNCj8Dnia1u1fzWREL7rT//tjzj1UWgqJ3J6h7Dx9K6fpbRSXqFddQZiCATIDx2kr49Y&#10;i7nhlN8/rbfjSn/sXdQiwGdNuo7b4kP6JBDBtwg6Y7t7H0X+AGWHfx+NiL7GMBXApjFMWZWMyogu&#10;Be7AuLuvR1ne27j2zo0YfWNewfNm7hbXYF6GAzyV7/k7dvGuiyFjQdzFV+NQnmswyhv/UpxXxfZO&#10;6sUTwfjKC/Cj709TDRsBQOYwz4VJwmSHOxa1zJFLUoNxt+LBWb84F5A0qjBFMJz8a7Y3WcBT0uBE&#10;dl688dEdw9wogu+D+F/Di89enG9/3ydSfPrFdn7jLmVv4noFzy1aWVImOhhwDgDx4om//Ru2chJj&#10;UCMmUEPveCe4O7rju+srHKcf5a12W87woiUfyBmfn1tGrHUEclN64pOmn7LLOD2G9MNyGCcbtAQM&#10;QxMXHeb1RroB6yzZCWhoyD/ykK+50EpcoE7v8kcmA3cw/O7k0Wq+gOMS/l++uhPfuBczFMkcctz4&#10;Zkr14ray5T0HmskB0ucCOHEEhWnF3Kg/cHgihbOY8oyqTaSZNGf8AGnYDNvWB2giUNe5Lx/iA+VH&#10;eWP51KNNl5gex2ma4Nj24gIjbYEvJfHJE/PKao9TeIFAz4GDDPgrIVJgP9onZb9GY/5JIqaB7FzI&#10;cQrKyh/7HmqdUOJZsH+STsrydVNKl3m4wJ3PAOnZSQXsdwwRIqGbuGf8b/BvSLsBU85MKxdLPpQh&#10;x9zqgr/HH3F2XJbBr+4zbO/NpqGe2/aio4Zc1hYqRl6d24uGayrI4ytktf9MaBhf5/ywcw7hzdjY&#10;bCiRLuA1HQTFzuMargXTUzbl+YUhzqjbH+YFn+RTHhRZApU/cWWMCOeIBQjsm20t1As3P1bYHeFk&#10;HEHcisjXPUNuUIOf0ivdSYm/p8ObSDZh753JZo6E4rzocFfYjZUcT4CW/APqi4lO+pIiH2cXo5gy&#10;6eBqQ7coyBzaYdE2UH6X7vlUsAiZbv58BnUJD6xZ2f6QUpkoVx29N28Os0A97rzKkDD3/MfZldGc&#10;PBjyTWZg8ErrL//53yf8zbl7/4N/6W/9D1f4G3f/77/772//0b/3/8rr//ybvDx0cKrUZtnTzVWY&#10;CaY1fXKPXRmVCWRsilg5o7EE7ShJzPmkDTM7hDNIxUdyNS3y2YTgHrC0MypO0XASM93oVxZcwimm&#10;A38n7ZgSJrV9F9PbriUm9TDh8fngJVxnKfIQenFbzniMULNTGOFTOTmpnDBeQZ6cbnd9lqSWYfAK&#10;BLlyf4Mh8QYFhSWBHBIHNA4s4DlR+ZNJFhdiVnCFj6BKGWAMVMqdaAuo8jZId9zUIyhnjfeZi+6u&#10;Qjd9EjK57B/E6fs2tZxChr43GJ13vErmilr/hIuyk0dn24Mz/2aiv16HZdJ3zK7p9+Xl5XZ1cZU7&#10;ne9h6GUxw9cQPqPdh/dOtjMm9UP4+chnaKJ03CnOI3vg6T3oU/lfUV+a3JGuwQZVUWQsiWvhvYHe&#10;vAGM8e9iVD6pssfwGcUeHgRw8C6AG5lPnjgyiZhF+DGIEYIqesZe2ZOPgHIbULHTxhiU+mNgZicJ&#10;3zYib4JtCLE4zGOBxdeIyM6i7fJRDjWMcxYdyI2YjF+kxkq2De98Du6zFy/g42nS78I/dzziqKcE&#10;aFzZNAkUqfoc+XaGxaeMafmAPjTySa3MQwwAZDpnhlmEs7NtTdpQtveHzB8ZxhqUmcMB8Uo3uFOn&#10;YJJOvodnGqPHNJLW3caCceW4/JbHq1zwS6ttUP+OBjH4Y2WAn7B4b17d5IiDO5vyO8/gpYrh7AQH&#10;J3316RiUryFd+eqTJwxTD3nwzXNXWMcXN68Dlz5dArY4fzwD/kYLdsmHFEig46GGdObFsMXfDTLA&#10;J9V4jMJz/icUOPFClEI+0D9GMov7uh4PHuXhAJUbpUQjxHgMxoB0HIFMEZAjsUQGKLa/Lexld3qj&#10;W1sssu7rwa3uWOYCJLyRR14k0H/qzFlil+GX1HFpVhK9SFCH7RcLuEqZ9zjYr/bbi2SfaXuKHJ8i&#10;z3kqA2kaW+bb/zkS1rOq0g7jpYu+QoojD43QZ5wE03Sr2TUW8r98ugcDDHeel4/BjG9d8SrxL+GD&#10;BukVuK9o8xJ5vUSWNExviMsD27aevI/8IL/SIhUaZeoVX9Dx4aMn26Ozs/TNua4Bmac30F+PlkXf&#10;hDoaBR/KrWMEnitw61/T5gXz7gJDWP0rrdlYSKfbx3TDsXtQo0//AbJ1Co/7D8T8Y0ccyBoIfuk9&#10;zF3H2nnJxzzmlePuxwG5Bz4NyQe2gdzLQ9FIUGjgd3TgYSOJcNhiW5aS1+K3fKLRFeqEubhWkjJe&#10;tJFjJ+A4tW+kRR9DvzyefxWUj9gS1OtcACe+H/XIKeNw+vAsbZ6cGWZdp660lV7ooFo3GGh9zYno&#10;spC9xiY41TfiX7A+yoN8uhPBPc6Tp4WUUmeq45A0pc1UOrCdnD7cHj7+EPgO8F3W34+2Bw8/3u6d&#10;PmYsz7Y7909Yt10HVT7gY+18dfFie3X+bHt9/gX+59vN+WekPd1eX73APrne/ov//b/Vfn5DDq58&#10;e+5Xf+NX4aiLnFOWpt1hyqRBLJjQ2flLGC79adw+cHwitMLBDfac/3wr24mrrFsqy0Dy3k3P3oYf&#10;Cu5wlDd197SjcuOO0wIrXbeHCSSsvydKozQrlmY1Xp9JQKTLP/mrqyFnuoO/T/bUaRmhC3Vq4Mhb&#10;9bMwrPbEmzJT7MiZFLB8/OL4Kvd233WDJy5EKLIqTn1BpOLGF1Ray+8ZRaKpYhwPX6P4vooQUCEG&#10;VEIoV5Vyd0JcyFC4GMR+TtwhBk6SjmILSnyUWHeYMSagP0aLBgrKQvUAUq7eT7ezRw+3MxSXD3yX&#10;ZZ6bu3npoiMvoT+0FqL4AvZ9Pgd+l0/lyh4nSvGsB2/74yac2lSIXCxcZiXbSjjD5u1uwvrW2X3o&#10;zYKX1vK5S59yQyaQs+Vgk1/mKWfuFr2Eby/hm/DZ8/Pti+cX2/nlDbwDrzqAdF0ev6QhC57QGTqk&#10;W97BZxf0GIkavBqfhq1DmIU2hqr1WRQPBi8LFWl5rBrgBbrQRfQrIItKITw/jq/Fxk95SvoelmJT&#10;NF6lsQasZ1c13jRG6iszALQM+OzWLjPWH1yVd6Hz0LFyvsNbcE27MdTBaVvdQV8XZLYbGtw5tk6N&#10;v4HojcUr+63g5EkvzJMT5PcUX6PkxIWZYToJMKeQ3d74yvxhruXtVsD4pTbUH83cJOHzgY6DFJk+&#10;JQZIoqw80LnAH/Mzc8lM2o/8QGP/Zqd2GpR/NmahhQUeDoSntNMjP4sXCatHa1hOzda2b1TVJ0Hj&#10;xr73aJVGW3WIBqvSPDBn8K13jDG/dvAoPLm6Q04j5tuVAxzicdBWQx6g/zE+yDy8rrrh0elpL1D5&#10;Lgr9gmFfzOFLLWI4ymz4bnsxyumvI+dFs29lc3zyL4gAPkdfWdcQH4M8T7vIGHbOaljR+D4suVCC&#10;yaPL1ePZYGBANcTlefoshUe0Owd6wXOYS0JmmBXccQ4uguBeYtIxAtlhzMjD33n6JWfLwrvdIbcI&#10;0q8JA4M2on7LmbP4sMLyJX1MHKeepMAcVdFQHMhGmcBElHexuZwEQZhOr7Q0sAC874Jp/wjyS52h&#10;OykJL/qod5jvZrV9d4sL7nLfL30wPOOL6wWdvnWs7ywUhy3e2X7wu38hu+DfpHO8vzX3g9/49Qjt&#10;OMcjsh4G6Ms0Q8KXHfLgb/zj8LiZyON/2d0qnHKm+JvwUb2kQYspWWR2v5NNJZKrLiALo3HrWC64&#10;0kTr6Q8Ed4d74rfSJn0HlUrx7/Tik3SrTMpFCTTcsuWjfkRt8baTIaHk+6vhYsnyYKBt1V9h8R75&#10;Py3wE2JjPLwHSt1yFBf2NOo3zCfppX4vv1wnOXnjL8WgonDn9i6LulAlokGrzA0sI5eFbM7F3Xfn&#10;w10EfM/PJQzM+eLcRONfVFDiucyLi6vt4vJyu3T3g7jOHeKTU//K8lFsNYwury7Jv47sSKrt70rq&#10;nQ4eDT/5zHjXKGv6yMGM/y1HNCmmr6zWOchuZRuIX1k6GASrzJRd/v4h/i6wsY5Uxyaw4uZC+vbZ&#10;519sn37+dPv86bPthTv1LqiU0ViLsYjR4xyInEh+cBt3IdXoPRi/OTIBX1++BFb6radHWE4jehnM&#10;TQdXeFlD8H0wbWgwxvh+K74bx8CMifQall/ytBdNGKXjU+96+TUOlrEKeH1AtP0n4ks4YmCEN+Yt&#10;3ljnuAx80/iwjOmDu7vM83pc3wh2TR1l8Aamum8/GohRp09eKLgPm7+TWbhiECP7pycPtpMHGMXE&#10;fQzXKXLto6NO/Pt2QXftmEuO9tG47+FjYAGAVKdQfgwnrk8gPOSHri8oH+T3S8eSvsmD7FpZGCfe&#10;zG3nscaa86vmTfKnHX3L8lNahL1Mne21bGnRBf+UhWVizy4xvAiPAMO9QJAOSq6FLu2BceaIOIu3&#10;7U7axG08aTsVB5e0Vex9rvjlWfVF5rZh0jL/5SV4hANNAGWsHIMfmt399d+xGMU0OjaTfbeP0amU&#10;0VDS0G47yPSCnF9X1pVBwnPxmnlz1K5jkdFSftb49Wx64ZYRSH752T5GNiIPCzLXaYNw15iOW3Zk&#10;xSXQjjBrwJQptO/6NZTtdxiaNr/KFVNpu+3elfZuR9PtH2CLO4+WMy+bOeFJ16KuW4tPkb2CZQtS&#10;MOGEBtvPALhYxNJ18Pc3PpptGfNsI/KvMb7aTBo0Ldqk1XBwWV+w/BE+s37wF77ZoxO6b9Uo/tXf&#10;/DOZAHWLZYtBI4T5rDSZI/C7u8pD69YdTab3uKmjn3JvF11xSlggZaowVBRVioGliJO/wrtRAWQx&#10;1AcNwfjvginD98tpx5D8wSfupcCiq/RvA+sCZVjaLA/X4gdPhSx8Vgid/PEXzxeDh89tU+hYTXjS&#10;+bnlvxf8vJXGz1eAjRWkpcrnkJZ0+heJcEIGLDuUL0c0Cr7ZxClBf+9oEHtlSv9Hxm7VXbiifFUw&#10;GsEu+Mufu8hPPDbBojdxeekiozHscQDhnLCKP3xnwjt+c3YuO5su4kB4gis9krD4ZFp+cUSHd5WB&#10;IyCtBl1h6g+OIMXJi2LvryXFFcN3+ZF10ht/F5BH/uyCC23/LbCNRbO+HZn+Dd+P3fnl1fbs+Yvt&#10;8y+exTB+tp5KoYH3+o28xbiLfB+1wYKav+vgsa9hzmuUDbvwEhf6emaN1Rq+MW6JzyPYJo9McDY/&#10;C/V7QMM3oOEtrPBNjHBxUs7d/9ClX5h5K/01hI8AujSK/eu+YY1Yy/mvQ48DJHyUHqPZuI9LS/oB&#10;xqD2KEGNbdM3ymogY6gAMaA1FGjPAXI0XAjc0Z1HHt4nYX/cIQaxx18Ej0VoBNdA7m6xu6LxScsu&#10;Kb7GYHTMl2CN/4hAhYL5acIk1lWCZ4EdfYZMEKicNuzcq8Fn3LFsTd2xUZC2cMVXnM5POr1oEshI&#10;sfyknL/FSY0Ua3lB/enf3N0hvo/R+CCGo/6p/CA9NMTgQu8svOK3L+PsW+Q6nzqz9zT9BZlzfgbV&#10;cql3QL87y4Y3ztvwqeCcDj8tMW01EBijV8jOLNBn+DK++ujJOT42+jAbD8iCjKJaxmguyK4Aj0n0&#10;iR6lxTLSGl6GV8tIVQeLf7Uxu++9h2MZe46BH+qHdvuIbEcGFlTPdj62b8r66PiFE3D8cj4ayIWM&#10;47rimRu28xZPhJ/arT4eDctP6dq/GZO54J4+6irfvUA4hrl4mPVu5l7ATgWxTv8/JowQihB8madE&#10;8z+I+J3X0BJYbafdhPVWnHIpD70IUfz825N6BXH/4Pf/E2YUO2n+zJ/7bUKVpk6bujBn+Q2ZX+hP&#10;J2xh4pGT3U3+cfgQjxdHalo+LlM4Tms4SoNw/UINCeFYGRcU2sGxpwXXl+FQ56vy6xffSiOcHaNb&#10;4M6RQJi6CYtDLuNXeAvhceDA44YVO9tSWQKkq7b8dBKyokpECFbJHIXJi9Ex4N9Vy89ZUOrFoP0K&#10;oJlAlI0gZRNOuuWaP3TPry7Fwhvplw/QJQo7x+Rykqk8PCqx7xIHSGfSZf6Cz3CUo8qfvJzx2n3S&#10;mbTGc2yCuG15k8j5xcX2/Px8e+FOsWdYoefug/u54nVB0FC+vL4JX9tuaXd8xnCq8WZPcNK9nGUO&#10;cmWZY1AmHI81TqtceXhwia48QRmOgYtPrRq5wsob+R5+5i9qy06ebe6I3++mF7cuRuxbcFn9Ts63&#10;Pju/3H78+dPtx5893T5/dr5dXGN0kh95RqALyJSAQehTUcYQnh1fGIB8FEhI2sjm2zKaZwiDMzwn&#10;vBu77wGN3xjAywjObvRxPmPsq2hfYoXGNx7DuQZwfCBGsAANYwzHIIZez2df0eHc7AVt14Z3qNGc&#10;N8yBR/D87PjijrFM3b7JTt8LivLQYRJ0jonil7+KWQWw35B1DWGA8Bk/Z0TOclRCA8g8jOXUqZ+b&#10;kkCSx7EBTWu+sq1hETnXp8XjsQ9IwLEjOvTpEI/Kx5E/4eo55Bg80VqmO9YEZh5ZsMYCHaJccALy&#10;YuSYGgsovsAyYVB+wI2X872JSrt9rCE8xmHOEXuhgG4QfBNa9Ed0CWXJlxezKy690u2cE0JDaJo8&#10;/cNcvQXk3XLgn/LikE5p1E2dzFl40qM0nbtduw4QfQ4myw8hjpt9GAPVlxb5GDMN49N7D7aHHg0D&#10;PDsdnYisjGHsCTdmJzKojLohcB1/LgilYegNX5dOPDZW3ZWeG5r70o3yszLk6OCkdY35zOUxjvlJ&#10;PygdORyZtA3HbIzs6nn7CX567Y6wZTN2tkkzpvVm0tXuT3LTL2FqTBww/LM4ms2vfVQPjm7J2KWf&#10;ZrfUtBGZm6aWH0ipVEgog/A+sPTb8enPCmcOgjjZiVN0pU2ju3y3yI7O7DjGA8HZ8nY+ZGvidKK4&#10;KfKrf+EPWvYbdIjtt+t+43d+p5NONaC/oGkCLozyp9EvO8vXf5crrmO3cK+2GmybAy0ydOgI036S&#10;AdXFQXEBjG5hKRQn5aqfie6CvOLJS36aOMT39Anfzrfhya+iL+7ijx4IuEA0fcUXzDlDhbPMdIKo&#10;mF2oBuQ1JbQ0KXlMd9sx3awS13z7S5zGWm6lrfIDpATH4CkEzTthnyX7jDGtMGrlGOpux2zzqFrG&#10;LZ1E4bljq8LOjoaGbaAG7+xO1CBGGaoYUcKN1w8FIo1fkO4eh7jazgGNYRednBF2UgMaxRpByaPC&#10;0OE46MI/65Anvl1JLGePwk9hydrIXSD1zR8cqbFq4xbZwUFoxmQMWxeuLMxJ6yI9ebNoZwGbdEIa&#10;08KwI0rYwHKZvqalM/UbnLShiSQUoCePLzEmnz6/iGH86efPti8wjD1nfOVjwnxCBYamjw0TNEJz&#10;/CHgwrAMYxHi0gLhGMLkv5L3XqhgqBpvHfnnrn2hi8xXwJRJuWUELzpM81iCj5PK8QRozWPOAi27&#10;H50Aahhr5OLDR0HD+CppyzDe/RrDhn2Zhs8QPgYNYvFYX9mrfzCI1QlvZAji5hrDVIhoaghzzYZB&#10;cxs0hB9qFGvkxSi+s54iQj13khk5DegY1AHPjGtAARrENJU5hHx3Xmns1OAZmRi5yHcF4/BnBEc+&#10;5sJ+l8/A9GvK+dvy/tBC2si8TQMLFz8HWPIPosg30JlTXDtR1gfyb9PCWaO/RlSOTAQeLIN4GcNW&#10;pZ286GfxQLrEa/v5LJpsUV1ln9Iv0wIkGtdb5fw1ffoct/h2gPJFVzxLVwTcsGh/p9+hYVUI7/hI&#10;rYZgDH90YIxTUgXDZ/TXXXFfgawehTHlNWBf+q+FsomMLohRnHnQf8ukY/oRzlB3jGIN4u4SA1xk&#10;xCCWLvg5vKnPWIqH9uoXZGT6YT14PzreMXMHv/9+jFFsvmNqf9fYrnjXA/lR2Q6doD9w+P3Ossfu&#10;OP523rvdYVx001f1WPTNtRfm6iHi+uiB8qF88dMxEUkYFqAE/tvy/h4X5XHkEh/QiV9uFBz7GsgF&#10;5aL5Fi0d06bZ+YluWgYxc8mnMwmulVkngbMPP9h+6bf/XOp9k84x/lbdn/3zGMUMqoOWwWFg9MOy&#10;DJgqcJzMXMEvOeuOv+omWn+YrkuSRerVkZhw/OKYvISJSKIDHCDBeHYYFDrojIEwcSfiqhdEI0jp&#10;p/EV3uP6x7DSkt+4wr0boYFFJ3AQZ2n5smE8dLt4rOUKXqK4mOyHHTvZO5/lgv+oLZP8rDg/fps2&#10;6ZRpe6UrsMqHppWWel8B426nSRnSIT9vTcaB5fY8+3mA2R0OZNI5yTrR9osD6gXA0bDpB2WYj/Q4&#10;HkB3AVlYVOoaLNcvt4srd0JQ9NJCG28ATxT74oo89ohwbhmwzUx6aWJcyI/RBh7DWWxVBg7OLbd4&#10;bfk1PrOYZaGbsGWG/4slYSPx265luigSNk4nxwjWUD4+JoHJeQhPeXGCv7L0PjB/NSkfD5E4++GY&#10;5ekhb+7Cw9fb8/Or7bOnz7dPc5zixfbi8jq7xh6puBI8r41h7FNCXsHz8M8dE3iYfgI7r0jzzXKe&#10;33YRecnCYfxw5tBd3RqyOX+Yxfo9YD3LH9ddYDjGMHQqDxrC+jGMyYtxDP6E9WMsAIzdGMkaxDn2&#10;QDdyZIJw4/jEPQoR4xgc+y6xFwtZDBkvymgE6/eYReelcuB0QOS4IGSxf4AxgH+C7xGIguGCT42Y&#10;m+c0iEnCaHB3+LBTrDE8hnHTCiRlDczusHMrMmB4+cqAAx9ZqOwkEEFKRnxpHr3VpxMdIDcGMszO&#10;td1IJgybgmqMII2rnuMVcRflyLpyja8c13DTMB5drvi0/NBXv+D8PDaINa6yO3y/Z23deYzeAJc3&#10;nOblRfYC+W7PhTrpTVOkZZx2UHYNUOOQWM+MfI2ttAXze+wsN3NVA3RfsxYM/ywTnPaXevZVigWN&#10;4hOBvj3UENb4x0h1p1WDsruR6ujysmfYkfF5WsqKu2NcI1iY9vzK0xqsNVoBeKmfHWLHUp4uerzQ&#10;SH1wjTGcuHhXXObKO+Wu41RDW5moEQwwJuYdDOL61f3Kc9vbZdqwOGkr0sT3p3GVocLP6miqfMJZ&#10;25B9fqkOUQ/6XGd0ovpl1iX1U43iVd+fIye+4b88K9Y/vVOWF9ZilGAgfV/zpptyDVdHwGP1CGMQ&#10;OSKiP/f+5Lhj0u5sv/773+zzicc53t+q+83f/V04F82TAemgjC8rHUVLlqe6GdzmWS/Jt9wk7VkG&#10;UrwpezpuHzRxNaEpwd2S/i7R72ADpbR5UWgDSTmKL1jJ+Pb3CCZj8uOsNGVWOAWkSf4c+wdQsY1f&#10;mFoHWru4uG+h8mKarwmaj0JLTv2pCU5+x28YR4AmVtv1p/1+Wjaw+LX7wW5L73d5kkGpacKqM/UO&#10;+G/jMm31IoZulE8m35poKMA5X2WZnUf8hP5RrK60+DGOAZVqjmzYgQXWyd/jKJ8xiucvcRdYGtTy&#10;yBMWNHwuX6KwyHPRdve4Nw/IdyA0wEOVe8bb6ihqlYF0JwUHWts9Du/jTYJZk61Ln/CP0yfcseBD&#10;RF8jVxzFRT6NJo34nrfgdvyAu/JkYMIrEje+eY217013HGEh+Cqj3tqlwffCc8YvLrYvnp9vLy6u&#10;YyxrAGZnNMYmBq58zRiwCFCnRnGQBuyjvM1fjRmzZdhaftKNr3TxfRVknIQ17jNugeBzsVrld3wY&#10;CqTniIQ+aXP+t2nLMN7BHTZvlAPiE1/gRVV2gMHteWKN4hjDpNXQcewpx8+E+YbpiF7kPy+tcYcM&#10;izZ/UWscY9U+wAqoIVyoAexNdjWEHwAawYbHCA7OdwFNurDMoqckk5zfkQ++SyAWxNWX5tBNvE82&#10;UTY0HBdQPk+FoNDed0pU6l1kNXRqYLXlusg3RcYQvGVUi4O8zB2gtBzq2tchtUbTAspoHOav+GVU&#10;jeEWYEzVHxrq3YxoX2xB6Bg1Ln02OXk684w0rT3sLz5ZZuv0QrbhlWZ+ypMx/FFWR28f5nLBsjM+&#10;M2ZcngeyO0zPHrozfM/HrsFf0qacTpz+Y5KLvhjC/nuBjGoM024uwGlFHsTwWRC5XHrPezeiq00f&#10;kK+rLY1SCVVfz1gdQxlaUH87Fr2AWW2svs1FTcdRudVvXmQ3/oTL3wB453nc0++vdO8oRDMdo58K&#10;gX1ZweXspxcX6pjsugPHGzU++SP8AXKBkDrxQLX4FJ/RWPLwp3XFCNCnhT2fdJLJs8sVzJwLS8Fj&#10;VxOWJ/EpFB4lvWEH4de/hfPEOsf7W3Xf++Vf2j753vcZLJZYBnYfPAeGASKQiZtFBpiF6Hjw5FGd&#10;9fSsa3jVX/hGAbRe69YVAzmte+RMi4FkOsViHCBo3kDjYnhMr6BKmOfmqizF3DE0HV9YgpDndLIg&#10;5eYVwcUoigClqn9097bgHd6n+igK/+rhmwkcnKG9/VXYpOXAK5S9K4ZdQBG4u0Igf9lnoVApUWen&#10;VzwZDxf+l8Wh+iJTfkT5UNK/QlTc9j9n+uQFeVlUjEuD+VMOyA6O9JUJ+CyZKL0A9PhXSf4uedAz&#10;RNnJXfE791HFhoF7JyfE6cuipxSmi+lvfHtjAD8f+hmQYdKQMuuTOpaSF0eKl06rePOXIbSqVJXT&#10;/F2uIYbygYBdHpQNnzSRZxPThnTeOz3Js5IvKP/0/Hx7joHnjp/9sQ/y5CWKzH7MwqAr3zueNJuw&#10;aTmbjT/h2bns/CE9Jf3gqHtQQJGS1gkUR8esvvkdq0lb2GhfIioDNR4i86YvfgqDk6wjZ6Tctdjk&#10;zZzxkzIrbvtKtI/ouQtoBHlk4ilGsccoPE7hsQp3i7FtYwxeXl1vl/KV8XARyE1npF+tnVrTNYSd&#10;BwwRNLJgW4a0HsOwDIsKYesIxfEVAKLu9FJvwsHXndsauIA+kB1dZMDz5OPnaAM87o7aURmNCeoa&#10;zyOroMvjNhf20yMjpOfJEmuezfjF2Fhy6Fg4zhl7AFFDtwjqmhrDLvz7TXP6yIhguMZd8/rM3ZYn&#10;Cr5eWscspc0YBsRHFKJLBvLpEAuG97QVa0pDuspbq4xPV+lfDV/5rb+fMaf97vTKBwqvuU7Skkdp&#10;VfbLG3ntRUr5dpD327ysLCZfvAuPzn5pVPWvfHUF6oq8PqMXXpFvWowlEPSCOlK991HdKzrxSq+Y&#10;ldm5CC1YstwqL+vq+7vPnpSZnMzaPVpdd8ulAplA5Y/5AV+STH/69ALXBspIJKA+1AB+9OA0u8Pd&#10;Lab/+OrFvW8pLg/F6zxwLgH4L/EzBuArff4oO8glvPQ88pnP20Vnei45O8TQYV7v3ah+nvWqciaG&#10;9rDY+Mg4vsbV5ZZzrdXI9gkpPhlF/O7o9/ny9Ncywek4FSrv9M92V5o4O57KVDobqCHHjLDvyot9&#10;FPyssLUtM2VNUReNDSEH+4+lrehIVz4smLpdvzIuTfEndXtRX2PY3eIrdMW8HjtHzPCly7pWHyNY&#10;WmbdKdo0FmfoyyC9q3/Em1qv9pB53TIJeTAtddIeChs/j2YkXV6rT/qIx7GBHCcAeyd2D1flDx5g&#10;J1Emj03FV+f82l/4T+hOse63/+AvhlERmiOIIDm9V178CLvhVVmXgRxnHX8HzZQvrJzkNbz8lDuk&#10;6IIp336mTEBxzGRDVaDchPzV4wR24jHhfGxXJx7ARDzDQHp4Jpxuj479h/iBs+3Jo8Ljxw+3Jws+&#10;2OER8cf1Hz7cHlNeHMKuSBCiCI08aSfXpJOHxswgH1r3YwPzUYDTR8DyA/K9anbvfmCKUrdp+gXT&#10;AiDdgRkQY1hlC498icbdE+FkvUREA/I0oBHsy0V8qUNeLDJl9YEalOCgD5lZ4L/V/tC2fOnrmKEA&#10;9PmY2D44YelbCqcjdio7On2jDk2gwV0U3Cnukw3gxwDljM+zOF1cVPoavBrFrDA5MnFxc41BfLm9&#10;8C8uy0DD7E7Zvi4KTx5JiuniHbpwI8fHECVEGYsETE9pewyoSOl3eSRP2l6U9wpPHReqfbQnz/SV&#10;p0sen/o6cVuGz+ACdA0nWGLiDvlxBI3txdSiCzqWd1hU32wXlzfZKf7si+c5TuGNeBcaiDcYpBqi&#10;LASe5dZA9qIkRys0Io3nmEX/Vsxfixi1eWQZ/g7giaEssMCMwftVcGwYFxrvvwU1nINr+bfwuogx&#10;dr0Jbhl7y4iO0SfulC9Od8ZjHNu31RfL9YJUXzlYYwof4bLcXEaFF9oYMAsSRs72C3IgixNjFDAc&#10;qIE3+QHw4gH6R7OOdvXNi7jtnxATf8LvdsndnfQrc/GN85MjE3SuhrDzZ+ZQ59EYsmlCGRJnkbT+&#10;W3yy3H5xT6xgeEHwAZZdONQfuWiWL4AGoQbwGMNNk0/qDfmCJsQvz2rIRQfhi9fxkw680D/0hDag&#10;zBzeLJ+4oZZJqWYBeaa5SYbx7P5Ue9u1fWRNvmCwDE9ut0mQRDcGXMseYhRrGOtrEHfHtUZjaoBj&#10;1pzgjpx7QToXIUNveeCnR1wqp3Nu2Hhv2nR9raEYI9iqC+IGXb24oSP6HsjaLET2WZvd3U473dUP&#10;/VTqGA0suSZczSm+abvpdSuvkawj6eMOJvpTlz6vfuh2fZnijHzih/RAkCy38iYSDi58Jo8R3Hst&#10;Ft+jJ7qZUtfW7U996tNp4w0Xwu+kAS1aN2mCZU1a8b3giotP3iYLQRLUI/4bpZGrMXzyQOAiK4aw&#10;fg3jPNHGNMtpOFuHyto4f0a78Vtw3+ob7cZ9/uMfbn/7//i/Y+K5q+Efp2VknGOf8R8BWdFxKYaI&#10;mr6X1U2gozFXV/nor3oxciiqEEchLL/Q9Aik4dbOBPWq1Unl47j6DEoNX43Sw80GPti8fu/IfXh2&#10;FsP3kYbs8hOPcWv8EPYtQYJpY/ia/jh+DWpf/hDQGM6zQjWI76cPncR15ZvCiHIg/+49lNnJo7wB&#10;50SDVOMNxeDZwDtMnO31Dcbe9fb6+nJ7eXW5vbq+ypvtmFFR7jJD9rWFNZNGlWRmsWySllLE+6xC&#10;0lFKOTgPj3wHu0awhm5eQelzewmb7k5wHsMiXfQpu8P43TU+grvzwG/DpSPrH34N8i6WOfNK+74t&#10;x1dd3j89207PHm4n8NPdgywajq+GCMbTjUbU+cV2iQF2fXkFEmWScQfS/wqGMdJMpTpl7Jsl+xB6&#10;llL6C3PzQPwaQ+7GeAXNAgm9ymTQgWsWxnHJw+96Dv3wXll0DBzLEMzXxSqBAL/Jq5OuKiQoJZI2&#10;pZlIdj4E+GK8vKMlARyRf+rr7wYXClvedmGbxU06Wz5ULKU+blHVgAQtL3Sl/dJTQNmR6+6TRgdJ&#10;dcFNG1Hu3Q1xZ1yetM3yJzuA8l4+h6drsY/xaz2BNBcK+0OZAEiIpk9jYFovdRN/N/C9XQY6Uk85&#10;0rAmrTcgKkLF151h01tevg2tB7wdA/s2NDYfAHcXOfvQRa79pzxhvLIa+ZG/2R1j7mQhMQ7k0Wor&#10;7l/GSgVJ4X3HwZmMD9xKW+PkuESS9vjBz8exW/nHfkZeT0da/f0H1z6n70c82HnBZHj92iclrzA4&#10;nIWHC8v2vS+QIUBejFf7KE2DLx/pUifV9HnbqBbnPkYpbz3p7NsYcyER/Pi0Z3jO2bqL6r9KpuXY&#10;FXVsxT6Hh+ozdJ5zyUeS+c8AxdKWbarL0kfy02R+CvvvSoonzukj4ZWVeMaFPNN19kX5Ery/wX8j&#10;ct6XOZOjDeajA9bMKh6I0dA/W7vEj1nLHrmeud6RJn/TBjyxVmVaOfdiDn0KVF4rq0Nz5FEa5aX8&#10;0jjFB1PHzTL4pps2fdPFtzF+ZnR0lgh+4sqs8ise1+o8DcT1WMOYeG6AlAbAsqm7GgjG8Knzblpw&#10;nMJDwvrGm74u0FKnpc0bZ1hdHaOQeNoaXvDJXAXHfdKw96CpFwLJIz27uRJHfudD2+mGlWJMH5BL&#10;d/jthH4eEbrwWJ4KUrJwOBb2Qjk54LcJxzL4TAMqXxO2LcMtkzFJJZsVf4L0l/UwHaaPgEcFffvg&#10;ycMn26MnH20Pn3yyPfrgk+3s8Qfb2ZMPt9NHj7IePzhFnjCSRSm9d3yZ0s359ury2fY68HR7ef7F&#10;9v1f+f72V/75fz7tfdPu52IU+zf+v/W/+jfgny8blYkyVq4AEQCH0oEsZGB3ZzncSk9O6rSMuAzt&#10;RjFA0BR/kmnVURTiz6LvIrPwFBMOyc7VLEpPY9jd2RiwwCNfX4ih9Uh4KGjkPmqcAX/86DHwKLvA&#10;5j12p/eRefUTt564hNQHZ3zjzXvsjnIMYw3qti8dGsV9oQQcVJggN4uE/XKxJBJhVondxyDEKD6j&#10;ri+RcOfIelHcKMY7r1DSPsg/RvHFMor793yEHJyZCJnpLCzUlNHZC0m8RqlUZDkgrcclUFG0peHr&#10;DuoD+qAhrC+4W2y8Rm8N4d1Q1iheadkhNpy/1ylvm+CvIe7H9ukKfhc2wpRJu+5uxCh2Ap5iyFrX&#10;sUWRa0xpFHtmFaP46sV54iJTua457upFebusLKEYTDOOIrKfef4mxkteLw24wOZ8aIw1L/yQI/kA&#10;lG/QqBFdtNAjXxcsFwVMgYEW1O2BDMchVvpCo7TrSysflV8WAiFpddZPO35sh48y5HzoOUBTKEN8&#10;dnyMtxy/0mWFOPx+l9+ythWQnrRfegqMEbkxiq13qxy8BL9y7CLrLqkLbXfShS66jqG7tKGb+G5I&#10;6msQL6MyhibjaLrhlm88Ri3QG4FMezfE4F1lm2aYdPB7EVSDuOVsKzdYCpa1PfJSb3xpsY9Axxm+&#10;BZqW/LQ1faaMMGW6xkWe86bGLIzutCD3yJRj3huJDBdiFDMgToHbY0H+khUhRvZxfPyVZrxQGVMP&#10;GG4Zw+Ydxj6+tOpWIH3W53NLDu2faRrEwupvjBBwGY8xhz9gHdseY0vjlKSAhNSIo4f4vYjuBc4Y&#10;wsdQXWI9+fQmmw8aie4uavhGZu9gcCG3vtkvLy8hP0YdDUYTgocoskzb6i7WDxO8SXQeyyh4yczA&#10;pN3QGieDylc/9sWk5YWfmTs7v+tqxJT3ziHxzcWs+H2Rcl5l7fEGjza8Qd5JC+9FIu2Uyw4xRqQG&#10;8ZMT1iDg7H6NyxhdtgnowB5dkX9F8OdJK6Mvhl4v1vazwvBujkl0d9i01SfDjpNtpIXVO3DV05fQ&#10;ROPSBlCjujK+Pw2EsbMv2ZFePNMIjW6fynHwAN4cz0nz8o+nPDKcUikZXz1f+ZsUnPiOcFK9fVlp&#10;/gtpzxwfZSpPdbHPizfyQP5m7aaOhux+IRyedqbYRm5CczzoX/io77oOHpuzzZGPQvHaVi6SLQsz&#10;Grf+xJcvPe+IV87Ev3yUSdrSl27K3LlP/1jLTx892R5/8PEyjD9OXHiAfaNBfB/DGXGAMriLHkdp&#10;b6+vX2wvL3zN89O85lmj+Df/8A+23/jDvywLv3H3czGKP/7e97d/83/xr203ly8yWA5cxU0hyG9i&#10;VZBC02SdRfcyLZTSTatLSSXKgXLgVj0zMqmACn4FWugkTlZc6jDK7gi7O1vDV9DQxeDFH+P2iUbw&#10;xDWEHz7OsYcci3g0dWvoPo7BO0Zvd37dIXb3N7vD+Elb6dklRnhSxvIYly56OW+lsCKRVf/2pRMo&#10;j5wiHAXj30YPuCo7fRQc7mb34foIL531wuQNRvFrn7l6fcGYzE6xZ2dnF7/8MFClm1S+WVqzyJgX&#10;I5U2xyjW2PXoQ3eGMeTpd3z6cYKh6m6xRu/sDN+F12MYpx6QOL4Lyz0WodwomLGdRa+LpOEaxRo7&#10;0sEkd6cYhR6jGPB1y2gi8pQXxtwzpZfX2R2+Pgcuruj7TY5RuPClz23EUOJRWCvm1bnK8gKD7Qoi&#10;XtFnnzJRw4hFiHFQyao8HK+5qhdfjGKxGF/9KVp5bKA05gof3IZjjC8XslbCJEdJLRrzYRxCrwBt&#10;UZbB3aaqoacdYc0H+7IWB9OcG0LKhC7aNDx0gSppi5L+LkfEJm03NAw9gRoZ7uDMImUZlbRj7LhK&#10;S/+K1dDUX8axC0XonLnc8Bid6cMyKOub59xYeSnTvDGIYxSL5z0Qg5i63S0+4Ez9yZuygaYZ32kE&#10;+IaG4a88Iloe3spvO1kIVzm9Ywe7mBfIF3Mt8xqd4Lng/S99mKos1+gQFp8DxI8gYwREjhZM+h5n&#10;zBLmI6Z8krawHJWdT9zyjl36O5/0+8Cn5HmTHUZx+Q9PKDe7c+GpOIhbVm3gkbacFVWeVoM1hhco&#10;V9CpAag8d3zq7xctqVU38+cMHTRGMRotvjLbp05gcKlryLdV+bsqlwe0q17zglh6c//BzfUystov&#10;6bLP1uGn9faPKesnAcaN/BiQi76VnDTnzehHXXiqDNFWnoRD+Ob1GMX020KUzSyWBOTOi1R3hmMQ&#10;e2wC+r0IAHvWFAmRXGYh/BuDuBsA3mjnPxpkpx8zn8cIzkULadlZdw2jzC6b8mr51g09dgNffLr6&#10;UNvuxRm0fNY7wDZ8eYq7wzM+GTvLgMAexI3+pDP2Z2SvcxSgvLIyxrBjRmoarAz14sqycRICcj3r&#10;6ktn+uKXcqY6PNF9pPsM8MxVaNzHMuWKs7rO9XzNCRPFZV/lH/CAMapRDY4AfFy80EbQ7zgc6Qng&#10;Xnzq72H8jBVlMWoT1rglPTgHF/7IWYz34EbPaDADaZM580CjGFvo0ZMPt4ePP9rOHn2wPTh7jB3w&#10;uBtiWfPV9eo3+sk66j/Ury9rFL/EIH6F/+ri6faX/rl/dvvkV34QnnzT7udiFOv+7v/j/7790X/0&#10;dxGYTMflFDmHvSJRQVjC4M844/FXfmMHt4TmoFyS1EoLBncmgguQcIRHhehfRR45cNc3hnDO9z7Z&#10;z/m6U1wjV0PYXWLC2SnWWCaec8MnMX7N65GIGrsawdnxRTB8barGrnActszpKcr3xDJNy9vUIrzt&#10;nwKZHkJ6FlAmkEaxijAKAsPwwSmCePJ4tefZKoTduk5plFmOTtxc5ejEzaU7xdekvWQSz/7vUrjy&#10;M4rXxYWJAp4eZSDM5IqAM0mdId0dwbClzQf03b9KxiieXeIcp6BcjGfLU886GsFeZaYsZbpzTDrj&#10;4W7xKH1HK+OHn8c2Qal/s7rQeJvI7BK7Q3yCgvcoxRsmbx7ETyFvRLjRIOZCQIP4JkbxyxgTTP0o&#10;qWg/8EWObJYPvQsv7KdG+AUXEFfwu0+ccNFxoa1R7KIbVbj4F2mVPoyoLtbFZTM2MGOaMksuc47Z&#10;BDGlYEhafj+tLnXQt9o6LDDtS/IDFl5gbXAf5gP8sS/KkXHyOz9Kg/nH5ePGxzVt0vsz7Uax6u+A&#10;8oSIU+THxUp6hh+OY3dlXbZNkye2Dx2hpegFaYpBE7rxGVtpHuM1O7uOt8coVniM5xrFLuw1jHu0&#10;4d1wMIY1Bmyj7ZZOwLA4A5ZbYcvi46VuF15oX8Qf8zL43cGzXMo6AgcHa+CjfEL84FUXLQwO5tDh&#10;Bjl4S63DWeAD6HoB8v6PjcRf4QHHxbTJS/xI1prfeEr4o18vgYTtKwF6neTpf3lkuOP7msn6+rWP&#10;6iu/sjMnJK/8HOy2n11x9I8GkG2HHnVTFnHBeebf3h3Lg0EHz0nTyClK+4KsUkcd6m7wGMWCO47q&#10;0HlZxxjEXoDYpL0PDwTbpew9DEt1lDdPahi7A+kxqxillEm/0zSJwbDwxF8/QPDz806jOH2074IF&#10;y9vK25vD87A1iJV1ZZR61T35RjY0KB+jNx+jMx+hc9HSzE/aJC+6iU9xdu4EV6AyK6YYS/ab8v1n&#10;skZxLyDgI37/tajsjPwMdCD4CVMMr6RFa2U5KUnKDqh400bPQtvGXLDk+h+B0TBtDw4fXULyCvLj&#10;mw5OZcy8uYiRVwXyADVvMJC20z5pOOlM+kqZuRd5BXyqi+uNadacjYYcdQgvvdiDT/IycgTfGJ8c&#10;n5y1MVutbduyufigXMoj+9kFlj8aq8vIHXBsxJlyyx/oTW5NE7d+jmw4tgs0hFM+ZUmbsGMundhB&#10;Z9kd/gAb4Alr8cPYA6GbMk4aZiM2CxdT2h3YIa8uX2w32SX+YnuNQfz66tn21/4r/9XYA9+G+7kZ&#10;xZ/98B9uf+f/9L9HELqgZ1D1FQjCDY6ALBEbSdMRJqefpE9m60YRRlBE3bQUsZ7ydoS7CtaJsBzF&#10;nWBnKgV3gp9gCAsax0eGcXZyGWTLaCDP0Yr9iIUG8UOMXMud1QgWcvZYoVZoAMMHMG/AfBRvDGcN&#10;5J4lVngzUZZSibLnM4+Wmp20XOlpGJ4ojAgnbffYBUKrUNtjlJlXZ68Uxusaxi/dKUZIZaysg5P4&#10;8hPVj5+/a1Q6GuiAwp/dYMKmj2GrMepZ3lP4o0EcY5hyD+hHy2sI15h2NyWLB2m+v90JcEr5GLUp&#10;K92kaxhTxzG1z1HOKJIYbo4t9GGfxE/fqX//BH/R9uoOilz1ppHkzQkXl9sVoEHsrrE75LnJjvqC&#10;UtmPYnH42DaE5G9cnzLhLoxGsedKYwy74GSRoGQ0rQu9BKqYtyjsXNnT5/bFBoJ1d5HJ4GDpSt2m&#10;Wz+KmfCUD33g2RcXPrPYHMAxVNebuyqBIa3mywe/Bl0XuJkbps0c2efk8oNmx7EHgeaFHttf8npM&#10;jwtCjGL80AVImHyLHNNubmpdil1F3P6BX3o0RuFPd5HH6CUtRycweJwPC7KAj2Ec/JbBSCCtxhF5&#10;pr8PVvkax4svSVu4TafPtwzi4aW0ErY+WV38hKQXDB/ODVdewlt+6DZ9L3TxclFzrszi5rzsvPbG&#10;uS608l5/jcMCnRyc8DvdOzIPNToGULPGQn+F0yC0pBSwqkzNSsb6XT/hx+r/GMSCRvGbZRRbRtkL&#10;EO9FBeWJKxP3uViOMWDbypW0IDcaiTsROLAzTp2jA87VyHVKWE9edm72yRzgJz1Gt3Hwe7OWBrG7&#10;kTEWqRlDQT44WDa5mNANBIxiope+1Q2oUeVcszJh8vb23/oESXAd5pPtOJ8SbjXi1SUdg+qUkTv9&#10;XrB7Y6c7xcg66a+WzlGfqFc0Yj0qkRvrPDIhT2nB/qsPbSg4/YBP3tW4Ng0Etg+OGlM1uvZdYtPI&#10;g+rqV8OWl37c6IXFiLhShzMdkE6NWussrdl6kQHayxzwhq25WCEfevNoPOaeghX9ycfNkYb4JK3y&#10;kbGQDOrnvHVI4rPaFyRA89pjeubpyveQueJNW1HabSOmSHN2iEMPYOHJT7x1Mrdd+/Y1dhmx8FX5&#10;FJtP0XFMWp6LEMtGR5Qv8iO8MK6vnMp7AX5FboVVPkC50J7wkrOpM2WAjPWCxuE3ZNU4drfYe3nc&#10;GX683Tt5BJxhH5yl0Gvae8167L9/eVPoFTYI8PLi+Xb14ovtBnh5+Wz76Lsfb7/3N/+59O/bcD83&#10;o1gD5d/6X/7rDKl/L1dQdmcCTqUXo2IJS4d9XAW57hBOVWCM4sHc8KFccONnErhorbwKvIJzb/OM&#10;8EN3gTWIMYLdEZ4jEtn5zbniGsA1eJePERb/zKMX3QnujXGCN+v5l4fC3rB3hk964KR+buhLOQ3j&#10;1reOyib9AfShPLvDfVZhwcWlV4waohXK3minYakQwyM5gJLsTrHHJ45utENQxZzJ4ScTA8GPkoMO&#10;Jqj4PJKg4XmywhrDQo3fGsVn8Euj2GMR9+lbjGf7kYndyW04i5GT2X5KK0axeMWVNHe9aduxcVxj&#10;OKmYUXYaJyoGF8IsNNB6MIq7S2xbL2MU22cWCB9hg0GcXeJLJiNG8WsUDNyN0lYBsJyhpOCEKPnA&#10;EoWHHzzy3Rn0WcQaxSrIa/wuOBaY4pUx6yleKihlxfGJYiOxcqgMZmlZ4Lh28dGAcjxmp1g3xyd0&#10;pkZxLbob/jLMJ3WQgdwUAV06+WfQ9o6NYMPpg/nEd7AwTmwGm1s34aEr9Di+R7RIq4vtKWFfHdt/&#10;IELUPg/zL4T1ULieP8tNZMiI2RqQnjf25RvZqRoDGJ71JjvzVzoDMkbtXKzM7nHKkSakz+S9C47r&#10;CjF6TVt4lQEvuMQRA1kernKDt0ZxeZ40+RZ8w2M4vhZruh8+aYh1l2YZFoTlQZ4oAU8mLeWp6flW&#10;/bDwS7CPfn1+bC7pIkiqiWYeuyakSPJb/tgYTqvG85EWZday1tGrfE1cGWlP65cvxIcvb+7HKDYc&#10;XllmB+OtN8aXekHJ8JO/y0lXjjpzytsccUE/Okc1DnshU5zikurIXHQkvEXuTsBxn5wYXeCNoYwR&#10;nnOqhDs3a1DGMIAXlV9wxle/nYQOjWJvRnsDq2zT9vP88lW+1M9neEmGR760vnEzd2Y+raqJz1iQ&#10;kbL2WX4qg/vjAiPv9D1Pn2i/BVvrDWon2S3OCzqgPWAYHounH3F3DAo62pamGGSVyzGIazh1fGbH&#10;OcZWPnCGtPRE3oF33CGES0dTKoauuSspuJwDPT6jX6M4BqY8pt8xjNNOxyU3GQeLTioaTo+Sr3Wi&#10;X7CfLasjgf4o71N/fROekg5D5wZxaeZrzHHDJsQofl1ffoRH9XvmF/4p1xi68lXc6hR1Xl5ghAHp&#10;03Z8nKS6RdmLjaGt4SYTbUhHZWRRJj2hDb6YbvxdkML1Uw7cle3mt19L/gDIC15vuCuTKUAf7sb+&#10;eIiPIXzvNOAbTOWtutJ/xW5eXm832Byuxd7TdHP+bLt8/sV2/aLniX/tL/zu9iu/9+08o1j3czOK&#10;P/n+L27/5r/+r2KYXIapDvoS8TJUFxnqAHaeJOHImV647RykUY9+mnYo1olc5TthUpf0+3eExw4e&#10;PXyMUawRvIxijN/HHo8QMGqyU4zB1uMOa6cX48vjDl6tadz6JAoNOXc/najd3VHoVRidxHn8yBHk&#10;QfAolhxzSBh8gSqbXOnJs07ZGAee5XIHIo9v0jg2S8WAMObJExiGOY6RRVSjX45QiHqv3SlGKD06&#10;0eMTN6SjROBJuIjw53Tx3Rq89+hjDFUN1jN8d4CBe6dMxBNq0MZd/HvACfknDwHa3neBAy5iGMRO&#10;dsfb8WcQcuUpjyyfNtx5xnQC7jIm+RuSMu5M5C/vZdTEYHH8GPf8DSpujOK7XLjcYwy80cUjHdk1&#10;oewbFwYVy+XldgFcAb4hDWbWKAaPbzySNmVDOeni6fEMF1K4RxlftnDpkweST54sJewugnKsTGdR&#10;J6RTGahIPePcv4/c2Wah9iiHd6W7wFLG8bVinjDghQtttj5pDkwwg0riAKVBtWm9AgrJ1BXPHBOi&#10;2OSTlYMh9ImmfetNTDEeli+vNf5nUZg515h9lJpSJJXZUUk5s4cGx7ljnThlTWOUNqQmPI8MQF/O&#10;oyujMYKRFdJ8UooGiReHzjH75NjnZR4QffP6Dv7GOJAOTt8KZ3ryBIhJX1Y/Mp4MVowiZD2+Yxew&#10;nPJUX+MhBgSfGLpwxN+MjUcdqJ8b/8AbGZl2BojzbRp1ZEvzbFMcBcfYixQ1ocPjoq6O6A7YAnRA&#10;DOKlG8bgyFhTR4PDuOPSsQHAA+KmTZiv0yVOP/l1E0zyDsUfR6DjuPJWhdx9HldJ6Cw1DVBuDY0P&#10;KGvSMPMqPErN1vZ51fEp3brWs1Ihj0+krOd7YwxF5ivaLuDOYeVRXju+c278GoPQ50JfGQeV9wGI&#10;P31JvV6ICF5gnAC7TiDNG8Wih2lPJmT9oXKNhKaVW/11PVHX2UqePqExTtj+Sx8FUtIL3tLfenHy&#10;C8iRr7RhmbaTOUQRL9wFeZB5tmqLW5mb3dxL5PQy54m5iFdmEXZp18Dsxem97RH69RF6yV3iM/D5&#10;L84JfT5hXXI+3rx5md3lfRZQdz7pq/xZvFEOI5uLL5GZRdvoghlT+S/fdLJzFbvlWqZZw3N/xOWY&#10;2VbHR3/xknKQu/Qk/sKb4xArXMqLvzB0LbfChaYmDLLM5iTZTksstG1Xf8KJS2/BucoqgIw5j1lX&#10;4X3+MXVdAN4AN5S/RHYv0HUvWB+eYjh+cX6xPQ34uM/ryLZ0eOTQ+44eYHf4RAeGgTZfwnvGGGPV&#10;g0N54helS6dp6S3xpu0g31a4ZVY/DIPvkCbuytBd9ZdVku6Yu8ZjK9gv+qgMeKTLFwL5H+u911fb&#10;3ZdX23Z1ziL6Ynv94un2xuMSGsPPP9teP/98e33+fPvdf+Zvbh/90i8X8bfgfm5Gse4/+Dv/9vZH&#10;/+G/H6F2QdRYkNUjuHqLxzjEEcbvizGZe/xQKE7Bc0AigOSZbZnWdEILa5EibI0MM4mCCuwEg+qR&#10;RyQePupxibmZDoO4zwx+lJsRukhbfnZyDwuXf/efPjiLUETo11VzFjoWff/qYe5WAROnypbHJy3I&#10;oggtOTZAZpWM9VQA5Y4H1GsU+0KDPuzfVw5rDGjE3qd9/8LwKIiGuzvPtmV1H8fmTXav8tfF5XZ9&#10;fs7V2kWOEHhVfRelmat6eOlzQjRKPQ+kAXwXg9iXVMQgfsREfKhhjPCfIvzCA2jUyD+FNxi22aGG&#10;p70okA+YQ4y3Y+QI+KOBoBzMzXU+vu0OAAMC/gUJ0jz/WAMnb07SmNQopmqmvWPIlENDYEhjPGF8&#10;3gPuYGB7pMKFlBUhRyc0gn3O7YvzF9sFfX+F0tHYUnI0RGIUox1jtGZRxYdv+h6VcC99XsU7L3jw&#10;LGwlt7I8smaySjiLIbi8qFAx2l/v1r6CjhvGzZruyNADKjC+jFF2mcWDYqv8VpnlHK7yTzkV8hjD&#10;Lkr7TgxpUcDwrH/r2uYK25p8A8+cxZ4bBbvraV+RL4sBWcRtb0H7GRRQ03FMmECAsOObj3REUeLT&#10;ln6MDBcF4qZloUINuIsG85lL/ZflIXBPXsCns3snOeNvH+cC8AZuXdyweEDwtf0gfgWyS9+Ch0DI&#10;1Tw3GKLSBoR1N5kFfgxaMrypqy/I6GIvt2sUIyuvuWBCmXT5sf8atFxQWp85KD9cbuSZeqX9L08M&#10;B9/C6yc0ZN5Cg2Os4rHb5Dn2TNHoAM9Eauzk5T5A/lUCTItBzBg7lDEA+MjntKm/g7mH+IQjCzsk&#10;+Sj49mcvElCebNfyHenbkAV47RrNpyZy+25vjSvJA77mO3MGen3t9/4YNtoIiFn+wcfIO/Gc8ZVH&#10;wL4zSHoohkCinbsawc4z/TGIKed4KXPpt2qDOjGGgYTB4xGJGHkB5xbYpYs8abJyPuSPsVd5Bykd&#10;JSW4Kk9eqL3MfQjqghwFs8Qq59GtNVok0Ff49+pupU4eOWeykWA2jMzj06jxgHXiDP1qm9IU/tK8&#10;T5xwDl+5PiCnl/YdPafcF6P1txwFeYxOegKOx+jNJ6xtj9DBZ5G1ypi0UBO8YxAfZN9WLZPzpYtG&#10;9U/m+4I0hgv9+NJYPbLGdsF73aofGZAB8hpcY3zHIJaLZi0ZUSZimK8xa/22nZmsYJlmD8goTaaU&#10;j5FX/DXrkzJzeI5Q1XDQH9mjj/zYy9Ay6cOH4IYu2n5yHxvCzSbWNtfXrG/M62tKXVDvBeP17Pp6&#10;++Lycvv0xYvtM43hy6vt3BcOoau6GQMdjMnDx9glTx7RV/oNnJzIF3eie4GqQRzDNa0f/NBv3Dxp&#10;Db0AxI8s+lKv9rNlWn6VE5Cnu+G5/XXcWePv0C8nVVj0KsbwHfTo3dfX271XGsQX253LF9ubF8/p&#10;7NPtFYbwq+efLsAgfvEMI/l8+8f/6/+NbJB9W84+/9zc7/3V/1R8WTyCMvCndiJF6IK7DcRlPOMj&#10;1olU1OMSQHD9OMFUhi4+KgYNXozTMX7znGIGKruvGseEB9wVDaBcuhuqkqhRO4qiykIDnDCjMGmz&#10;2BgeI3hXyIaTphFdQ7pKaNXT2CWev1qiMBBI/b1zncyZ/Ah3QYHHd4IDsiRsSa0BfjUQ5Yd9x8g8&#10;fQg8wth+/Gg7BXITHYbxCWmm72AavPBMsDvAAz1LzIIAf6MkgTCE9iIDhN01lDkpYx0NY/AkvHD0&#10;Rr9D/faSeuIy3bSj9PTNfqa/KHeUTs+D9uKihgsqUAVgraBq/ey6aFxRro82WjuNZIp7FsUxRjum&#10;E1/qhbI0HUM4N7xkcWob2WGB5sqGddO8mPld4QZ3NwbmJB9nV771bdMxPx7/jnXzS9eKxj9A+y7N&#10;g9xgffDEB8hLmEjaWGXHEMjiQVr5JL0WaKHUkd8EIveZc/DCcRcvfBLgYhe+xc/8GwRoOF0wJi/g&#10;5XMM5S+4wHAR+ZwLvc+X/+zlzfbc3RYBXJZ9YR3gnDG8pH1vlnSR8VFqfXmGj4LrA/E1xHpmH7Mg&#10;UIN4boob2fGseh6jZh71bgFp2Z0LM9vXyAafjmGYF670gtg5vi6ykfXZFS7/Ws46LkTWC8RL6g6r&#10;VPyE9f6UTow/2UUS8sn4J1Q35FZ+WJqVQX344VIc2ulr5EpgTGKAwWPlxC7IOy8Q5FNnV0EXGXc8&#10;/KS+NDhXq/NCB+mwMjIGqujR6NYBx0A5o2B+HSt5T97M9YabRqB4RUwg42wC7VGq400bMRitN3WB&#10;1lnjWiRxNf6S1bi0B29xS1flaOrW160i9Fc+hxOpP86S7oB78e9Fhcb/Gfo1b6+Dr9l9lznUk3f7&#10;BRzAT3DYrxieQHl24FuOsAA7banRX6lIXyY8RH+Vm8LxDhK44xDS6Y79rGlC/v2ZtCMZaJ3lL9qO&#10;XfPLN6H1WpduFQxPfMIWiCvy0mUeY+XardzCa+938Z9XjWH/MfGZ974B9Yvz8+1zjeDnL7bPCX9x&#10;cbE9izF8kxf6aBD7b5ibQ6FJ2pR3+8b4VP9w2YVPAoCfcuof51D9vW/gmXAILdF8HeeGG19pR+HW&#10;mb7Tv3wImSxe5Ga7ud5eXZ7nBrrLZ59u55//cHvx4z/Znv3oj7fnwLM/+SPif7y9+OxPtovPf7xd&#10;P/s8Z4s/+cGvbCePHwf/t+XUJT8393t/9a+v0MGNwv9Kt8botjskmLcP8Ere4yTMIDZ8yPOTgYUG&#10;Fe4YxDWKMXJPUBYavcsITpj0GMzHgFKZuzpVfl45ZzEDesVqWJ/W7G9g9f0tGEWq0hkDa5Tq4D2O&#10;T1igSvALWRjonxMofw0zITToNMpUdJlExG8pC0CXsGikw8UZPvj3v8/+HXjgMYlTzxCfZXf9TDh7&#10;GAM6N8q527d2gOVnbxaA3mXES2N3MtuWtJqWs32r7D4W2TlfOOzn6isYDkTjjIePhB3nKEP6OP19&#10;idIQ5lxqbroBlIXhQ3hnfUC+ZXcayKt5mehX1qXO0JtxXfyPDAGzwLoAufOukvI82LySU8WSxXj1&#10;sXUX7QFR50eK7NiX3JTdy+Ai0enH8neAWmioQlvl8rnFvjLNlJU4+cVZF3kiZv8dt8DKm7B8TzvB&#10;t1zobFzjkkJRpBp/+ceFMVbmPfvtrr701kBk7LNYA/qAFz1XrzF0X7KYXJ1vn6FMhU/Pn20/Pn8e&#10;+OzyIsbxZws+jX+1fQ7uzxjLL66vt2eM5znjeQE97qzlHwjlAdo0NrLAQE9AZd+1oWxagxIbhjzz&#10;sxixeIXXCbeCJZH89CF9mv544Ulm5jtpubmUeZPFU9knrfOaQuHfz9HR/sjcu0C3y9sa54SIR1YS&#10;Ng2+Jts6DRvNPy7ior+WVc7GoBGHpTO3lBPmTXRAUpcjKJ7i6oVZL15qGKdJnConu/K0FUPOMQFX&#10;jWPH5cDvvX8iT9hmVlqTmhfXFiLz0xguZcV5RK/9+0nOkiktushTeaCemHUgsjfNj7P9W7QcIPX5&#10;TV+VQ2TMo0mz8ZO/vRedthdDkznx2r/lqK8uizG86gaU28hyedh1awF45Hf6IA3Lpf+H6M/mFq4A&#10;NL4drkHMmDP3Embsq9tXvrDC/ZSUY9Dtccst2N3iuUnH+Y5TDVV57bh3XmsjaDt438wr0m7gjU8F&#10;cRf/HB30ggv5ZxrBGMPPBcLnF5d5aknezilecDIKaTM7twFkHR2Ve4u8mHd9ufZC3rVupe/hWQPf&#10;B+hdoPdilI+F8vHLYaAkhB9hibz2Qsq1FV17iR4+f/Z0e/b5p9tnGMQ/+od/tP3oj//B9sM/+vvb&#10;j4BP/+SPt89/+A+3Z5/+aHvx+WcYz0+37/7Wb4vpW3U/V6P4B7/157bv/cqvrpjsHPhp3AjfhPlt&#10;ZHe7cN6ClXdcJ2AqgouAKrwxTBZ08dWvUdbwwXC5bcAIwdSP0rEmjXHb+TJNQIssOigrDn4SJd+q&#10;O25+uuOw6ExcWg++5Vq1ddWYfrqzhdBnQrhTKWAALH/+ErJadlipm79adbYtbg1Z+7/8GoEs2C7c&#10;TPgavi5WKFV4Z74ETT20JX6NGSGTe7VjuAY6ytfFi7TsslNeXLf7CR7yZdLbfCyvCrrJF2cuCOxz&#10;DGIVRfuev8JpNzxb5eNoT8XpbrI3qHhjnY9W8jXOuckutFLepmwvbUIjfhfXgguEf42rxGIUAyov&#10;dw/tY3i2+HVM//Shv/r9rMih3KQduenLLR69Azrmt/2ExbHQ7uUbKU7yMmZEsiOMn509/JSLk8gD&#10;nToN8irVLrDS7uKaN08pP/BjboZ8hTL3b2V3r1y0e2FE2chZz2XfIN+Xb1hUXt1sz64vt6eAhu5T&#10;QGP404vz7cfAj1hkfnR+sf2IheZHLDQ/xFjWN26Zp9cob8bT4zEMBqhpa0FuNhKkUQgdLG4xXAm7&#10;2CXN8jPuY2wx/istu3LQ7zNU3ZnLESzCvbm2RokXkuLbjWHnDHj2sd75GK9u8fgfFTcyII0JKy+C&#10;efE1gpUz45Ud81rOkGWsV1nMRbuFlxs9vcu93kqDEYnPedo+MkwAR/AfVREoHyNbY06fnFzEkje0&#10;hBrCjQ+tk3dEA26S9Yf+d7nkOQeC7f3OPkoLhYM0dEvzkisvwN/lht5QO03gLzLjinv1H1kTYtSC&#10;f3gbHLYN5G9zcMQgRpZnl1nwvpkCeBYvxd1RApdkUH9cwisaKm3nJwFlI+fAQTdVhmbDRw5FrgiN&#10;33+sDLdsDTnlQb8g/uBbn4YP8eIbf7UbPOQKe/lCOA2duUl2rYnaEep417bn6Cb11fObq+05uscn&#10;GV2wFvemyNf5R3IeGQjnU4fKDD4che/Kei+olQHypMV1zRvwhMvejHd92fj1Djfk3cQ/TvNI4fjH&#10;kFfiA69ewkcN5oSX73FEDel14VGobpcWH7XmTfzX6NfLF8+286efbc8/+zHG7w+3pz/6E/w/If7D&#10;wPkXPwY+7Y12F8+3X/y93wsXv0337pn0Lbrf+yf/eob7tihVnH46pzCuIK5CvQT0CMbt8SSt/Ebq&#10;IsMKXGfbLEDHRtgoiqRP/p6KE33aWHgN6mUCLmF5G2KQ4S/6FKzu5BFedaKUikmsaS+Q9qsk9Q90&#10;rP6REEVAvTGIc5W4wrtxaDppoWEhqfrF2U/6TyMJByegn7KZpJ2saIBM2Ex86rftAw0xmgakif5l&#10;wVthjczZpUu//dgG/uEXRyD9W/yRdvusyzgtqDtM1DGKc0HgpCXc3RcpbF37qAs2wh7lkJLQBnjD&#10;igZxb/QCF+0yZIs2ei0K6vj3Yw2hdU6RDHdY/Guryqa7oJbP4gaEbsPKYWDJGZ9jOVtdjZu+hva3&#10;3NCUb/jVuqPcmz959qN+P8lJud0lz1Q+q3xlRjAdGDLwe5G2EmRSeE3ZpTzts4tojEFABc8gxRh+&#10;iULNCwViQGIo+u8A+S4E84+BMvmKq40bGHvJ8nEJtcIVzV0A5wzr5yjuT1kYfsyFyI9YKH50cYVB&#10;rH9N/Hr7IUbxDy9ebJ+jvC+g6bW79qen29lDb6x9lGe2Pjl7DDwK5IZb7yt4eEYZ4NE8icaX7Xis&#10;yqfQ1G+aj2+ctAf1j2DPPzvtvzCkxSiGL8pCuSdnRxbGOQr/6LnIAEKQ4U54Df0K73rBsLITGVpl&#10;kqa/ZIuE6AFh6UQ5EB4QNp4KuMwfLyDwNSBy1Il5rq9xHNwpGdGMvlSe7hPSCB5wjip3yqiVqjva&#10;VmhNXmn5SY6SlF+67Kh48divn4xDOnveuLRpkGqM5liNRhFw7GxnaPNXeg9Oiow3LXwAX3AbJ1m/&#10;RfhZkHTAs7BeNOw76xp84ydcY3gMNfFaNzjEu9wx70LPIfoT3WCyyi4nwNwkOzcm2m04nLxdP0HT&#10;1JOGQFLqJpYy/E79W+UZt66l+uZRHhg/Eiof1FFeyAOG1YPWuUL3n6OLnmEUf3F1EcP4xfqnqufd&#10;6Yf0o9v2NXVtJqH0GIR7WZNsQ57nJn74LZ/dGfYm8jxdSaMXPRejV8N4Gcfew1Kj2XQNYdaxwCF8&#10;cy2eggZwQAN4GcSvxgd8KdK+q6xxLEBHjr7RJ2/k9425r+nvS4zjl+fP+4IO31znCzrySucXhavz&#10;7Q1lvbn6l//iH2ZMvk0X2f95ut//a3+DX0byZ3CWVvAO7iCsieFNWLcL8pfgdr54omydyAICJ2SX&#10;0glOePL87PkLJj5pYwiAfW9vDIHshi6jr8qy6RM+APE10yatbtHrnNlp1S902uuW7wTzA75O5sMO&#10;6Q7SJQ1pJ9hTMVxhQtLQUiqFNk4/gfjwSJGyxVnw4lNf6E6iu4qm0QbVo3CmvHm0r4E+rwuVrtAU&#10;vpVH8iO8mI94U6a803V8+HWsgPTH+tbL4iieBatOjjvQjxk7U4Pf/hLOX7D4vdnOm7he5vhEF10M&#10;7fC2tNqgLHJsumOI4WcYcEGTOdKbc6r00QaG1qk78Xziv9vt5Rbo7JM1DmlAvof8+g0HvvRpnt1J&#10;2QFQTD7cIy6sMdzxtFxaHJpWn3f+kO7CmTP5GISe0zcOE7PDoM9IZAdKg9h8446ZGLurruFFeast&#10;yPMvkVcN5YwVcEWTF8ALWP385Zvt6Q6vA88S3nqEgvH07YQ+zu/R4ye5se/xw8fbBwvyxsqkjWHs&#10;caGHMWgfUuch/fGpNBq5jwQM6LzWXaNZ45d8DeHcg4Dhe2wY+6g+n0eeiwP7Bz/KvTpZOWM6fK17&#10;V9o36EZmvgos1qKRoYmv4Y/f9BrIpu1AmsbGzP/BZz+jfwU+pqeCMdMYNwKRS42jHHdS16HzWK8X&#10;DkurqWpc7vNTw04dYBvio3AM4+Cvm74NJqk60JCEONDe8m/pJulc6aaZ95WOavZVujR9Y8R7Dnh2&#10;ZAEvvt818rsxRzi0l+Epax/FebzTG2OWNPsOYfsg7eXJt3z+PUmd7hSXd4t/C7IuDS7d4mVgiAAS&#10;1q3wT/7UlSpd9fsYxOrpyBR+5CDpAmWSNn7Du+wlXvzvBH7CDsLx+el6snzHVfkDYhA7Ph4b1Igl&#10;z3FWHi8vMYDPz7dnL55nc8X7IdQ5HtvyXyqNYneI3WixH7lRVrzwV+M4wgOYp37IBckC+S1xuYcB&#10;Azb3PbjBtHZzD2H4hK9hm3DAfHTpGLU70L8J2+eJr/DhiEV5En4TMayuNiM38dGvLTfa+eQJ4Wa7&#10;D9x7fb09wH/wZuKFX/2LfwlOzxh/e0698HN1f/BP/WdW6Gd1FUa+73SK0z75jKfsCq/P4DDYOE7B&#10;BjQye07qQZWPYfwIHnlO+Ez+xFeaE2HVFZwYVYCFd7mha2h720UxL1pzN6j4B1Y7/rWqAegiuhvw&#10;gYpUmy4OPzGMPUah72LhxBmhlxaLL2HspESWCaUsAp7yCv3QbEM45kXSczMaZXpG1/K2I4Bj4a9Z&#10;A0CnEztKbE0mz9nGKL5mMSPsrvHhfGcXl51nfhcZb/Nw53vJo2jzU+2ovjxWmWgMO76O6aqSGkL6&#10;CIQXgMZWn9KwdraB+XvWPrj4iFc1lYWXPhZqGEuX7Ycv9ouwbQqhyQ9lpCv9MC/1LPAOd5Rxu/wR&#10;JLXOeJ1cQSbye3Cypj8HF54dlTLkAtG/9poXg3mhDgo+9jH/hCxQSdovd87dHc7Lbzx77k4Kbbg7&#10;3DcL3tke+3IcjEnLKfPKaG5yg792RxLnjN0seI4Pgxh4zRoSQ3mHO9tLQEPZO7yvocSnV1wRd1f5&#10;OeS94ELHx1e5AHkm3hfzaKw+gpbQswxfn0feZ39jsAsx3D1W4TGKA/h2LY9FZNfYOsvAP/672fjs&#10;fLuYRqdk3CAqzjBcU6cIh4wwwc+36eT7zKF3w5SB5/rQH5i04CBAmrpgbq7r+NV3XA83EpFAfi8S&#10;BPv/FpAn2J4GgLtxnvv3MWhzbMJiaypn19M5OcdiDsYdc5a87BbrZxzeD6KFwvTHT90hP+EV33X2&#10;gub/ZGcp6XG32F1ajeGRHekVf8pN87ihJXyWtgxEwdLujp/e46IMeeyFHLKpDCp7YrQ6fIthQ9g6&#10;aTN88iL/YAyPMS10hA78C2W07dwOLhJEHfSmvSP8E6HdTaB8N50PAbupLlA/F2pgRp5WvPJ3BIxD&#10;5bDAwFCiMGXUcZFPIqkPtAi8ciwdU3TO3ANjPOsZ+srnCp9jDGsQK5PZlALPNViuwHZF+Aq6PFts&#10;eg3LthNajtrov7ALTOdTm8A1PyMHrwHTMhKG16i8Wf47oKP3LiDfRwLtAD348wjbpCEDGu9zw2xx&#10;puXQ5hrYs/vKnU/Yeb3dp68P7gCsIPffvMQo1jdOHvCDP/wrwfFtu1L+c3RPPv5k+52//FcJKWIR&#10;s5/RdSKMq6I1UO9tlFUQK7Jcp9TBMX4RKP+aitJhoTJcoxOhV/gVTso4/IKuCmliK5Qyh7R3uXcp&#10;xqYB/QainOMLq30gu5sxhhFAw0f0WXZ/fih979+Pb+1QC4mXlwN7ywh6jli4I+rOKOGXMUxqjOhi&#10;0GJIZMdZAzaGLOW5Gr3xatQrScqN0nFy8xP8i7q0OcoghjS44nsViz/KL85+9Yf+raQJ4I7DutRd&#10;IBU2NouEJTNxh3fh26qf8nXO/x778IFTNYpH4aowVcQxAMPHhZvywS0wGLloWhCclA8tKQ/dAukD&#10;uvHrDtKUMuAJrPDbrnmrTGBlLGfvBF34gx+25POWo+6Un7zj+Nvp8cXJ2HWnoQaxJNj/WdQ1LjUq&#10;faJKbqzjQsiy7t5pEJs/C7WP9lH2vEAT9/zzkQU19E/LtIJ8Obq5acsFhAWf1YrwAXye9WuB+fMS&#10;AzpHLqBhXtvtE1fyEhjPDmu4YkQM7H9dRy9oGDCutDfjKyhP/XtzGTEey7DskZylHGC64S+PU9Py&#10;L5B5K+3n6cLrrwLLQOMBRq4I04c9P+HCrh9SroZNgbrEZUoWdwFO+8kj0gJNly/Wn0c2Hh+boHqB&#10;UpYU5HvHZgy8XrzWyKMM+buunzDjMHHBBm0zRC9ncmGVWf7gO9bfyf8JTr3QowvSPBfYpTM46dWo&#10;+XFGOxKH8Ogby8s7L8w0hDWMc7GmjAKaQtFFQhA4Mj4ydHaKBXkktP1wf5UPPdMvmRNo/rucMvNT&#10;O9GC2xoFZac9dZyVlRyhICXGsXMZyD95pgHmWa4yZ73Wjzwu3M1b8aS1P6lnedKkgwHoOEY2GA/n&#10;MTy0DY1hjypcXF7sBrHrg+W88TwvDXINoTRarLhBKe5dzvzoA1nfg786x7jrsAS3bEci9+E4L6DD&#10;8MGQ9jwzaT6yNmFxWGbi74bsUguO8gojQYf0YyBdXjkfQ0eAcGvUMF6Ql5ccQQ3mwq/85X+C0t++&#10;U45/7u73/9o/zaRYIgijRgByJpOFskopUy6GzFdNIOvpFPH9E4HXT1bCfsW3iu84bcsnTbir4+6w&#10;C/WtBYzw3HCXqsf0HpAFglO/qXHHZY/rHOKJ3narjTrx9ppWunLGMvQ5N+HX4llvBLS4E8Y6GsIa&#10;mTU48vxbFw0mredaa3SCF2IzrRa/W7c71LoxVlUKuQrGgLm8uMrk94ysT1SYpyq89FA+K5p/z1xf&#10;v0y6dagaxVDl4OT2LmeULHzX0JAG73Cev3I0lN4Y928f8doH8FQ+Oumldd9F5pO/1BeN/aunkDLR&#10;nCEivobNLAhZDOmrPDAvO5PTHnlzI2Geo4xScyS8EHBXyj6nPdqOUhZivDkGA7SrROgHytM8/YIL&#10;jrST3nQcHNv8G0HbSadO8qAxMkH9GuGVkVGUUdBrzFIBF85QbsLl0eLZykgZP8SnH3PcRtp0lVOQ&#10;+mUMYqSstISVR9tfH2l1EZW/8tqwr5J9cvZw++SDDzPPlKnz8/MsHJI7hrL1dY5bL8SkDp5D0/nV&#10;5XYB5KUn1M/OFCT6l6Cy6Jm2PqKqtIT9C1h1AIxmyyOjeeELYuQ5vudXL7dPnz7bnkOLD9PPO/cd&#10;A2UT/kYXAVH4xGscIzvpWx8Tlpf5IB8a9jHNod8Z1Z1kyjE/hbzC3XIucrSdeZYu60O1EB5DLqmO&#10;QWQMmDF722VscDOut8oFffG2nbfdGnvbgDnvxIE7Tn83OH16QRK6+XHcmmZ909QNyJZ9gZ7chKQs&#10;UODCc5DqEsbWJ734T5H1vVkpegI/i31kryBO8XmH/jxOz7Z06S7g3I7eZMz6llBwOY7Ud5lXUhyn&#10;gGmRZdIyBgeGqUOiw5i7kXfybMq+6/a5EN+U8kWei0s3F3bOlXHGM8bIs2A75qeEbRF35Ykhu3Z2&#10;bdh/T6ITKCbQWnEFOoczpvKajxj9d8J/aDzek+NJyi9GjdqUygpbcO18wA+QWpOounK/2CfN/uqP&#10;G3pCEzjLnUM/uw7c1kE/yVmn/xzar8G55IqGnN7KVI7O+C+B/aeU6RrJvvQp94IgH+o1dZw4Aouu&#10;rFMp37FIOXlIfvrIHM7Zf0B5VDdIfv6huLrJC6GUYcPKY44XgE8apTsyypop9fPpyFAqbVQXVN8L&#10;lZvwesHIZMaEscu6RsHoTdKkRYk4Pt6Qx28yQj4H3J1dw6PLMp8E4sJh5NJ6YeUFVh3BdHHOZsMd&#10;je68K8I8JepQz35FbkBbXyBP8umD/4Z89Cu/vn34q3+Get++y1z7ebs/+Ov/DIMz7hDqYPQXvsU1&#10;97jMbXdrYhHcJ1uSj8M64+I/+tBQlKCDF4XYQcwij1+AcSs8uEpeIwkbBNregiTV/1nc6nqc4QLC&#10;Q2CP73QdwPS41f4YZ/o1DgEmi/7QV2dNQA0TaKrlYuSpHFAUQm4YU8HM4X0VAaChfAD/NurB/hiO&#10;KhkmrArGZkt7RVESY/gMQF80iWHLS4x1UnpRasdxJNcZsJjI08YBVHjRDuDLJASi4MExi+Ok521I&#10;g0+3GjU6Owf6kqcSzblFITxuJUkrjUdgfEGwLdr0C03WpYx1hKTgVt7thEms27N+BudQjxuM8ruf&#10;t1sgTkLmBcadBJbHyAhKPxde+BqqGiAZP9L8q/XJw0fbJx9+uH30+IMsysqVMuG4647n3c6X1aPQ&#10;QpARDJ+7C0g+CUttZ+yMq2AzliutgKwdw/qkGcr5Mgds6jwL1EcjvUCmPd+XZ+buyh+Mfuup7qF1&#10;GQjwYi6kC1X4NSpafiA6ZML6EqDvh8TOi5Zpqh6/4ccqHDdlDu64/u5M60/4eAuFKeAtHyZ8gJR4&#10;K/5VzhKdPWueCA7cUdxeh5d7PmPqAq48MHadV/pAih0MgB5bk/NkUE7ZycUldT22FRzSaqaOYtWL&#10;h/EQDrvC4BYoHjmRd2lSHpITmPQEine51Urzlhte1fg71gngGtoTH3/l2cYRJI+q0pgdWuaTfo5h&#10;kRfZsdAiIs3s4XJgRXdn+cjr4sHwIXMmc6dtBr/tUG7m5C7ThO2FRszeQPy3W8MdJRk8RG+XfUfN&#10;dzr7OHiUE2F0MqTfBgprFPvvXnzJHSBNXCmDLqncVKfUCGbcKNMxQ+a8COZiyouy6P60J1RO8y9n&#10;8DjuwNAgSONqK3kmlIKUmJnhG+LcKdVk7Vn3wpx9F2oUd2xmHojFEZNWnejTRDAFMzQbXr6GMX2K&#10;T4tetr9xoyDl34adunfC61B8BOJMG9IyoDS9DTqp56M+XgPzy//YP7nyvn1X7v2c3W/9wT+W1z7r&#10;KiId3q9yCtdA41VAx+FjPIlN2Yk3GodsIfQVMBXv7LQpYElLepXBGsLW82faDuL6zW16aUksqT+L&#10;q6gfRHIPSy9+Flp+Eh96A5MmFuoxUZmFy9BseKCGp2HLUWeByq6Capw20zdx1OjJTWIYt/rudM6j&#10;XWIYu3t8ztXy+cV2/uIib4xzF9A3yGkcv0zd2bWmbXC7OzzGlGkaURPfNYqQPkGXn3SSbzu6O3kt&#10;36OAgP1CQNzTf/z8HUkfvYXLhcFXCWeBTDN+2lyAtDjKm3IYkdUOOGPcSTNqwnQxRGnt8kTNQGkP&#10;iK2I/KbesZu8b8oFvURMWCA+4SUWcZPW/KZOPwjBY1LlLf7sao/suAv1wcOH23c+/Djg2Vz5HJ5Z&#10;Bhwz14KPvJk/urRJuu1m4SFdSF2LYDkprwcV3HF8L6xyqvV0xVXTIHCFZfzFi/Pt02dPt+fIrOeQ&#10;5wY+zyXbs5AF2Pb8rT309y9DwJ176kz6uPLryJV9Oy8H+AnUs0f1kzCuiQ3jGrwdD0zaorvB8vcY&#10;7NjbaV+1a/xuB39oDklYzY3xsPJWOAs4IEp3//Ic1iUPGiiZRZJNB6qLa8iFn8TDC5wX6y9zgd7d&#10;vzGMQytfS/XCRaMCwwaoYdn5nrEDV3bfwB1eO16mrfRp7wBm85M22stxTTroBGkzbvnKQukeflpe&#10;Jzrz1enjUg9f3eTubp7CgmEc/Zx5VtmzTHUF+Pwsv/qvtBChnGaM/DgYt/LBORG9CGTHjpIB86Ep&#10;QLv7BQnpfnQHanHpCz+r3ZAU4uqbtoffhnzekX4MaW3A+KQrb6uvRJQvocYwYcrEtwy070Y0ZWvE&#10;tnw5JG77CDhe/pOTudwLYwcqF+VrI6TnlWtQR27xR3btkeHqrAVJg8+EfcucpqRHBx7Qqq8VF04X&#10;nCALAXDlyAGD7N5rQLmMvEgTCTrqCOWHvGl8B8YvEMOVVvF9ac7rW/5t8JjZ+8DjZ1vwvA/GSLbN&#10;Q1p2kAlP2naH3t89AR5sv/xX/lq68vNwzo1/JNxf/Ot/c4Ucyq92zqlMrJTtJEh8+Q23zLvi/CQe&#10;eMshMlFIMSr96Dsx8EcR7HnBsdpgUgnFPaB3u80G+fkZXGhacOwgI6D+jCEMfbNgLApbh0nnjB9D&#10;M8amO7XC/4+9P4/1bdvyu7Df6XZzzrnd6+xylRvs0LijXKbKNqHKNrbLhsIF2Ji4gRAICJsiAaQA&#10;oonAKFIk8m8kpIgkiESKkxgJEkhCaBISkDAJCBEHkElDExzZ9aree/fe0+y9T5fP5/udY/3W3vec&#10;c997VfDuvWT+fuM3+zHHHHPMMceaa671W/EYihjH3SGgj8D+U4zkS/rqT3ZAxBWw/zSD36MPKAoX&#10;uPXOw7zqxSMW2S02zWMbY1Qf6TkaxOAGz6uVVo1FG+kPkL5D0xoLneHw24/+gHSG1tIrTjRXFT+4&#10;vMmTBYdJmkWStCwa+PZXyJjxbds2Xj7PrSPTLJIdABgRI9wESRtaGai5gGldgLqzCMelHRtp1f8s&#10;na20pbqEF73jJn94mbCfFZavMYKJxnjYQWTRYvDknIX8/YfvHr783geH9x+8czjzdiPjf8VFU2RX&#10;wxGIcsdlxzlt2BoudPEDZHEjz0WoC5E8r2zmIi7FK7OBpHc8s/uvTxmN4S5/I9fUchXDPSf+0ePH&#10;h5/91oeHj7ig8y+B87fAZHfXuDWtYxs1qgD77HhuYy0vTNNvfBvr5Y7xVT71wLErP2VCZkq+2YVt&#10;15yl9zVaIJxN0PG0Xsd1DzeN4W8XqEVdeST2ti9rxzAuBcN9p2MfSPIIUf8u3bLisZg8WfKx+FIZ&#10;YxQtR13vPPUZBuujV3LHhky+tp5dUWCM4TnjnV038DT/xhiui5mZn9dBsvIT+oXrbvFBvbPAQsFv&#10;/VBF0irTi/aFZeEWhp+Wll4N4jnqEAzUqTwTw7fL46hZPorbD5Hignd88rYI+nZ8UI52xRecYzh3&#10;TZkLPI/55Oz7xpOQu3NpKXQEklJI4RWefjW84pPnZ/JfA+O28qCtrNhfypDWcNgTGdLPA2ykC71Q&#10;MP1Yp6CcOub09y4XHl58ACQUB+uGxy7c3FHOcgEWwxg9BIw+Cqx22r7+SgNsS6cOQhPWGIanp8jc&#10;GW2fwWP9U9I0kH1zUd9epDHc/Vj3Z5W+GOroDEci6itg2Fwi0E4hKi4AZ4zSGLXLEA4lyyAO5pbZ&#10;h98ENa6FGrcDLzFya+we4XXlNsAY1jC+c/rw8H0/9L05T6zrCvQZcBrFEReE59MdZShn0ULr5Hcl&#10;Ruz0d2CJfCZ/gb+bU6D6U9laoNIZRaabRVsjaAy5eRflHqbtTrxp8+h9Rw4hDz34s8BWyaq8NUKI&#10;74DslqdtiGDlYUouo9DzxANjFMe4oT81Iqgvjc5o/C5CQPAtyGwvJO7HOkL4Qr81ll3kaDOGsqCx&#10;nPPBpCWMYln/vKPhikbZIMc7TLOdhVs+Dh82xezPcsPzMYajsMCR8bCfacOrdPoFuLyg+mIY63tB&#10;EABX+rP5jXShcGHw4UvPg+53T2xf9I45bc6CVAZZOYvsLDBZcMCXfojcJgJta3o1efqBZv/8uGnk&#10;dU4+hqAh7diwodkZt1y6KND3uQVr3+6fnB7ef/e9w1e+9KXDew/fQbHfOjx7enl4Djj++fMLwHN6&#10;0pIFxbHiI1fkTZQ9vDPfdl188taPLEIC9cjLQyoWWnUK5f/AXnA10YSONWPIhyrJvXj26vCtR48O&#10;Hz553H+6oz2fENcw9mFLnb/pp2jFvz5lRAu03dJiemk45jdcCFp+9A2KKmOQcVgu8RXMD78LLNf0&#10;t332jniqrjx8ddXKCqTG+Jvbh1/j0llLMQ4UlZ89PtGapiMmAedK3jCjHlBXZOxbRkbkuMSaYxrF&#10;5czC5TwDqluojyxquIjXdi3liMboo353O/ULMfbI24zfHTTN+VoZHAhZwVwaNmeb+ZGPK22VSd2F&#10;SxfdQD9njUiYtIyDla2/IcEIgs68sUQYfXOtjC4Jq2rxDLQddZ4GFbrOs+2eqfaBUftKnU4LagMV&#10;z6XzFy+yUypPlr7SgS7txZFmOGudsH3M25XDGU6cn62MyJr0KbDKJ7wA2QotQLtBn8kJEB5j1Dx1&#10;RR6OdgzwrS99jk3X0Y67/dn6xK+7wl60eRbYf5fLWoas9TmbNZbwbnhexKUpkElgSnnIbzZkTkg5&#10;JX5Ou/cZ2/vowfuMz/17dw/n8PycsT4jT6PZHePNOAayzi9anV6Zb6GbEaV80jC0YxQvyDEw0po+&#10;ecQTXvV28X3668H6GL3XwF1fjOIbMDvB+q8Ck9f4S+D7fvg30h0I/x45evTZcD/4l/w2+CsjlJol&#10;TW9xmRib8B2hkzEFklQ/pVeRhpteMLLlRagRbsNTQIgzH+F3EujvQONgoGnFU38PC0/aHLxvcRZZ&#10;5eSOwtI5wGRYMBO50LgyVcOZstT3No20+z/keaH2AuOze6y26C6BgkFdZtSs1zWKmcj6yavwNJ/4&#10;Sgu9TP5XoIuSUFksmPPLx7QaygNTZgwqNFbK9nhHccs327Jjex7wjeuY1Q9kLDomjo347KO4helH&#10;bqEC69GAwL6P48RZnneRyGK9oItop1QvmpQT+uZDjvJfGh0fF2UUXxbltdDI260v2+e6SxxatvQd&#10;Xd+tE8WnoSlL5zNpJg4kgS99dHwB43LC1zx96f0PDl967/3Duw8eosxvxyC+fPI0F2c+eBa+wQcC&#10;UeiZP+ISt51Nh+GHg2w+DWoI5xV4+sYp4ZBmd0SAzw1LnG6oF8SgQKUWmGsUxyRmkLpcsXACj55e&#10;HL75+NHhWzGMr/IOUdvLWIJfz93n28ps2jdvWuonGQtST5f6Bctu8Z2z+8VimF8gMh0of14PN/LW&#10;mMyCLUJCC19xt1wNhZT5FGcJcbz1s9A4Y1u+YTtqngaJRyVqDHNxnHGnnuNmOfVN5sjMLx/ead3Q&#10;il6ILt4ZJ9G3q52ZT7ML/EmDmDlMun43Fgaoh7/BotnxHrd6SMDW6pIi/Stu2+LrBfCSc9IsM0Z8&#10;dJJ1gmrVF8RC2fYBI5b6PhioHyNe/DZiRQXf8nq6PR4gBuIKi8+dYR8wnPdkywvl3noRU1CkXfxN&#10;7y/adcuLk85+Fj24tEfKUtlx+mlihcel5kpM+gq/DUCfxhzjgPHlJj59Ph5VKMxdpQHL92LlON52&#10;UF75kF7vXPTug+OVC641l6KnIoOGhQ4FVQFxLFi0lUMdT+VavmvoavBq/GoQP+Ci5wFj84BxCZwU&#10;7gsYyWfoS8GHdQXl2Tsa4a3tphn6sBm8ApnLMK5BvHzzCE/Z9H3Bm8JvguK7aRgXPF5Rg1jjt+Gb&#10;xvA+/ot+vW8j+945evTZcL4o/y/EMP623CZ4ikAnZBTACpt5zEuKwabFb8641GXyZMchgr5gCb/5&#10;x4lAGRRZjgwsYyv+pAUou/AVdxudsNFv3+0LGxacXJle9VVgKi8NLgR0U2D94qgDnT4BPzuvszsc&#10;WknvbMYPra2icAgqymq45okzePdh6wcaTp9FFyCOX14Zbv74myYJjYav49wUtWmEdel7Etv3lbLc&#10;wg9E8YGjbTsu4lcVrupEc1ud2MB8pu9TNm0vSD2UTxZWFEt4vuO7zdheDDd4ve18ms04daHfGcUz&#10;dumPjS1nWyv4vXB219+wzRCBLiaEIWyj2WJrvOSLi61/cPGeD9S9806elDfP/+P3/LljndvZ8KE7&#10;Lsyb4OUDMlGlDfGK3QbCPPIIdne4i14WOEpuO8XwMosEA2h84GiwgjW+Tmw14GsYJDHNmXOB3fzh&#10;o0eHb3784eHJlUYxhox0hhZL1eXCs6GmGwlMfEHybaaLZZozvvITF7/gB79x6NFXjvEDMCnGbsIj&#10;38Ckx19lrbvyVqv5JfX4SRnbI2ORKmR0x9fpDZq3gJ7N6bcSYSKmyVtpcty9HT1vbkkryE90mnPC&#10;OcLin1vZyJr59sOy6mENlm5ECG1JPtbQof6ao/U1hHfGcNIss+beqpN5bFsrLG90HRMDK7zAni3O&#10;bGkmiNOLX/+IJXdD6AMYQ/sc9dh0Es4+J5goJYmrH+5hDGVXF4NJwz7sn3ZSdvx6KxhcU67QNuSn&#10;+PKvieCUH1NB3LaQ+SAf82lYsExlSV/aV3tmCfk0bcKUWnmfLKNrvLEJv+3zOld6Wr/yvtJWnnSO&#10;LJpf/qJ71b/ooICGHenmZ4yQybzrGjCsQSwuhCJyETmO/ikMdYGtn3yoIx1hZOrCSwzRyAZ4PApz&#10;Ch3zt+/nAmPjkTPBtDPGyXwhf3GvXDg3NGhxtpm+Gllyq/xFlmmTn6RvkLSCfICggMdGXheenePX&#10;woaLsq8Fj0d4bEJYRyW2IxM1ml9uBvK9w/f/0A/Zi++ZoyefHfeDf8lvXyH4uPzNZbTrGozoRdj9&#10;WV7T5tOCcRHmlZ6MLa/hThyFvotLhHznTzo/TY8x2TpOoNSJsbnClps2xb2aOrpP9PATriUQcOrt&#10;ltC45Cnb18CJvoOW6oKdPgPStQM6mH7od+ZSfgM+JAeLfbCMPn3Wn3L7cOH6h+kZPOGJEDqKqyUU&#10;RH63NH3xSDc+acdbhfJSf9ppqF79FBufn+PYkhAQJ20KFNm3YVy/acAg4qs/cXHVEOIjr6NoBAtY&#10;fCln+ptFW/khbn6UIspkHsDqwkx4jVsLFU9iQ8d/Lu7Ykl2uu956WCHwU/o7vibaBxfcdx48PHz5&#10;S1/KsQl3RDymc/X04vCCBUZjxAVe34ctL68uMYyumEfu6eDSafF3pP0NBaaBP7wFxiC21gsI8K9d&#10;90aw4twwNQb4BM/2OeKvMgwFxBvzHLGvZvvw0eP8rbd/6W17Lnojb6Cl2qrHWGYMBWVik4sBC40/&#10;4I9uqFnopv/6AvNjCwcq0/LgmNbykb3wp2Wul1tN7Z31+hM/cu1n0WrY7xb+FFf+GMosFm0daeV2&#10;j09oaOThOO8UOWDKEnJhu9scidFCmryktsZv5hXy0l1i78ZINQipl/k49fXBV8PYsCM7vlQcy0+7&#10;/Fwbu/BrerB4aDS8NG3VSfLKJyW4siOoIcOc0MC1XGjPruPzhC3fu3vChi40uxOY92NTXyNIutPG&#10;kgXbCRGE4/Qn3Ix+kkZ56nthEJo0sjGw5NOsD1BQ2je/YVHpt+3Ou1n/pj1xiyHt5dPWdQmLpqiS&#10;7schn/R9+NPgpkt6PvqF4JNOPpV9482T38eNCXx44vibn7eYAPMGCf3Z2CCI67jq1EMmDeg2H5om&#10;31T96Af5DTi+eZYF/wQ/hnEA41hgjMyzTI5MWMfxAyKe4KuWKvb2Vdc2IBIfOg07NgAJhZXfuMh2&#10;aa+DqfdaWHg3io5wfBNFH9i7DhjDB88eH+Frv+rXHM7ff5+63zsn5Z8Z94M/9jsYXQYSafaWZF/o&#10;7C7OQI995waq9+edkF0SiT9P2ktAYXTX6Dm9e86ACa8QNi6Ro2DddchV2l0XZ4Tw3i2uyG4d7p8e&#10;DvdPXiGUzw73DhcI4iVDdkGbwKtLFIev9n+ODEBDV8IKYiYPE0bQKNYIUskTrs6AmMzkCorquCoZ&#10;cDvL16CQ/4oV/Nptl9Sht9DfXttigWhlkZ/6SYqfHTgmQ2+ztaWD/HnJEv/qGf14zmwV3LG7KtCv&#10;O3fg7x36c/s5/Ht2eHEbuIPiJv4q94cFWo+BQd+ERVUWaBV8dmwYA3hAYIMxOnue2fFKL1JXoqMs&#10;svBBrZ0Qp6jhbc+oWt++oMTngAMTq7dj7kDvbUfm8Ax03hQvdn6h5RZ9vfXi2eE2oJy8gAcv6bvp&#10;TE3G2ad6VeeVHw2sZ/TtAnhK/gW0yqEXTmRqqCRDPnS6SIXvtBVFBf19IMjUdh8xQNG6Q4T0vrxL&#10;am97pa6I+Fq/rO2yEu1LPXscg5k6hgXlJHyxLNDUoeMIe6cogfHoJ9Va4I38wUt8T6r4zl7fcKnc&#10;OW/GwKwyF3MxeDb4jDrnz/ERpwfg+tLJ/cP3PXj/8Asfvn/46tnDwztc+d+5AhsgI+zz3Xt3D7cA&#10;z+ZeYBhcMUYeg3DeeJznNuXu0UTGhXaso2JWqXcuMNbwMxvOTPLbr5jXEBnx1I+cXP/InTnmI3e2&#10;3cj1aZ/sNWO7Qnk9G/CIwf+zH14cvv7x5eHDS2SCtq/CI/h/h7Yc0lvqHcG5YXzacPYpr53nGUfp&#10;oBF1nP27g8z5t6a36TvWEiCvmHP6GE+dS4XMMflkvMoF3NehPUgvt09dJCtjOe8Q3oA8ZbsP3dxh&#10;PJAF45EL5b58Cw69CDthIH9mA6hnny1wLo4c6YvPfw7MPwgyj65o5ykyfGU+MvYCXfzqLrhQEi+j&#10;g15lF+2ccqc0JYspwS8gjy2Hj3aKb3rIgh+osbxN5gSoQVHIGxYsBX0B9Ia7XHCyAJo8HGgHBf8C&#10;EbqjZ6DdmaYvf1zkNQSUodH9os4dH/yMS8aHsVJ2750E/JOYl8T76jhkH0ifF9BE8NiHE2T5IbL9&#10;/q3TwwOEjOZwjP9a57zg4TegJrZh56rnZXO2Gv62T/YN/LTlWdTz07uH8xNf60Y74AjYu6GZsJ/M&#10;e+T7BeAf2zwTqOO6motQ/OgIys06mH7jJyxP8HQUiTNbnubVX/J2eB3gO2DVFQ4OIQ7c9P05enwO&#10;TsUWcN44V7i4VjGcUPEeeuTOc7TFM0wvGHEKc89Z/x+enAJnwEni96Aud1Gp7wZGLraMQ5I8iE+Z&#10;WYN7h0pw3OED4fAr4G99aVUWfFuE8uvbI4SzBb5ZwrPD0uCDdXnTBHX8R7d74A4Q9l/e1BN3aUu5&#10;ENR3roeKftcx8sBpe+qc2777/y4GzZ1T2H3KWJ1dg1cbNP8QoPVb7tbq03IelKsf4/VNYDnnknJ+&#10;A7D8wSsgPG8Ad6qzWw3dP/Drf52D/D11UPvZcb6W7c/79b8pi4bGcMDBhvUxiBEOz8Z2cehk0BjL&#10;rojJSzhdmF4gHc8ZjBcOCIJ32yvt09PD6fn54ez8/uH+/fPDw4fnh3eB9x/63tTzw5ffOwNOid85&#10;PDzTQH7B1doLrtYQOozE27d8QfoLxhhhB616daZ75q0TxMnkopWFy/hSskvbuVxXu6me6ws1iMFh&#10;2QFK9F1/+MTM3/poLkWcBAuDpfG9kuwCsBnF8OOWvMIo1BjWfLwdw1iDGENR49g0FqMaxahZ+qsx&#10;/PIOCoJ4jOI0RMuZidJQNYCagLYqk5fgf6nxqbIHXhGfBVxawhN4o+LUzZW8HcmtLBgbg9LsjHUG&#10;liYce004jQomkEpV6WAyzZUnI4OylBo5IQ4iUZg1iP3Pdfv6fBnF8kLZOqEvMYopW6OYBUujGExP&#10;iV9Q5hJUz2jfNjRyRe34zO8G8CjGo8rACOVjbDK+L1/gAy9ZTbqLRXY6Ogjhp/ygv1lU+EZiHEf6&#10;l4uBJRuyRr6IIq3As7RvnVUv6HFiFnQJT4Zlwsvy87qBBNCui94zaNJoUA5r5BV7nlpnwTnlSuQd&#10;FOPXzt85/MB7Xw4YfohKv3fFuF++QKFjqKAAvRhQUfpaMxfbVxhDSA/tdufPHeVbyIcLhDslp1y0&#10;eotQmqXBZfAZ/fZfEp+Be4ziW/IUHtt35WwM4CwcKy7de9iM1vRJztiCIY0628JwB54A37h4fvgz&#10;33p6+NlHzw4f0Z+ntu84hdkOhhdc9iQcThPb6IgfHucCJOMoreTA1zvI9136fcd5+QIT0cV96Y/N&#10;IB5Q5y3IvIjMHNsLJG6QiN+MWTiQ1OgTeCFt23gHnE9qWWfEXRZ85hOgUezMtR+WG11UdI3vjeIY&#10;xpTVKA4PKZx5CXAZGqNYQ/gSXP5z4DPmwUt08wHI6+7gZ4xDxOSEuEbxCdG79Df6nzxYmHwtPA3p&#10;7r7ZT0iirNXvAjWM72AQe5sa2cucc8zhEj8+aBQ5JAxHC9SLyok+7tydJ+fDG8cSfPIqhBAfA6nj&#10;QVL4Dh0ATVCEdjBSnlFWHuQtCJTHBMNX1xJf/U5z1POghReczqEP6MUZbZXz6tzqqQ1Sl+ZpMJJI&#10;B7yjoeG9GXCELXuPNs5PvB2vNpFmR8YRp0eUy/pqO+BkiILXv0mPYYz/jPQaxeZBEWFrZF0q46ha&#10;JnbjQ1x4dkqnDInYiitcPk+6Pp4QHeiM6odIUdDiy80oRsrol+uNev4Wc+Z2gDmFfJ1AUh5iw/D0&#10;rO47p2eHd88eHN45O8uZXd/woJ3BVXZ0T14zGr5p1tIqdOd4AGPoWKevgBsj2UkONYJ04TsWfqjf&#10;XXRnj+uLb5e4dTgFzoBzAdzuCLs7nDdMWI7ydxm7u+iDAmHw3aGtsYnUc3fg2R3mpg/43oZeje67&#10;4Ix8K+caxRjEGrsavy9vny9fQ9gwcKuGsYZzH4BbD8EtY1jz/Ogvg/m14HlhKIhuvwEavRt4Yfcm&#10;aJlf/Ot/kJ58bx0j/dlyP/Rjv52BQtHAqADK4AUKyV2LhPWdxgiFxk8WbwQjwoqvshfcLb2nELKo&#10;+u9S98+4OsQQfu/hg8P77zw8fPDee4cvv//+4SsfAF/64PDVwJcWfHD40vvvHe5rQFPv5NR/UJq3&#10;DKhUkfAFx0UH58/1wA03afs8J7rwJve2PByohobeJtQ3zawsfaCQMULDMbrim0R6GNc0AguvNC5E&#10;1+i94Va9I6zk+VnxDW29N7qtHj81DlEwS8E23IUgCmchTV83WP033XyLSFQAaQHnBiQJKSY0GJAl&#10;3TV1UVlng/Gzg0CaNHVXQZVIQRpMvdBoGSI6CVm97sUb+FDWuYuwCnX8EgohR17ukBRFnEHrxE2R&#10;79qJAIAR5V+hRjY00EcXSndSNMz0N+VsPeI+LPfBe+8fvvblrzKnPjjcPz0nD8nLIoOpYVnw7W8f&#10;u2hoyNw5xVhARi8ZU8/r+kYJdD42CEYMi5b/zmQ9R9tF3n+ievrs2eEJuH0ThP8J5dK4mLKxKdEG&#10;38qjydJ/GzjKj58+PXz48cfAo8PTq6vscF9Kx3MvtCIF5RPh2fEPkDH0bPKGx2oyJQqmBxoYGYjc&#10;LEiBb8OFmq3op9XZccvBT7Rx7ZSGG9+7PVbDWz8oHwNnpig0px/Elfs+ZOYcbr6jtm/Bi/n+m+ju&#10;InnXfOc4skNeymB5Wi55II15vysj9MJScK4VWmGHeN+hm24rZh/jba64MKyjH9RPcMF2kd+7yO8t&#10;+qKsKDOPL57iX0bOg4c5cBOfdNp//2VTP7f2025GdePpBOMT3/LXr3RUloreOZldxF3/Szm/pkFL&#10;79atOCCmAHiCb4U3P/iNNf5zdcG8Q5Pgihc9vIWuOW5i3qwPuow5fXB9cNxPT133MYIfPjw8uH8/&#10;ce8SywdrqGts0/mtru/FufqJ1KI/QvixgLww73WOdLPCn9AmOyuLHoHRjsjrAAkHjfmpthAuL61S&#10;r3l1xq6NHeHMkcWPyr1zpvOmMGNuWvseHKscM27nD2CobmFhcL4erCu+7xag+vDlX/bLDu993y8E&#10;1/fWQdFny/3Qb/kdMXqfMxCCt9om7C04r2tjFKMoeljbwTC8mOtgku+tXXcazu7dxSDmCnEZxP6T&#10;lobwV79Ug1gj+GtfBr7y5cMv+MpX4n8V+DJp7777zuHBgweHM64u81ACuDx6oXCPAB4Fr8BPIPGI&#10;7ac5p9vrXKZhg5/ibKsGsdCdNY1jj3iEAmdlYML4Lliu37uFKxBnrUI+4N+U3yoSj7jpPePX/CiC&#10;lMPfCi//U1zqUac0Nx4FhTEWgNi5Ao8a24g/Upwx8WN9aIpSik9CYBnGBLObGK1o/5q97aystnub&#10;s7suYxirMKUnfz4yixtt2t++nqfppXfxwULWk3ZwpV82mJp8lkyZcjSsV/5elpr08+RClIxIzNZV&#10;CGtNJOxusIBSNZ++aRi7M+EOhZCzw9vbJR5E2WsMX/ovhp4hJhwDB4jhAj55mzN6tOcIPsO/gi++&#10;2UHj2B07L4y9c9C3UpS38t9zvU8wKp7iaxS7o69R3B7gJBxnfLFvn/ttudRtcIVL5+OnTw7f+uhD&#10;4KP8213/RtZb4O1LSkMTgxe/x1vK1+MILsxL5oTswALUyJjn4g8/sMnCkmPzF5aF6RgBrqXFWWcF&#10;U6CRmWvzCXGRs+XLRwVhUa1L2nL72nXkEeyOH9GEC5kD0m5fnjNe61WM8ilGbJpq2+oxd3TzUJkG&#10;75oXwz3xphzp6rqj8Tz6OOQHpzqw/zDYOxQxjoNPyb7eH93E6MJ35HK+FLz2M/NariDq4lGWNYCf&#10;Prs6fPz08eHDxx8fHiFHyo1sstHhYcYEcEMnr15zzcHPvEmBFGq5BpMWmRjwM2mb7FSnimeOdhXE&#10;wo++8fCHORfoXNVZfxtD/YV/XMgwfSJvcS07AVN0u0qfSNvjbdu6GH6Eo2PVtfYT+uyXeedn51m7&#10;33nnncM7rPkPMYrPzs6Qg7vBFd0Oss0Hz+wOZ97ZFu24PHSJcBbj9IHMVePLhVP8KKf5UMY0y4Qm&#10;+OnFfWTRu1/wuLKYSvWLIjAu8ZQp3vrX0yL7GTvwBToXtrjlVnjazGfzla8avmMY584kkLDysMJv&#10;BvBmxfjugBE9/JLPwC6xbs22z477Bb/4lx1+6a/+wdxmEnrrrb7nRr19NYZwB6Pb7w5czgsTnled&#10;nKMAHpzcPbxzenJ49/z08P6D+4cP3mERf+/dw5cweAPvvZP4V95/bwPjH5D3LhPqIRPrnMnkK2zy&#10;YAJtpK0lYHwjhMer63j8MB1ibHwa6PCXYRJn/U+Ueb2zaCfALADuMjj5DHt1Sp40rbLXUPuDAoii&#10;yUoA6E8YqJnUha7VUpGA9ZaydMFWoay0gaBPnVQItr1/zSWpyrs/xavCm6fLVfL8vBWmr0T4Ahqe&#10;Kkx3ZmPUoc4CtKUSTbut3lti7kh6i/5l/t5Xg0fIO3FVoNJDYZVpDVv7Dq2rvSxEIHE3TBijZpSs&#10;SkiXNPA09eiMRykHJ05hWp0yHoiQTdhC+7wFu/C4a+GB3Po3NL486W6bN4m97XePVG+ieQv7Hrzx&#10;lmNeF8R8+PI7/btmn6D2j1ouHj/J69byhgnwOF9c3DVw0wp9nkXHM5UXGAvPGYQrUq5iENPvyLLz&#10;mfm9+KXTmNaY0DDWeM7t3NzWBTM82UqmG+3LXg4/zcmBIxeO0LRX2cnWoPnwyaPDx+74SQtjnaM1&#10;6CXvLOTia7VZFbAuNAApdAmYjymZDQxMb7JqWMkj+DNyQ9jPyIQg/m2e3fys9DrDE9rBSozXYFz4&#10;x8/my9OQCY3xzagritI+aNbsPcb5GciFs/PCCwj49hyQsV6Y9lkBxhweegE2O2nZIUUWqluDeiNB&#10;/kXnoYD74JH1d2lAdWANkNkwGOM7mKBr1O5e/d50KZ98fwZWyMzQB7gY0KYXdB4pUX+4O/wIWfkI&#10;g/hbvtrvUY1i7y6MrDnO0W3wSHTSKd3lgZKDW4x07Jw7m1zsYeUn3XIjQ+JfeF0fM68I85MxXoPc&#10;OO0NJD2dBCO0RW5WG7q0NfEFzfk0Z7l+Ek7Vhrdc01Z8H4pbbZmeOcYnm0L0y4tvH/R9V0OY9fv+&#10;tjvsAQN0iPoc3SRcCsihekjdru7JBbndpu+OzzZGAflaf3jQOZ5g6AgrEyEMD7NBFYD3QGyG8H2V&#10;w41E1jXs7zG9eDsfE9jCMYAj19oig1+7yDba1mYIEy5WcTSUQJx+60Rb6YMvRxu0t0z7zxJo77Nw&#10;dEInRZ85526x5xifI50axDkzyuC8Qkn4sNwtIQLABCdPYXCyB5wYCIFnpu7fu3N4eHLv8BCj+KG3&#10;UZZx/K67xoH7LOj3D++/0yMV73M1+R5G8LukCx630CCeXeI8BexV3hLuUdiFFY+cOVPal86YN8DM&#10;qNeVGTyEe25x8uqOzdjmWlCgK69rAe7dI65xDB+6i+IE6eIxC0N+DQ9sQko6uGfBFuKWIhgXikir&#10;4lVRoC6IB5IvkmMdl0+NhC28Sm3hdmjx0Kri1bDszqtnx2K9LjD/GC/u9q/4U8YFQUsXX9AYvv0c&#10;gN7YUpLQ6ig85I30K8oXvKWPEqVeHgbD1yBuHy3vDkP7P30O3XzGaI5xnD5QxhLpGzINnmO91Ixv&#10;yN8xHsuPVEqZzZHWWpY/utYHQscuPPGdX34LMGDUf3gJn+S3BgyLumd8NYz9dyUfTvkSc+RrGMNf&#10;ZeF5cHIaXvpmiaePHh+e4UN4/mDgjDl3wvxTsuyrT9vLw9DAIMmfi+dXMYZj5NK+5zzvMk9PPLYE&#10;7rvMOfvuomz5Z5QTPIPpOcfA6l8F53XOHr/dhSd7ANVxl6jcEa7IfHJ5efj46dPDo8urnIv1oTvP&#10;0dYoln8GCsPimrySmFnXMc0C1Ltc5h53WSsJCfoxvtJ0/a0/Yd0+nJpbAgEjxrfELfOak7qjPpBG&#10;qa1zllpiYFBl12zQm5d+AIT3xlkubuGXkPeR+6GS4OWP536VGx+w08ANi/afRZOtx4E7OoCWPA/r&#10;vLfebA5kLVigcRm9t8NRXdQxepPb2sI1fCw8chEdYCZt3kZeb2GU+TCdhpZGsRdQ3+JCSvgYg9g7&#10;HZrEGmBjyM5dI/V46XbzZfV1lRl/ZCF1l692CSRNvNU/eXiVNBM1hrt2HY2myKAAvTJ8dkQ3sOqK&#10;5IIvjjZsZw9Jbd534oJ7uS2884/5tjM+/aRf5rsOawSrazzu6BEJd4jVO/bVsr7d5OLiErgIXDJ/&#10;LxiDi2fCVS5Q3PTIjjFIc16alhyf3DHEl68NK8vls+1nfPJT54hVzhQH12Df8FG7ZIzSjWfDz1W/&#10;OiEhI8sT1w5Wuc1f47iNKXrE9OoWS9Ud6zS+z+tcXTpoB7UFlAs3ND6Z//MJ7//A9x8++CU/EHq+&#10;185ef+bcj/zWH8+kdpo7dioHjTvPLp5gnJ5g7PadfXcOZ4TPln8ukO5Lrn3h9cPTu4eHZ/q+ALvp&#10;k/dAQ9ljFRi975wXHmIwmy746vtFjAAA//RJREFUnkDfreqEi3EZhaLC1UdxqbAUNAS/QrgEzh/y&#10;VJgxZulF3QpbZvN1U8a0XTiAW2n5XMN3dKWji0GM9/AICM+YmNDYnRKAyZLbioRnVyVXrvhVkukE&#10;E4WWFkTRGm5zm+vErvE2k7yGajJfU6Fe1a4uBXfpVSgBEwa/eBduH5DTSPYtEjGSkRFJ9qjIGMRr&#10;KncnmPpUQLsJxPE14manuG1LEcYVYR8MGqP4knr62SGGFo02laaSOUTb7zytvBafXix1WiXPxQkc&#10;3e1evPITv2WESa+T/7t4OtjgTZcS5AWX4W/HDS54tn0SpmfOO414DFgfkvRhL42UB6dnh/dZbL6M&#10;IfzV998PuEvsq4SyC4/xL48dw8oYPIAgF6/sxLg7KA9We/Y3f7whj1m05oypxsA5bZ2fnq/3qHIB&#10;zDh5cZELHOVAEYMn8jk7OtQ7Kv3rjCp/DTT+Jpf5qr8Lj2t6pZamWUifHT58/OTwLeDx1fPDBQQ8&#10;RXjy4B2FstgBGl2VLOmKWqiMKiPw6Nq8Q2LzBLf8bA1AN+FCaLENYRe2yS2dH/26fbjuev7OSeTW&#10;FG2pb0wKmDhO+RSzMOn4Lq5JL50t58UPouEcgEjHPTngU05awSMD6CrGvu/ivXPs0HIzvrpUcS4p&#10;T8opPinhr3LnA0e5Y0Z4dpHh8vqEqiCRD4vQT7hJHn/aHjf9Vv562x3H2kDDNYjB7RGfxxhdj64u&#10;Dh9iDD+6fHq4eIGsUzrlcaGJRpSV8ID15hQeqMvNlV+5eIYf1Ql1oy/ql84++NWw6XNhnn7iOi+P&#10;GzprYDfoXBLnwh8An3in/UnbwsW9D7/dWbneuGPdhfNaAdNWcOUnga/98dy1G1cP7p9jFN/PsQmP&#10;STzz/cIYwE+eMEcfPz48evTx4fGTx4enHnti/vrHHBfP+vaP3AkUNIzlmTp7wfCxRywMAzRu+jgl&#10;4ShbsrIx+by/IItbtAspt8rqj9sFEzFumXwTT8Bo0jc8k5eccSsecmd+4vSJFAwfYavzHcBNHN8p&#10;/JK/6LOxS6zr6v0Zc7/ol/3yw5/7a/5CBtjD8t6C9YwVE+AEoxfjNgbt+YKzUwxbnyo9ObyrT5q7&#10;wQ8wiB9gDN9fxvA59d09PkPZnIJPP/8vrkENaGDnKVDSvWVsmzmvtgTaoc+OK6DC6sMde2GkgP4u&#10;LZV0ar3N/05BVz+/g3PnQlsU3loMNOKXQexr52oEk+ckBZykSaPOLNJZoKX7SPRRaJdCPNJzdORk&#10;gYox5cfy8yEykIzXuGGNDpJCzyiR0JL8Fuo5XoxiFpbsFLAEWIcut1+OCalZTlgdsthAe45L4Gd3&#10;WMCA6RvmaCELuYtBQcWncXO1fP9GWFAp9sniRY30AToXjCw+fDwDm90YiYI40zSac4Z2gYvcuCjd&#10;KN/j4iXaI89mRIrLTxOa+nNx7cfCmvZLx5zR8wE7FxuPHH0FI/hrX/oy/geH9+8/zNPcd3IV0YsM&#10;d/ryxhPpsk/ukLP45E8ZHCuS5YltuQDNDo18yTtqtZzEA467t3v73J38V740nwXOM6iv8ioDE0Vn&#10;/xkzfuV93BqPcRRb7hh6m2P4CyteAWqsebSHf0lzGsTfePTo8PHV1eEJtD/OAisfKZ9xaz0pyttf&#10;iEte5xyAbFRHCBrEyAv+xLPrY7w1mx5swo5G3D5c1zK6kLJcR3rvbsZ3btfcnif6gUVPu7orbBq/&#10;6ZNgHH5leGO72u/hwTJVqWBPNSDc+GD2pEJ2lK1MfobCj03QqDpHufKYjmf4EVhy5a87zjWM1XG2&#10;0NM11i6edoCfgTe45Fhp5yYaFMQEW442ok++ZvASej6+uMQQ9tjEk8NHF0+Rj4scv/HCWt6FFoHw&#10;6Dz7rpGXjRjkP/Kx0bfGyr6vpNLQHLVPNBBV4k96ykMlCaPrwwtxAyPX84c32fWODsAXrG9jYlu4&#10;0mr8ui09/kp8ixNjPm8pfD1L3CuIk3b1gxcP/klQHkj0bQv2A5qViUv4r1HszvBTxuDikjhz1btV&#10;0ceWo59ueBSOhvEz5C7HKSBibyA3rj6vvycR1gXkqS5yR1gI+dRRRu1zyk7eDVfJOLrELJfvMW/G&#10;79t38EaCM+B8pT/+myGNrjZfl7+HY9nvDv7/RvG34X7TX/o7WWRfouC8Feu7gw8YsQcM3FsYu3cw&#10;hO8F3j2/izF89/Be/HuH9wgbrxGswYsRjJV7omFNb4nG6PXdgd4U2G4MMLLzSprcVlPJUi5yl1Gf&#10;0T9CpwUQTYvD339aTqVelXWz/sCUTZkVPuaNujPvmDoKRfLiE3CSaYt5IXEPXrHGJJw08/FdoAvH&#10;Ok1vfGBcFORqayN/C/PT79GRVgW54riiG6TNYIpubDMtcWkB9AurVvCBF4X14vlVjGJ3iTNW1LNO&#10;LgY0SAnblxnT7hZfhxjGoEz7KAnRxygGm0d2fNexBrE2mEAwuiSjg080fokzzujs+JTblCxwObsH&#10;PcGPPPUF8ILjWd7Kq1m4LFcM9qrtpo0N+BESaUkdvTqWWU6a+pnw0W1hyqc/gH2TjqFJmdVw8S0t&#10;H7gr/AHGsOf0zs9jdPgnHBePHx+uWHSeP3dX2Tq0syDoXYABYwnDD8Pu0jzNLcyrhN1pvhXjGjmF&#10;GEGjSGP44unl4eryKka2F0Jtx/FlnO2ARjJpWSR2znbC0Lhd3iTpdmGD8nFL2qPb5jVlSH8GnU+u&#10;Xh0+enJxeHRJX6BBuIIOZShSScGw0TobUhz1O4wNxPAF9POwsCqZ9NKyCuvvw6uu4ZTZ0qaubt+o&#10;scYtXec4rSDOBXc+dZOp3/CEthwCoVPf/hpOfaH9kRcxGCmT+WPe6m8c6SlNvBfrvbBV/1rpSOOi&#10;LHHTkVPmkjvF0dWkqePmOYqE4UV0AbgrL8d+Bot0J/QWtxVo7+KsDhgLKNusNRqW7hA/Rq4/erLO&#10;ELtDfIVB5ry3NGWcC9lUgb4c94A+Lyi34yNeEJLe4x3jjK/gco6pSeUrAE1qlu1D/c5laJcP7hLT&#10;znCirr0KHsoJMYxJ2fTSmnPl26qHR1bxf8INbpzZuyLi2M/VY33omODy7cO+bmpT1zsJ+ctrN63Q&#10;KfbIi6Qaw08PT7hgnXPrwrU7dc5RGkr/wFigz0DuBpKf3eIpR/vpPuEA5QOEE8ClN/xIm+HpYz/L&#10;rfr6upRjLLbIDZf64ROQKvh+k268rmF/CqWT4GrK/ioYnZcmN38PTf8kjDw4FSv9N2FXnp+t/HcI&#10;H/zi7z986Zd8P1g+G+7O3/f3/4N/dIU/U+6Dr3z18H/+p/5JDFpvq7lT7HtL/ZONO4f7J4L/+NI0&#10;Dd8cnbhXQzhGMP49DSV9lFD+K9yjBfizc6rCjFAxML0121u0/GTQs94SrXBTUOFKWifZcaLhU2f/&#10;1oHcjnbQxZuppziCH2NuA9Ld+Uy7HgUQOalx0pYY+FPP+ij/RWvxWhZDbu205Tb1s6vcqu7uZHdU&#10;73jwHtVR82T1j3wyA9ttXtLNKx260iMFd+DtbficM1LuZMDL/vVqd0ZngrtYhS8aOlQ3L3W4Irnt&#10;gsWY9CiK9bsw2E8nu2MiLfZNGhwfy0bxucqt7d+UF8Cf3SQMqpxRZHxcYMTdBSD7loC/LX8LXvnn&#10;EC7a5sjF59R1d6Bnh32gqgbOpTwlzbcjzPlSnf913/HAkdZdM+0zysJ7hSr8yQIvZ+3TjKHrIqNh&#10;87Qxu5wLdcssHvSsOjQSz9EDfAuq5zL+tCffsuvowhykxREjnYKGrSSJcxcjSFaDti7debMGMAa7&#10;ZX1A7qtf/vLh/PT0cHbvNIvRSxYeH6Z78vGjvF3Cd4zeOyH//CxyEaVN3eyUE7bHvuYpfAa/D7d4&#10;nk9j2F0Z+6AR4PGLU8br/fvvHr708J3D6e27Mbw1iN3liQIFb/5Vjjr5sxb69+wZ8ks7yo4u9FM2&#10;nF5p7WtS6rYAboX1EB/cvo5uFSDesWmWqS98V/GLKxK48PbZA/rpHyFkfFbZLEqtLoJt3JoCf8Rr&#10;WL5lbFreurrw07klL03b4k1LHfoZQ0sZIK5BMPXHUSLlU8cP9Ss3ys+SncEHHKsbmtgx1X5kTOif&#10;F5TS40PP+sxcxnvddUFuc47cNpEfIUcqnFvPnmeOeP6zu6POF9tQrvEIWtaPLmm4XhyjawEvcq3n&#10;sQuP29RYQmfIDyrcQ26rC9q+cpk3moAz9APVKK9xkkJWxIgxm7kUQgD1onrWV3beuef7WpFP9O9H&#10;j/pA3RMu4NEGAf/0wnkwZ4VHx2kE+1e+795/cDg/UYb8p0fwq6MoY9/lkTzJcxVxti95S34sDuQo&#10;Ejzx4THnWo4DwH9pVQdnHsOj7EKvD9zIRz3qWFYGlTXld+ZMyySElxIZb/2WHxea9ElSysNjUvQt&#10;Zj0Nzuv19ePhbLN0xICPWNK6cfgwD9K5Jsg/L5afcxGirpiHqbuGuLa1D+Ma5Md8W7HNNXd6pyYE&#10;JW76M9dViuQiwcorX4gOB1xhQp/zCGId2+h9w5Yh39GzzBzl2T6s+XkPu/khhTQCg9u65UZ5KW/D&#10;0xWeOw55jggdfAq4Jtsxuo5zHO1u/cxVgcik6TJGGf9dmT1EX113xWv++OX12yA64yZu4Ff+jt98&#10;+L5f+V9amL/3zvH6TLqvff8vPfzKX/fDean9XYTnHoah/6tyz91j4OT2KwTqsDOMDR9QKu4uC901&#10;IAthRIQYFEaeL8oUcCJdXV4EPHh/5e2VC8JzIP/p06Q9o9wzH4zQR+F5NfpcpQNoBF+DKCHyXAgA&#10;X8xeQ7gKbQPS41O2gnJMe7EeKttgygriXO1kcU3d+rYRQxffqSP0ti1GwwKmN74KR4MTcO4DxjXK&#10;bePYl0VbFgOMpvRX+izT9ic/NKRchf+1LpMoMyggHcZLT6ZvwILolQI/5q3KKS8/Yxynj90dmouc&#10;jLeGCZV6GaCA41O3O8O00aqlI14VjRdAszMcMG0BReinZfnZO9InxTJxloUf8iiKPBcAYTI4RjEs&#10;XlF2DBn5aB0vcOQ1uakzXImbNpJypCUx8QnrE7fKT2nJTz+SWjbkdiAwbInEQovlNDAvMEo1XmLc&#10;RO4XfdSpcQZ90r/q2yfxNw4lyW/cOTFPertg206I5KLGoxiYCxgJvWASr2f9njA/fZ1Vb22WLqu5&#10;e+XFUHb+weI4/9zdm3Asju36plz4lzeXBJ5Ch2eL9S/ph3cb+ocyNQ6leYwCr8yyiBIuEJaNyrqL&#10;aS4Ae6GZsIac6THoNKjK8+Ia2UhkC7d85eoa+Fnht7k3yk9i4wbHtL2AvgcI548uoFvQ6Ji3MkRG&#10;8Oduigtj9ObSreozseb5Dfu7Gg8LE0ZekQf1QQxg+OK875EJ6lEEbwc1MPZQqoFP4YUuJdI+nKHN&#10;zjPS5TN9kFov9rI7jEH8CJl1x3jkJDpESP0gij5SR7mbnT8WgVc5fiRfSB/jSZd5RPmhWSe+8Tcg&#10;MwYPnxo+U2ocBSwUny9Q2bSNwqTNeFp+x63Ue7tru2+CridHX0itm3hDw+sbi35FJ+VfY5e8iGDz&#10;gYyxPBxgrHrssfMqhi/p9mnf7/DBttO0sqxvUSXJlIWPz76NvUxJ9oQLzZvuGEZUU+/nxc2YAmPs&#10;FuSF/emak3UnUF5NOOsSxFHi9R/yZ9MkF1uuBR4F2qWljeB4A6SNxd8b8Mt/4/f+X+z27jO7U6y7&#10;evr48Kf+xP8xyk64h9Hjv8L4pxwxetGQd+/0qIDHIqIQc1xgCSrKRqUqKH8jOk62GiBd5HO16Q4U&#10;is0nVWMEICzPX97KQp6rKKVLAVOQ9FdaDEkFI/h6RtK4IqCyV/Bq3DKJY3j2QbEX7uLid9dYnOJD&#10;fYqfuo27E0HZXZmjMJPPAuzikIeYFv3pg7tw+KZZLlMWmq8dnbAz4IsvvSxKNb7FDR12Ejrkl5Wd&#10;dzkv6yI0u8QqGJSFvHYy6tpfRF3NgjM/D3cwdtgJUUwxXGc3B2J6hYxysh7tZtLiO2a5YqZ8jQZo&#10;4ILHlsxrF+AB46effy0DRWkC8qmvSz3KakiJwIW5f0E7O8PdJfb4hGeK8yAYvotaUfBjt6zOZwUX&#10;+KnvuBlJv5Q90tMv03HWbJ9XGcC+Z9db/qfvyDw86jlcDVTlSpkAv2WgM+MoEnEuPJ9wSWpbU6bF&#10;XAzoIyBed5kEz0/XKJZeSkF/fCvRprx+7oIkrfbEfA0fs/1YL+jNoy2JpIxGsGeI3SW+1Mi1LxST&#10;O77v2H8fOz85zXuPfYrcfvdhGMpKwMndwytkTkP0GSi7C9kLNXmY9hfdGw3L7cMU2/x92DLKw+Z2&#10;wb0Lz1dYRw/pnkY8ck1cuHPXf5PqZVko4bvJOZHwcpA4MeWVhUze0ZCxCg/hkj5Z0hlnsSlrvf4k&#10;eeTnJvBTGCQWjjOwRTLX13RO8i64OYfElMhA+llwaqn3vPx2pnqxuS7FA475zIJ73lmQoaQcdVt1&#10;HYXhmYYI+TZme3rqUHUssmHu/bNz9L93BQu9QEavwFf5n3/2iuJYfAjOopQOeWUb7Zu/pbNp1nHM&#10;S0PmtTnid0yil3zryMu8kcQ/dvn48ePczaghPFsRVjq2EIMYBvvX0/eR+QcnZ/FPPEvvmpX2WrZ0&#10;6MAmrYlIY4qkD3lbApD5C//mbGzWJHzLu7OaM7hAXss2bcQHnwMX/NOetfrZ9Kl58pUCx1LXXdF0&#10;/oW/GzTNJtwpNtyc17u0bDuSN8VW3EZ6d5AWCM9mx7YRQpnKAPE1Vtlgwc9dTcZNfgUtaSLd643I&#10;P7ik0zYN1y1cix+9GyFI6xHCW8PUGJCu7YJHOgB1hbaMh8qsEnp3YL3QAwwve1EplC7LeaetD9h7&#10;F0BdfJRhQbFt/6gToJ8BwuTNaLzJmZ81Z9VLyo3wpzlxUDChPfzCP/+XH37oJ38n4c+O+0wbxV/+&#10;vh84/J/+2D/eXYAovXVuVDmGod3x7CSI0IfRa/CIZSKbiTNFZRvhcEEWDJN2NGr1MTBVKmjz7KLF&#10;UOnAR6j40SDIOSWNUcvjx5j2yeIbxmWNGRdvDYkxhgXSV1rLj+G7o4+28jeg1I8RnnJtO/FFh0bw&#10;0DD0dDdXk0f+dDLLtxikGKiZoIt3BOvLI+mgDX7CNfPEIR9vL4M4k293fGK/0AyvZJYjkosS2tQg&#10;vkWDjpO3wHKMJWO5FI2ty7PFg7bd8lXI0kA6IK2WD2G2tyBqBG3XYxOWKF2m52N1ugUpKJUqRhds&#10;L4A8KpFjE7TtMYosKsSVgSgh6xg2YJh69cW1/HzwHaOMZwuHB4D9CA7yLC2G0GyMOpGZ1Yb9rgJH&#10;ZUpncFIm8ur4FPco4je6MG7xwGL9ybdn6ORB+zn/2Be533zSlSfmhpXaD/hB85aRd1n4SRijNJQ5&#10;bpSdV69pEPtPXnnADjmlp8lzlO698vjTWd8L/vBBZMv8PODIoPnatcPJvcMr4Dl1fJjJVzXmYhDc&#10;6T9DPbzZaCA5/GwsjqTN34cXN4+JOgXmhpvsyaFJEh3XGsRevLt7qGEc3WN+i8C7VdtmDK5o3vJg&#10;3orXNTLGyL5C2nYMElvjv/ING8qiuoO4+Csc/5Ph8sto4/nlp7Hx/dWQkBbx03/AONMI3aMsrQsu&#10;SpouG9YleOrKG48dVG+bIjKBkoxhdPVUXC76DznUKLaOx+G8gPLiMeuCug267fv4t297pAfmEx4+&#10;OZ+j+2nTJo5OKkqNkPLSZDloSrr0ItcbHlKfXl7k3w6fABev0MGWX7jMF0NIwFfec4aYkG9QenBy&#10;nje7eIRidowVhxG9UEI7wSYtJiQGPwgHDAMa532v+rqz49pCHenNLfa7PpDWc7jtW3HFGQ7/GzV9&#10;DD71c2iwKITpS9FrXdCWNxbcdOPmwxOIHXz1F27cpFUu2k/pqlSWuGxqIGiZNsTlqbRmTYPWGIpu&#10;KMhL8EwfcvfFvgAZ+yCjDfDXFji2IhgPQUZCV/kQfGlv+DJpBQvrGTYmjfXJx3eMW1+j2PTydI9j&#10;6ppReo6yVJ/cfDWKkX/XVC4y7aPCNvPYLhTs594XKKPPJ3aGc+41YLmbrm/Cat36r687ELvpNem/&#10;7q/48cMv/HN/eXB8Vtxn2ig+Pb9/+E//H//+4Wf+9H+EsHfXTKFWFCKwSoVuCU4FXeabpsBWaCNx&#10;Oj3L4ltkILqXAYohQKQ7ZU5ecGUwKbDiCkjKqXRclFHS2ZnVII6vIloCpnKnnEbQtWMQAcs9B69C&#10;t8CPxPilHaG4loGVciV4o402YiCTV0NYPGqdNdHgl0/m5h3LLCI+4VwF6SKiEnEXwUkoe9qm7WTq&#10;bTRgiMp76tQo7pni7IY5ActYALdod85UuWn4rp3iu1Va897GeT2QzsmdhWe1WTrEHMJaxl1iQR4I&#10;FmcB7lkyEoxLOkZWdo2BebtE8IEoRynwu4jPLnFve/eNEz1bnEUdEJ2MXCTUbfK0kyXK9tPFybEQ&#10;NHbto/xyMXKcvZjKAmf5qWecr5jbZ2iVR9YZnNKzwI5GtnXS0dDCV3+fT3d38XrbMRH8GMBADGP4&#10;2bngBVdfdq9RbH3/xMbb1YqpvLpU/ldZ6cpZettRoKQdz/oaxe4Qu/trO6FJ+YMw3wby7oOHh/c/&#10;+OBw/uA+Ru/LvMbqo8unh0fPLg+PuYi8wLy6YB48ccGXLttexzpcQG3X9jc67CBt6ye83Op6/H24&#10;rqH8Rsh0x9p7KZhQ8PPDlKYvr7rgwZ9cMMp0SljWeSadCKpdD1/M6OIivfhrfMQ34xg36avVphNe&#10;6Qknrr4r6wXTZsz12yY/C3GDzW9mM7Zyevm96U/M/i19LFBRnaT8+F5v/4I703KAkvrTV88Ax5AN&#10;1KgNjyzhWFLZuRtDhmRvlT9HhmTZKRdI5+dnOSPbi07KSQ3lalA4z62XvXt8MhZsRrGQ1sbZ9nXw&#10;V/2bGMjHsLKOF2VX0PPxk8eHJxcXyCRznpzB2Xlg+Y7DHJnwiNApMnKKXtYgFtwl9qRvuTkI+BEH&#10;EfVFWk2m/G6R+KTpO3fzejHo2hvF6u6cxWUNsO3obSpH5wQLv8yb6Ix8Fg+leQMoI8ONqPgp9Rpn&#10;PXW6A0FY2mogt6UAieJOsj/LTbzj3Xxr5IPg5KPeI5w/fKFALjAo7/MO6tfKAnH6XBziK0xcxOqJ&#10;9J/oJgtAuWFfF10mZB63vc3ITjwlF85VpUHAT8dNHIttG83xiX+aUWzzjkrHG590+Rm+Erec/c5G&#10;E7rZNVVkdI/+rfoUvm4MT5r55an2Q3TOm2A+KbcvSzjpkzfhG7DV3aUBv+On/qbDCfP4s+Q+00ax&#10;Dr4d/m//yr/QCIMNbyvATIwYhIZhdnb1hMRTbFU5TgRvm0QhOGlXGj+UVUCmLkBq8NvWQkZyJqbx&#10;nqtcykdFvQxilVCvuCICqXQUomAFSMe3lbQ8ZCRdaoxL85BnuhSuvPzWTdhy0r8KRAFEOdx1h8AH&#10;UPwDktPD2Snh0xP8E+JOIhWlimRN8DQYbixU0lvK7tyjHGXzr35ekbrow89RGKmaWstRKROWSZqF&#10;RINYIyjGuJO4i0sU4Koiv4Qa+hqUnTihRSJYVTSK4yxqvhcEAcKJhxrqFdQeotVpILsw6ct9xzvv&#10;JKZeFnF8dz41il3cXNBLHD/0JUHqhCI7zNciC/0WjixNHxj37AqwCNrXVSAlLTcXAlWENQoGX/gD&#10;r2yn8rjqWNd8C4XxrZFUo0JcA9scSDhelKpLvQDq8EKIUbzCiWeRRbYxQHV9UGh2Bb2Q6AWEZY87&#10;nvTBNiknTRoOs1DbB+fhHWRPnrig3Xt5+/Dew3fzd6z+ecfHF08OX//wm4ef/uibh69//K3DN/17&#10;XAxkX231COPDsXIH8oo5+MJzxVkAl9yET3Ko/Mi80J/+57f+Plx3vYxCN+UmLbuODW2+TdivOwLJ&#10;9js05QMO0vJcg1VCGxWIxzdJvsX3x5BjMrm6ysRAnQ1ZQV7r+ZPUDEHCyx/XuqWqJa8XCH47Y8Vd&#10;5ZS8VjS9Ski/5lpl4jnz6Tlj4r0Aj7qMxouMMG7u7Ds3TPRCUTdGTI0a5oEAelgFducOvLS+Rh51&#10;vajXIPb9tHNBr4EhRYZjZIgYom/d9s9f1FONyyvpkb8bWDYuha6DHm3a/8xfcVAnD7RdXeYtKu4S&#10;axBH5s0fCkKYfWIeg0ZQ3jWGhbO7vg//NLvEYxCHOPALnbOAqAh5QR+XNhZvydN3xzhHJ5gT26sO&#10;13xTT2cdcGNk9JB1006C13StLvqIcjXgnF/N+XSjmLL0202HyCXlNlrzMT4yuBrHlZR+tuQ1R6Qr&#10;tCZDY5J1BfyBZQy7W5q1hrTwG3rz0V+0pwWCYplNhsFfWQC75cGTzR7SYivs8IjJkRJlQLTbTwm3&#10;VJKGZhAbzxgKVCy8yvGJSAsFjumFwRggUh4efbFabjOKGV+PciWPn/CNMm80iM3Hd071GGd58Tpw&#10;7la/Dky8/usM3j1EJy8ZG/hzfvgHD7/2x/9SqP1suc+8Ufx9f86fe/iX/tg/cbi6uoL5Fd4qXhQA&#10;SvI5ykkF5QLZh3iqeP2PfTiPADHqOoTKyZoFS0Dodbnqwhe3k2TawLM6P3wTWWXAHUMBI0E/O8b6&#10;m3C0EmidOhHsgHFBGpgMt2PgrdutoUsB1yhasMKWwTumTx7QiWoaBqZx81xcWGz6Bx79//yz03Pg&#10;LC81PztDCccoJi9Xl33qm28Wny5QnWjHXRxx1hj2lufJ6emKY9ioQKhzVBr2tooBaoJvjGJ3iqWv&#10;7SyjeNWLg3fyrzuVGsUdw2C13B3itzCHZLFZjpUGMWMdMEtL9pUKjXFt9ZYHgid1a/zlH+s22O8Q&#10;azCmiQxc5MYgcES3UvgGJb/KjWFTbNcScUnkxzTwhR8mRZa8W6Ax1bGzjHJkmvzxIsLW9/hVMBoJ&#10;g9+2UjFhZW9ySnf6EGjaSjwaxcQC4HWxGMOl82CNhxd74XFlXCXt0Q53LqybeGSRPtiQbRAXp/Nz&#10;DFWNRWWndxu6SL9z9uDw4Px+DOKPnjw6/Jlv/ezhz374jcPPPPowBvHHGMQfX12sv1ZGDzgetK0e&#10;kM6MDwMbWmkn81CadrA6364vfx+uW/xKaPnHzM11XptRcCRo+uC/AObPYiwDTWPgxVD20COFsnMU&#10;nI6lYWUF2ksl5ZQBCjRqQsrPmJqcLKPU2+LLmVzaTG0dXVqbghuC627DEySTP5L+yVaSSrkYgdDM&#10;cERWcraV1BfKAv23puOUC6PRmy8r9zni5RgGi8UXz9Q/t9QvmoudE/JJveRF/bn/eIj+sY51wyY7&#10;yPhnbhgPbZrLmh3T7V5wzEWfdB17duzXgL9ezNc4co70QtG7Hxc+BOpD2D4vYknb24F9zwWg89go&#10;DXlEwjdknMUovnc4xzDWOM7FeiaS/cQPOn/SbHpgmcTFj6eYWGVgeOzxpFmT5JkXn863GMU5T2xf&#10;lAdq2a4xG0UvhmxSHIfS3fEoJ2y6FSb+CUeyEiNtRvJud3AzK+sDySc3emQD+g39jvOMdT4pWLzR&#10;h4y/DyeqFe1H1iZ32c2DzqE964offF36B6Is5UDHv7w+0oVLfzWKrWsUXgWXeX6POCt7Je/oVgMC&#10;rjJpj1vWOvJUeepOsTQvvvOzh+Lml29nyHGsJ91SjtPo02yiWCbtpiD8PPZ7/EL5G96DtfD6T8aE&#10;ytt4rTESQeQoTb35k9y0c/z8pv/K7zl89Zf+4tT9LLnPvFGsAH79T/+nh//w3/+TGdyccYxS6i6t&#10;/hjE/WcalDLxCkInYiYhAtTXrtR49EpWkUo6Y5aJYZ0MvENIhvmO53LBhTDk1vgy2lq+AjLCsRds&#10;HwCsEeykFhrW/tHPbR7D/MxCmsntDgh5ljE/Cgo4GsXFn3QmQiaxdVUaGFKBez1rdHrvLC84P2UR&#10;ycvOT7pD7IOLGsDuYnnVmgcamVPzFgf/+CMGM4kendDAdqe5hnGPYyRPInVhVjlnGJIWTdAL3jsa&#10;xbYRmld/pJviAX6Gv90pXtOfjChmV4XsFFsQj2DOVWPFumNo8ewYO26EX710/ADLr3asI94ek6gx&#10;fAHkn+vAWYNY9ZCiJWp5NmnbDPnm2lvH3nZXBp6pw5fuZNeYd1yymIuP9OfIsC67HDKJQmN4xjBw&#10;QGjceAxL27EZfxpoHdMJDb3pr+FrPrKWcApcM4qtG4MYmF2UpCMXNtM85tzVs7TlnQJfxQaR1O1n&#10;xkknPsOmOx9DKlm9zYfscFHWBe724Svvf5n0e4fHGL9/9hs/c/gz3/yZwzcxjp++eHa4oppwCYI8&#10;0S8Oz18ii+EJ41g2lz8x5gGbG/Ano99vnP4+fHRLThJa/gRozz7Sy/CyZe3jcrQPQ1MmY4eMO3+k&#10;b8yySkQIih/9kw8+P56HN7Mpq9hGSMtMXn/3rrRnIca17Cq35oE8CyJoTJ44zd/Hg2QguQkeE3UN&#10;a3RqAHp0wutRDeKAaZHdnt/0AqabFxhsS8bmYWB3m0qXGPkgN84dbwfLj+4QP5frudCfO115DzH1&#10;ChrDyALh9DRkyu274G7fSm/ndQ3izpvM51Qo//RbljjpzllTrJOn75HnvFrQ8/E+H7LK209xpa3o&#10;K3U79ckTxJKjExjB+fc+jDmPUXhhaMVtbouBdjNXxc3Xntj/1bHQJuzPFG88dnMoa1TngbKYDRLm&#10;mBcVrh+2Y9/TVBHmxzaQ2PA/awvtVUe33etGcdP2rhdJpS+00Ub4xtgMr22lfe2cHUM49K5w5WFh&#10;Ak8NYPSFYBhEsyZmPaHQHEsIr6RZOoFpK5+0eRx7WyhdhnDg6LiBxcr0Ixc4uJZoWn7FPakJ69Yv&#10;XjhBYLEs4OwubfJ17RTjD82ztlfPUCN4la1inrGOszx52guu854Zz5pDevvcYptNs9Lql8fCDayv&#10;dyWFH8rfDBsRTX5eD34SXO7k/tnhJ/6un0o/P2vuM28U607v3z/8a//sP5VJk50IgfAVhpBw+Uwl&#10;pe+V8iuUQhfQ2a3wnab5C1WNjvh3mbAuU4qtE1QhUngqQA5ezsexwCVqmAK2vU3YABXwkckIZm4F&#10;R8lp4DhZnzOJrwB9b/v1bRmF/lvfvZyz1QCCNOS5RrM4VQaUIV3D2jzW14DtNc60wVegG+8iHIOW&#10;iireKOClfLd3PtsuxuU9aDjRv/0CRfOcfOKmbenSTPjk9uH0HGP6TGDynWBQ30MRQXuMakG68KVD&#10;xSldvtfYYxc5i4zeZx2jHftOPSYDXsBp4Ui4qHkG24cP89etDIB5VRZtR0NLRRCFYS0XY4oiBlF0&#10;DNEGjqFlrDGrfRY12vG2vzKyHZkgnDO2+owx1TvEwBKJxm2XzLQPPvWCmZ5xi8IzhwoaJrA5lWPc&#10;A5ETx0fFR3pv9RVHj+QgsdaLbMpD+wtG46THuNaAkCDymQ34IWOYGJeuhigCKh39DAx4iNsH+5c5&#10;ArgLLLhw5eE2aM3DQlSTHz4Q58Kv0aMJ4Ki80uBRziPra1woL5NqmNAc5X3/sP9s56J1XLxQ4sxD&#10;jZsHZ+eH+w8eZsft69/65uFnPvrW4eOrJ4dLWsl5Z0Bawwv7gssFHga5xpKvSrQxw935sefyB0d4&#10;gllkBD/iWXH9IEi4wS06ZazDJ4sVI5x+tthyNiJoAPYYgWDdmZOpG1rgjWGQOE5ZkEkLx0RsvVWu&#10;oDd9cuxMbTjn5vVDl581M1KN8SZc4RhdxzhStrv7+rRPm/4tsWNcAAc+ogI50lp6jtjF60V4jc38&#10;2QGC4dwpHvKY7L4p5DlINM78J7EL3zmtcUvtAcdX+YpuJcE3wci/V+D22IOylfahXNZoQJzShnBC&#10;e3dp9zZG4B3kNQA+ywUID63ZZVvtRD4ClZXtIop+EKWSfaddgXDGiPa9gPbvvZ8gp75y7cnzSy6o&#10;kb/kOiYhdEJtmcr3iN3Vp38n7g7fO41O9jkPLxC7s9d2wvRUXv6GzxFfY5ZYfQKhWZCf1Wde6EMX&#10;vganzrnW9u6Bs3d3pFkZ1be+TamPXL+6dnUNUxeFjJaETn3Ll8CZH+01QHllyDdixBgmVV3iOEub&#10;8hL6ibuxFP4TdizaBt1nvoi/axnj4IesGMTSRviUdrKJQ/vRLcuvDEAPeIMu4A8EjQ/IgwqXvMaX&#10;5wHq4js3ujEgvfZbVAuh9E7aBtarX7yAjrLyKPPfZD/GaSN6Ezz5f4Dk02+BvFs+LB461CkdL2sf&#10;f+Wia4hy1U0u3/ftmKVA+ipa+gqfj2+5csPQEalmzUpnnj1N/uuBH5HG38ZqwqtMbaM3Q6W08Gt+&#10;228+/Irf8MOEP3vuc2EUf+UX/cDh//Iv/nOHD7/xszC+Rkv+ihFLaA8aRtjHmXhZ3B1qhSrAdMFX&#10;KcxDViqFzB1AvNu51MQBpT0SVjGMIOAU8ADoMhGdnCoeBLNnm1z8ndDPSbskXwP4JUpJ49cdWXGg&#10;0DWGDQ9kERKYBstXwSv4+tlxNh06aLawwqWntFRJqDQEr6xRygJ5/kPgXeGWhvAL4hi+GMS+7Eoj&#10;+W4MZNPwYyCjVDWKTz06gWFNgqBRfALMbvIYx+0LPmn+4Yc7ne5YaxBv/ywoj8iXHv2hmaqZaDK/&#10;Ss3+ire70dlxpuxoIjlhsSzKmwwwjmg0H9JpObBaVnSWRUFcaXCBO0ahsgIoO1EVpFmVaIF4dzwA&#10;aKF3NXr9kLb5gPRrCOf2beLmGi5kfNJfgJx7yGKu7CmbN5PYGXFQRqdSnL7bcnaQMTJmUSeWhiOm&#10;Oru7AvGpZ/e7yJMJ/VABwDeyVYWZI3yyE4y/7RSDNwuDrVDX8PDsJTg1gExz/E4WnfYrLeeKZKly&#10;ygtZaFffXdzctfIhqdPTs+zSf/j48eGbH390+Pjp4zxUp8oeg9i+eEtT+jUE8ycNgLvvPngFB7LA&#10;Wq4KW7d84hkj60Lva53pwNTUraRrEAMBJBlXEkxrrdaUty8Y2YgeufY1+kDe2L7lQl/L68cg8OM4&#10;iTSyZbFjmS48Ez2GW2SNdWrRxhKGtJZwQayWm7E3azOQgehExrm7Yrbhw6DUpBFxpdcu1JSLYQUS&#10;h9nXVuZuA/XcfHDUlQvvulwyqdwZdlfVu3pdejumA0NTNx7svjiKxwl7Cz0kH31Tw5l3uuClhqbv&#10;tb7NBddtZMC/cc9u8cImdI4YglbxQnDToIGE2eAo/8sf1wf7qB/+kOd8yKsEBWTtqf3xDoayR632&#10;wbp+4RJ8UD40znzl2glye0KKc/30DnLrXY7s2PboWeY/dRz7Dpdh/ATFGNQZF/krbUmhTx63aB87&#10;V0IreuSaUUxmN0juHW7TthtCrW6fRewPso0vPTGKaSMGG20KIceGHBXoTQpf5wO/5hYNaTP+0aOk&#10;5k0xgmHAuWHB6tnSKJ+TaltAjuRRR99dettWFjuX4CVlT6TRsht0LV7UZZw3twXN0aucz93iximm&#10;nzlgPxxbZMP0QbDCeHVULx7T+TFDCFoDyptruP06ZtvHrGemh2PUToGmq7czzvi2fITrMeuJI+PL&#10;3NiOM+7KajN4VCmG6darzr6UQYiSx5yY+fGpsJtLztGu1cVpm2+ElC/81r/5v3Z472tfJf2z5z4X&#10;RrHuMQvmv/dv/KswVGXWxTCvM0PZ9rVma2CYaPo530dYW2CUVCYNYJhKqUvFGhoBhEffBTaDR13r&#10;b7CEmYgGjkanBkyMz7XgFzoxYwxjWPaWiIASxDe3CoC0xqRoLWhAZ1nCs8hNmkcCRsYEc7tYp3Ti&#10;whRw4qQNEsfoznEJ0w07/4yTL+3x5ZF9Ukky0Xq7ewxiFqeAho2A4gf6ujx3tTV0a/ya1nzi+hRQ&#10;yXnrPRMYP8YUafJRinUxRJ2k0BIeyVug7zq2dwV5kQXuOQr3GYYcK3FEIFoZ0F9gunhz5pxIjuEs&#10;qGGsMejiorJWbaiuqCNBG2WLt8rGziUtP3j6QMYiyhGwPBk1iuGBfAUiJ/BZF3nDFU1/syi4SNF3&#10;66t8wpfQh7+jq87Rrp/fyIXg+C9impVyGrmCYX/lT/oOfwb77DZFCdq+edCAyCTuYqp8+Qoyx1OJ&#10;644tlWyb/ubhVvqQfxTL2J8c7p76L2CUp//f+OhDjOJHh4+AJy8us/tW3ncM4hRMcMrX3kI/Szzv&#10;TGZM49JokoHSvzkHZvX923EWbfEJde53gaseuYnSvktzKIcHcgOxxyDyIlU+UT78tGRdaE0EnJY4&#10;JpTnxKcvA7A/bnUXf7DJHd0qySBN3Yabo2vagrjJsSjhaSQ4oy0A+kdbgkfWnDu5cGGcYxQTzptB&#10;yLtgXPzTFW/n533S1G7Pj6CTJ8rPJl8L8uaW7GDRMnxXVnzziTuexmtEgEe5IJ4LN/zSUbp8bd8L&#10;dC6rQNUAafox0GjPnUvL9y+axbHwWNd+QLcG8ZPLp317CpDnWKhXytqLkYe9bPgvohorGpl5dgO6&#10;o0uVf/Uebam3a3zKgQ7FNRBffH4IyX9LJqqjeSmwT6q7vJFFgx06PWIoHx3L3L10fjJvxqgtTrAy&#10;lhkD6MgGivqYvK6VKeEPDXXUoq9ICv8baPaC8BiQv5ENUpumbiEkzeRVj6lPktC+Al0/WUhAm7B6&#10;gyLJc+2QZ+DLszikFdqnzC9J4mMb46ybKRJyqyPHADbN9s1PGeuO72eHZ8LJxomjDt+v0QT94MRL&#10;Hw2HQuItUrrl85pVoSvk0JeUJW7Z0Gq7wXXkp8488YxM5UwxvDNdvlpeF14nFYxJs2+D3TTLfvtg&#10;vetpSVmfYn0bfOWX/pLDb/2b/quEPpvuc2MUf/kX/qLDv/A/+x8Rgq0arUx6tOgSNCeVAuZEYsIQ&#10;djHSONuuLplgOYuE5HktFcMXHD4YowGdd8eKcykS26mgUp76NWZq/N4FeY1gJ3FhM5YXHd3p1Shf&#10;IpxZp8830EA8imQXEOGVjJ5BJS9xF4jGCxOn/IqLa7+YJOyFguEFLjjpo8Bi4wVDp8biYSZvrzyh&#10;NL4KMko9Z5NvH07xAxrE+DWG4TGd9hiI/CF54/2JfF+7wxrIWQwCKDdw5wFB6vTWuOqBfqQv+vYL&#10;PppH3QCIPYoRQ2/tANOtGMUvF3hNFK3BKpELipSTx8X7jALeRejusL6Ln4uku6RUExYKgWhAJ1/i&#10;JEyn0O38eI67H+hWfqy01SeexQffhdKF07gu7UBTx7I1InOLV7ooupSBN3z8PbrBc8Q3hnAUbGhZ&#10;IB5yXNiFtGlcP4D84FtIWYqzzsqzrul58wcGEIngpa30pW1pCOcNE/RTg5iEjJ0L892Tk6Tl1joL&#10;+Ne/+c38G9hjjA//GFejpdLYfkhz+kX7tuACf3Z6yny7E6PYs6nJWK712kdd+p5AvU9zKUadfIgU&#10;Onb6uUBTbs3QpaHSLCQBPqlXXKLUR84R9YM9kU3qlVQHZHVxAbA7rPenmIDVl1V28kY+t0x/LWPO&#10;GMSxKFqkWFoubqXPrznJtUr6qqZUhjAqSfPuS+7QZd50rmTOUMoxc8ffvxj2mIGQV+bBg8iYeF/j&#10;pk1LRKrhm/pNPeYulvKWs6YiAJTpbV5oBCBfQo5sMC6CO965fa9OQX+91FAwTLqGjHybu0SWBWHS&#10;XpBnn9QR+eOYHPu4zNGenNN9iWxCj31d5MQ5dn7UYTV2XB9qFHtHpK/ExGjJEYajQexYWV4IHvsH&#10;1sFnciC5NZ9iMCWOo7w0xCgm1KMT3ZnfjGLyq8O5CL3LvFtyu5pMfmgmfe4sRjaTN23R8hoAdbCV&#10;i4NcvpHJ5M4cqEHc3WDS4jOOQAw0mB2D2HEFdKGBsQsd0Gu74RMgcttyzZV+3/LiDvzQIE82HqZm&#10;SFyhcfsYXHbclYmVkqViQfLxN92HmzlXdww7Jqmy+TgDFEkd+ml0TUMTodUw/cCfs/DWTn+2j5Xy&#10;mzriEqRIPvvR2W/5lQffnQvhF2OQ8imyzR+jm58cfcsRc4JvOW+H8mLCeIb3iF8L/Cz4kd/zk4cf&#10;+NW/ksTPpvvcGMX333n38B//qX/38Gf/4/9XBQZO1wh1MmmQaXhpnGm8HrKTeaYBh6D4/+J5Mbpl&#10;LB9hdKJ7o27tgRhfYYVWvDF0mYg5xA6uHI/YwRjEuaKlzTGKIwUKgKoB37lVQDloQ8QHvN2P//wZ&#10;C4fhwItA/2XPHXEWIPL1m49yWfkuHC2Dsl7gPz0J/iW1ZzkD3rpceTWW/ac7CXkOfRImnTWSO4nl&#10;w1JU9M2LAI3dbcc3hu4yiMN7FW/9QscjFyX45uWKnwUiu4UsFr2lXyVXDUar8EqIIh2FRL7jEHDS&#10;owBi6EYKqMOK0IuFdCFd6rYQioVyMZ5BlW7C96tXzw+XRLK4A54/91zx0SDujpetO4IqeF0VgWSW&#10;zgyz8fFJtxuNTHylWTdKx+4of/DQHS8Kzi6RzcQYpVx2Pol38WcRlV+WMg9couMX2haPiiF+WzEO&#10;2Hg82kjY9KDO7yxa9sd+1iBuPGCaCjXll0ukeZbJuV7lEMjxD9jt+GoAx1jpxABo23R3h4m7gD++&#10;eBpj+Bsff3R4jAHiHnENYvle4yU97KSi2c5NDY4z/wEMedIo9+/YNeKkKcUCjYVv43bBt7mybY1d&#10;KlXPRB8E6IfyuCGUF6W5i6S/XezUM+qF7U4SfIjxRHguWkLoAvHoSn/70PjyU8b0ymHp2zvT5Bpl&#10;XIn1TTbUrtxwk1tOpQp9dX7yQ67HQdbZYaDzhhag30ffPIufP75h/C80iAHfXW3cc/ulpBB+Lkh8&#10;wTjTFuWJOx80qvNPneo0cCufoc85gS6oEQyd+C8WPCeeZ0now0ufH4nPiJAmZFcVND5zorzFty1w&#10;X6FANIBzVAJjWJ9W0QkC8h76Crqh3/m16Uvayzle5D+g0RLoBa7lpp4SMP6GC1BPtFw/XZ1IS2w5&#10;iJCOMYpjzEO7vMpxIhSadHkBfsJ8UXfWKG51x9p2c2eQsVauI9vmWUDkBLb2pAf6k0a4NDlObb/z&#10;tfO2uqWGsHohu+v46mqFuDqmuuU4t5xXzhV1PG1AiHTpwlt1imHqusnVHPtQCsspfJFSPvRuxOtW&#10;JIWgfWVaXJkbWdXpR9YMLz/O8Iq+dj5tcQL2D+bs+Vmu8cn4Snt1RNYKP6QlnPhy5Fc3wz/8oSZl&#10;4ENsHtcJ9W3mLGXV26vs0S/YT4lJKt9jO8v/VNd6dRPOCtL4GyDjDQG/+7/1d+Y5sc+q+9wYxToH&#10;/t/6l/+5Tgwgi00mkQaawrF8Fh5v8WsMRyEwkS2X8khA1mcGSd9duwrnGILiFVzAqEdkbvt3t9Mr&#10;WfNUfk5mgXr6IwAopx5o13DViK0xW+NWJe/uFsrranyUPuGrS/0B8q5c8E23HOEpD2SHjHLC1eUV&#10;6QCGxXMWkPq+G7bxF9R7Qf2Xy2DOMZEYxLUi3TWOVelEYhL3AqE8jpLKOeSX9F9l5MF+08YALsiz&#10;8Hjjn/HyWIgyVdlld1TF2okflqU11AVhJ/MGZKoaymNUX+rBZbWRbGY1YJ55/JF+tQsvuHjoLrKq&#10;Un/KqiheHS7or38C4cVIjWKAdBdHF3+N4jFuaiBKX37ipPSaSz9WGDfh0D2R4BEjQJKq3YcjshiY&#10;IITG9ltarWOffTjGRSLlJCbgtwvOkaL6ZOEMH+NdCNunKHLTwZNbnIBlqmyls4qLb+Iau3tXzAsJ&#10;zjF6Dj9zy5YBEI8Kv7exa0g4Zr6ayUXoBUOikfHEP+d4/CjHJh5h1F4yiKbbo6pWx8G6ROy7LtEu&#10;4HMmWZ5dXFy0XIrYmxStI719b/jTXIpQXt9fmw7wUSfM4p2LvEVX+WVfV2Fao5vGcicqesaxhC8a&#10;SXjAqi9hG5T68P5a+qIfp2jIY93yyDvmb5ViGTTW+IR1UrZ+k9j4IHR+MS0yH14xj7RjPDLxPLDS&#10;4YGGpUbwU41h9FEM4WUMz8VNMdZl9xk+mDrp5W9+VspGTQ1V5yYwb1PQ2IuhHOMbHRiDnDB5tusJ&#10;855jpQ/w+FloJo10j+XE8LWc5cFzKSC7pR3dKq4Xa6ebdDRm5DbnraEJdEfad77zc3aH59hE71J6&#10;UevusHpvXQxZCST6G1B/HxfflrZ+HGdrG40Dh7S80Simr+Jxrvhgah7qgyciCMoF0TNA1jzl0vQl&#10;C1s5fkIPZVakbVMuu/n4kROy1EvZUWds1AkxiMnMHVAFOBjrDDkXZm6p6113lcXkOc8sR3vyMGHy&#10;3EtOeIG/zqtRcJGphqZA/ZWeozL6gX7Sl4RWGjJieJz81ImhpcoD/WmigYmTu/phSkrzDfvsK+ne&#10;o5AS6XWsZtzj55MqoW02MELHrpx2UaEbTeY7JulD6hJOveJKGN8fQ7PefzsgkteF1X9t4PUQmoG/&#10;4Ef/y4df95d/tv7W+aa79a2PHkPt58f9PX/Fbzh868/+fxnpnBRjQNYCxMg4KRwgjyz4UFeMNCbY&#10;XIH2Kr47b9skjPDh4ELrUoZ8dyEOGiSAryLzDGwVXBfEKLelYHTBYjhjr6gpmJAZn5gTbKW3/Gow&#10;rmlHg8T4SgPJLTWN3wHyNt9y1Ev/MUKbbrnWN/s2C1s+liFdneMuLnMIPtRwdVcrNAao5KoYesXX&#10;G6S+Es2JOE/GauBKgSUchewSuGBSKX0H0hVr3/Ivek/RWSq2RSQ/7SuRlEe5PmfR0+AH8hoz2tOI&#10;njEJz2dlgi8emXh2QXkvHC5Z4J5qHVOGvFuvoE96XODFC76PXl4dHtOXzSBGWdcotpfuIrW3cCFK&#10;KGOXxnTL15ukzR0T0ye+kmrj3dH3QgQOkeaC+cBFiojyp7NMdsQwEPs+12cxoO4/eJD3Syt3GszZ&#10;9cf3HxQvnl+uNWD4WJ7rlmTQXvk3O/PjzNMo0ECwf1G64NXA9VjJ7O5IyzUOyA8gxnvabFyHuRdD&#10;9dx/6Irx17nkrVuH2LFUfhxnb0s/evz48Php/4yjRlTbkXZFvo6UxSNF2h64cL/34J3Dlz/4IHdA&#10;vv4zP5O6utAmPVTJ2C3axGxo4HWuJawaCc3YRN6T2nEbg9j5b/Ee3+AC1PGjjOdrnWe+DQFpOtDz&#10;w0PKf3D//PDe/VPg7HBG/Az+eLfFi/QaIJ1J6fuiw2TpTy6+RmbvMmFcJG98+5kqOGv7txntcXCM&#10;n7B+ZUPwRz9ys8Iavc4JhTUXoiu/Ro4XQTWAsjsc41GZcQ619YxjmNaxsF2HUFmUu6Wn6fLYnco4&#10;GyFRjpvehV3DwTGH//g+vNYz2up3j3TdK7/hpTuJ3plQ15uorsgxNJBIh+jLQ+dP9UHPRmvUmVe+&#10;aGDK4/wZE2GNyey6m4mLTEknnpRrtmkA+x5gwQteH6yLkRkwrOys+S4e6lvPfiWdNGXb/Mj4Kmtx&#10;y0m346L2tOzqVOjzr9CvKPEYnfDx1dO8z/vy2WWMUOfKw9Pzw8P7D0B6j34svPZLXITddfU4Qgxj&#10;+yRti56eLe4YORdCsD517UjJgIbwsGM/x9IiL+o/UpMHvZbtHZKFBpc+A25ameRDtOpraXQDCi/p&#10;6kNH6Q55Z/aDWAxDcsOXFbas8zPjtFxkLj5Agep5aV+6Dr/noCtz0tlNh7o9rnTarw0F+NnCHS+T&#10;HB/1v7Qpw8PXHk1URl4dzmiPUQm9c6Y7PmB/7J9tl7/Od+gzXV6lzm307Wkuek5YJ9T1uUBBttM8&#10;bdu/hIE+EyAvKus6OZYRmYS3uHBxlbsWli768mnur/1H/qHDn/cX/8YV+2y6z51R/E//Y/+9wz//&#10;T/z3GcSqsJhlCuICZdE8BU7Dr0YsQCEF7xhHdBWufHBKjHVJzy4QCkQl4lmdGsV9RVCUHH4MjFRp&#10;PX+j6BVAwPAzVnbPqxr2yt2d414pD4xrPB9xSItgOjicZDr7OQ/F5cwy/Zywxm54AFlCylLd3vkS&#10;/Bpga3fcCwYCPQdMN61j29ItffjbLIojfutZ25RvTLwaxUBqwnGrZcJZrb59TVco9fzWyeHZMor3&#10;rn3txI8iikFYcGI7RjVE6MPte23fjxpJQLM9xxh+jmH8/Orl4fKCBI1i8mIUyyXGwGMm7mJ99Eqj&#10;2HCN4twOhs4axPQDyKIIbVUeHQ8/tFZnh4Qbrmqm5S0bxYVvP+yX4++4uICe3ztN33JxRRnbclff&#10;P6l5TtnHT55Ezh5iFJ+fn2cnQLxzVvCKBfDp1UXJAMHwcdSS6YblV3ZbbAc+lsoS7y7ZlXcJcDG4&#10;wZFXs8GTLhY1isVTDrQdoeW7gCSnKLMAZIeMtjYlD7QcDlrtq0a/Zza9XR1er/wpE0bpx6WDmQeR&#10;acLvnD84fO0rX034p7/+dRYNRw0nbcC0Y9z0jf4FN92USdN+HJsVzuJE2IXMvowesJL98M5MHsoi&#10;wVv2MSBo9/bLZ1kM/RPT985ODu+enR7exyg+x3i778OqjGmPc7Ut56+9CC3SvvyNN/wcjWL7qZ5p&#10;+pTPOdwYxcc8a+tnbhqlN8kzRx+5mbg/7q5eAc5vZcY8x6iGZA0Id4azq+odsMgC+OmH1ZSK0Utd&#10;kIO5Q2oZ4iblgs2+m0E8C6tE4kwrLsIUdtxjUBAfqPaxLLDp+sq6Azb6fYyx6CPKS1+MXnkpELdZ&#10;21pEtlzqkaqSJHmcj4kY7asXyaa8u7HO6TMuADWK89pF2we6piwdXBR2NuEYSNIrLuOA9cYoLg6z&#10;MW7Sf9IkTgYu2mMUA082o/hJ5pabCh7jeHh2P0axb2DSKBafbduedFrGh6a9qM0zNvJbOlZ+1rwO&#10;KK3Rrgj4DhnhIXzKDrH6VGA+yl957Tha1jHQLwr6Ac7SUj6V6x59PIV272SyXskb0i3jTqhG5m1k&#10;b4zi8gj68F3Tg8v01BNFcfpr6/EpoFGcC/FFe3a0icfwXOVGbnXb/NKfoA3p9O1I/Anyoax9kibH&#10;LDqBeMeci2LGjJ7GVpF217nt7sIaf1FWdqWxetnz0NXnNYrvb0bxKf2+Sx+63pXfGsX4tB88i3x9&#10;nX1wLVWOvx238QHXYONNzwx6g7t1+NIv+r7DT/2T/8MV/+y6z51R/Gf/k//34R/+fb8VgXEyKWQa&#10;x04C2Q6s9Luk9ywfV1woyu4W189OjwUt7wcOdBpY18nKL4J5CwV3G8PYp93ztoQshuLrVVwXJQUO&#10;UAEotEANYAQTg/bKW/vkO8nzX/RZ0BQeGx3W2/ouLD7j+LPLK7nMG/xOrPTfMGkxaonrJ2w5Jw7Y&#10;CKKkfQm+fW6euiUGMQtJj5UUV2cMfYLG0CZJ8Ui7VYNujKtc7S/IKFidaqO8rd7JKLio3j08u+V7&#10;MilPfNzk24588aiJhljOR4MwfciYyXt3hbxxFo6EN87DFxjDGsbx8wYK0smLSmIMpCO7r/Trw5dX&#10;h0eov+xmRHkzTtIn3dBmiyrMKhSVSMdKOiVGejQipNfw3kWpr87I/exYWVe5yLi7+8EYgd/Fs2Uc&#10;W2pST+M5f2iAnDx+9AiEtw73798/3D+/f/ANILrsAIDPW7waxVHg0mrTaa0g1boYCDNmoWfgEINY&#10;aH3aB6+yW0PGsDxiqTBv2qGeeVWw8k4KipHoht3F3UV25M68lqxv3RgjiQMlqS5IBtNylM+YmwZd&#10;90/PD9/3ta9lfv/0T389t4zliy2UTnArlAtFU/QLr3OTbtO2k/ExnD44T45GvmCFMYo90uQlynMq&#10;wHFqIgPw0ssBd4vvM8kentw7vP/g/HAfXfLQdzQTPxUnbSgTzu2Ru9DCj37jyohzCt6veZUx2M0x&#10;S4W7XMDK2dkRlgXmyw7jKUve9fgKk+hZ4eeexV1tZheYvuRoxNpZfaqc4nfu0Br052G2fBS5UEwb&#10;pVcnX0NLYsaX/BMuDZWr5AnwLDHHFSHRsJC3gvI1uPTDcwJCKwM4+Vpe2beWF4wrd1t8+daTLhGF&#10;Jj6RTYGEyESAJJBIk0Zw/rIZ48R5rZFZ+YEueOIczN0a64la/QFey7hJkbVIXKTar9zVXDInWNqx&#10;kEbfh/4Joxi4wlJ/wkXYR5f+FfrTnIWOUQxtD8+6U+wWUu5kUN2xEbPt5C1C6lfCKJ/kB2i4xlpB&#10;QtI0oNOPDlAOaGuOTHjxFJkAcm53QSWj4xEjOBC0gfIXQ/Gkr1s0noscqplfoxg+ocvPSMncxA99&#10;6deRb4N72lMzZJ7YDOne1VDPm7a9UYT0GvftobLbkM1OCIwGKbvl2c4O5OuxX0tvUdiLO/kaAx55&#10;iFFMG+4U2wd1Ss6fKz/KTDtQ+uFxDHbCaVc9Ez10+/AAufPMuP80q6w533KhQh2+kZvqCsPyQapK&#10;vxD+WujbcdO+bh/esL3J3Tr8lr/xrz/82F//h1b8s+s+d0ax7h/7u//mw5/8V/9FBIxJhKDMEEcI&#10;I4wsRGibTBoniQKG8PTqq8I2xohVK3o3nIsVC6/GX3cgMIq9mk5Yo7A7EKPIncTZEVQQ8TPZMM6u&#10;XtzuroQTbxk88x/+loGM627RP5Ftokt79JIKhYlFeDvLm746sZxsTVOxBijsy+LvemxhK9+62V2x&#10;XvgEbuhx5dAo1pBT6J1RTqSXzGqvUKPkBfhTjtf4ZAWDDxrETkYXbychQLxobsOPUE8d+0dY/tnN&#10;uMYzocMjJ3TLyWv7cQfj/q67xS4MfrxgAKdHKDxL/OKK8hrDQBTA8rOoMyYu6t96fnF49MoFnTRp&#10;DW2eOxRUiuCjn45NqQOBITuxOfP53Sfh7J0ZkS/AnoZ7Kdc8ffncM8XyceRQviE/XuFD9NOnTyNL&#10;3qW4f35+OD3rznKMYnjjDuvjy4vKG/XCKrGDyrDjoMxn0B1cF+UMsnSRhssZxGUU22bvZNQYjkwj&#10;C90pljbS8JNuX3D+ek7TtsIfvlGwpNuCYHhca9WfsNx1cbpW8GalxR9xOxc0Rnz7xPd97RdkV+mn&#10;v/7Th4vLy8ULMSp/LtJehHQBmtHct33NrTbTHD9GR09shoGLELi6cJWHjpe7+88wyp9Co/+8l4dY&#10;wWSrmkIuer6e7QykHzx8gDF89/Du+VkM43OPaNGgN4aVn/lzhFIQiTI1oiN0XCbuuHWcmmZp2uYC&#10;1jSd8005M0fWxFjBN711CYe/xe288zVmL9EZXjA6/h7r8Y0Gzp/cFqecvi1E+1K/fppczhT5cHTX&#10;snW2u3PX64ekViKQMaHdsMfwyrpRZXODS2Nkodhc8laC4cnT38fjjENneFuWxnB1XCPjJN+/d8pF&#10;2tnhXMOE8YxkwLvorMy76kibRXozjyfcOVI5Ma4OD17KVIeUml5wqPPa5hKGGMTOUI9PPHpxdXj8&#10;7HLbKVaHK6vv+Ac5Z/fB4TMdthIE+Or/ZRR73Ik4ipK00qE/6yXfoyMiBtnhPMtr96jn7nBkyhbC&#10;txTmQ4+2uM5AaZhYshxf0twpdQ7JJ40+++G4axSrwjw+gTZMWPoyPykbHqZ/lFlrtBDdxnxQP+To&#10;AZBjY+Km7OXlVXQFncZHvp2/lLFvslnXuWUy9QnibT1Ijo2aRqY99puxHZ9Cm9yQKL3qhVPajX4Y&#10;vcI41CiWayKdNpy3SzebgkzlX2bp533k7oz1If/ySR3L6ediBV455s7t3gEUm+MhjZRlUPoGrjT1&#10;bbjqnroJT8KW8Vr3d/yx/8nh3a99bcU+u+5z9aDduLsooX/zX/rnMiBR6qQ5pokrFEnTxyAlnPOi&#10;GE8aPe7e+johz5Lm5fIISp+evgk+RPIK8NycD2MI3jZc7+C86nm6p1eGgctd2F0j/CdXKCoQPbny&#10;XZdXhycXhccr/BTfs3viu4Ao23AnxvbzT32JK8wuQkeIsONTDNCwM814F7kx9LL7qdAzFedoQ/hE&#10;CkHiU37hBGEeCMTPbVLa1g+NocHjIN39vgTCw2eG7YOAMUefn8oj+GM4/QLk25VAn6JAF8wbNdJu&#10;fNMbz8MZ0rxoR0USwdRgbCAXwvEB49jRlG963uyhTx13BPKgDeD+mX8McQkX3GGRXxrDmk4BeRH+&#10;1KmIVmBzKkejUXzxj86wSvO4oK00IePQcBc9VZ7lWkeXBX85jV9Ts3vgnQqUpXEXHReJjBmdDj3A&#10;5sBlrDs0o/yu+8kHm3/QEYPWFPwYVuAWX8Kbb/mUug6glI+IRRNwBgXd+Hu3r68TR2jdu4kOTvLL&#10;KxcT+gBBGhtnGJby5RKDWMM0Cl+QqZQfvlg3odcRNE46VtBQWrRdIONJPIvVosFFK+O12nR8s9O0&#10;1a8rJY0Fl4uZOILLcPNbbucoY8quiY2+zuEb47KVoW2QduwGRxc/5dv54QVqdCPp0htdYdqK5wKR&#10;sIZv9ZEPb3lcgjATzlcaSoO7w9KZ3ob4/MRflDeKCyVE4w9Qd2rEEdlqTKFJWOHIS1MSTp0boDxu&#10;8VXuGuzSdNfw4fQGGlh0UtC5O8aNZqSz0t3hnCX2AsdxJS0f6kUPMM62ERzzG5x+KitTJ+Unf4Xj&#10;CFu3v8uBNONAwHno2fw+hOjmCyNJvvrDc9e+xlActiaqMXYDkcmFlzpb24FU25z9SJsENNB6t2Dp&#10;00VPeWulBeLZhwMJrvDKXelegDqXjTvPFGzzO2dII56H3Lc+7PoCbDgXOBfywSchadJLYbBW19bQ&#10;ZJ7gR4+sejddcMZvfHNJXKC3CtwsF/r8SD/x3iUinXg27QDrKg83K2/9MGIW+V68aBj7Duy+faJj&#10;ZKmsnV04ZWH6lS4ZX6jF2WMe3567xpMEJ66/y7vhftVv/c2HX/cTf/mKfbbd53KnWPcP/J7ffPjp&#10;//Q/ZJDU8g423RAcXTyFJU4hHPBD8gjsjO/rBEIxya0mJ6LCylWkV59OwLkKtWIEVYCG7NhoVAAK&#10;4AsMOHeLVR45Kws8B7oTirlGmezm2drQWLulYT5OjlwJ2z605I83KGP/VAzu+Lrza3fnOMS8HWPb&#10;Kb5zj3qEUxZ8lLfZeTtEzgrHulx81KJMnzSQYC91885PIMcmoEnWyaPeiumObBSl5Ql0p5gwuSmb&#10;MXLZpcGAHj6ZxZmElJ4d46SEbvl9+3By6+RwzyMY1uHTW4nQBel9T/EhhrY0EaVteC/t4MmFBQUf&#10;veQCBRjjPOXcUbZc6qx+2cgKpUEZkTBlKETL/vBdPaK+ZQ1HOVO0dZefoD+rjLSnb9RTEfJRfiI7&#10;9P3SXWDGQaPPXYDcGuOj/GgMu/j55wi57ZdxssEuvhq6Kn3xOugZt4QlONRGKT6HYfIk4wxkF4I2&#10;Z2clMrwWjNxWxG8Y7lDftvIPd/jyxx3c+GlB8NPwuHJgB2TGqH6D05CSTxYOv+hLbgvDly+9/8Hh&#10;nYcPD48fPz5868MPtzs03ZnjooHxpRepY1sSMu1+wq08nTiUyMx1AXyZRxg/xjV8kmbZyGp59phx&#10;eQINcydIjBpQsj0LOXHPEz9gAfN88cMTj1AwvhoupPvAU8/tS0nHqD/K6JJIfC/6/CTN9vGVGceG&#10;BHSKadLUHmWn07lA1HmZMPizKyzttmV89aVvZlgXkvQnu8X0SQOoBzNw8KE8k77SWGcicMtZ1ws7&#10;Xbqkv8Coc0Z/ZGnvj5t6cdBjHC8uuHZlX+eSvcehM3HSdvVvFhu3FSUgOKaetT25dSe+u8RjGCuX&#10;Sn3kkHLKifPPoTAeUI4JZTqSrp8dRODntFP8/PLw+PnV2im+DOHKrA/aeSQh0gjN0mQ7Q8+2Myx+&#10;4rZrH0fup5zOuWpfur4hD0CMYuKRQ0DyOjDWxTdMYnAk2R9LpWSTEpRnveB1LssXd4fVTeb7r22h&#10;jfgZfnhIrc5T0vXbSng8MPosenKl/XzsFGceBMMaJTJYSjZnmQCZoZNyrrdZiwm7Q3wfyMigA9Qr&#10;BflOCdtqd0JHdLB9sTXlhDo+rPvg7Cx3E10jpMMyzmX1hBtdppGUCyXHSXpnrXC0cka+nfn23Iyx&#10;jkBjIthSP+H+0D/63z38ih/5kRX7bLvP5U6x7smTx4c/+Sf+tQx6djOfAzv/EoFwBzO7u8IzjYgX&#10;Ceu70/vEHV9A/yY8Tb1Xq87sfBZHdn4DlL0U3AlesNK6Y7zqGAb6Qvvulm4LD37P7C1ArgIK9fK7&#10;0+mkEBrP7il8EDT4kr7qdGe14A457GgemduO8Jo43RGugehDgfnLbMvRYHzqurPurbcod/GJdwHV&#10;gp9uBfLe5YRbl3mY/C640BCQRnDGdwFZPpNV/IajQjzyIdxWGXpBgP+KOPl5B7Fl1ELWzcXHIa+t&#10;k1fZVQejjxy5W5zXMeH7jmIVYnbD5QF08o3hTPVM6+OUbywgkSs9wSisaqwor1ITpW3qNaC8SrGl&#10;xi+uUXxFtXITab4XZO4CeEvR5BzXWWOn8paWoacOn699qeFivJAdK4LFbJ/te3sdAyq4UKIr3LgB&#10;8e1UHzjG1eBKkynfvs2nC8H+05LAjq7SD4wLnutgmrx1oRyDw4df/Zto+eVxExdPXXkq3vat/DSj&#10;3mudePVXf3VZyNKmxoIPpq6LS4H4jHUWZRdywll0/G54LFFIirwlWr7Uz8XrglW5ZTdnep1oY3gE&#10;Unr5TRvXOPUiAzWGcvEqkKa8z9x2ruYtLMwJ3yjhHarH7r6jB/PaM+WN2l44ZgcwftsZ2vZ3Qgry&#10;vfTEiJj0fdhfA7jgW+HxM29WeXu00B3dlH+ro9CiuXBMTpbhhXclfRL4kVYfqNPoysNp8NM3Npwy&#10;L8/HIPb2N3mRP+qNYaMb0s1pftMnt7J0lKmUWeE4wq09dXAgVeacm46PY+dFrmdkvZCx3OlJd7D9&#10;o6BIGzSNrJU2cUpd55RpoYFIsjfH+AOKmDI++seL85x1tQQVHMeFqQjEZSxBw3zS9i4t6RNuukZs&#10;5hn6LzJDWB1o3D/v8C0k6cfmNzz4dBPOXAntQZQ0+UWFlPtud4qLl/DEBT7TfmLBsfCQ3LKlIRdX&#10;gL7x9uFI/1QbDOKqHm5GcNBnLxZOGGfvKJo2dNl0gPBscky6LmF/+X5ibn2aGyS6hAc+6b72K375&#10;4cf/tj+yYp9997ndKf7wZ79++Ft/6w9igLkzg1Cj0HNFKNCjvoewUvhpHXx9fhVIAUHNRO4EzEfh&#10;s9gSjgqiDU8YQVwLToSZSHbkUiQqJOl5kEAybWO141yduBWMu+jmPDNpuapnreu/ZCnQKhB3fj2s&#10;73uaURxAFAjl84T7KksS5cCXXWXjvjJGfXBcdKKEaBeUcYb8a96mFNIDysnrGt8qy/Y5BjDhyY9b&#10;/bCu3SoefhMxDWLimq6rwtMwLt/vvmLR0RjGcLZUzhQDvl0iBj+r/KPHT2sU0567232JvwY8+cDT&#10;F1cAi0YuTnyYz9GgP5S1f5Jr3xqSJ+2AtK8RT19HLnRRZHzsQcsBFLW8O4S6ltQtvtLujPF+gYrs&#10;AHOu2nTPFZ+eniT8XCNFY4V836Pai5uqSgp0PMCk0p9/8ApvnQ+2wXf6SQvw5Hnlkoo9S965FJkF&#10;XPjigzVGNLBay65Rxpz89Adv5EZelCvXnfU2CC2lddy+/MhjS4mzPO+Ceftw/8H9wwfvf5DduZ/9&#10;+s/kgTd1Qd/HSv/gVeadlbe+D7brzrRVkkiNFA2g2SnW91VzGj3J0yc9Uruq+fT/Ey58NUi8yNRY&#10;mLbsl2ZpzhYzEe/fc8cYwGB55+zk8IDx9c+GarpWNkIzNTd6nWcubvaJRMc6skJcnhi2RnpCuOPt&#10;uIOVcI9ewRfyagj3Aj0bC+CYi+XcfVCv0rI9KKR5/MpU8JPW9vDJHMM47lZrHfN3ZZdv/8Qh3uIG&#10;Vlin8XOHxJRpUsP8JE65VfQNbnLHH/4MNnJW8Caem3HlLRdElL8DgT5Md8bYBU5OYxCPTMTtEES/&#10;4Js0cyIGEKHOE+TCuoS+251ij4R9fHVxuGA+u1P85OIi9R+c38+ZU3eBvTDyDT53UPwxJKUkzKzM&#10;Sb9rTOgia+iQBOlwnqcvxJWRyApGeHRN6KOU5eOgXfpTdz7LGQjjhRVs7Wbx8cF02+5r2EqLD7zL&#10;n7u0e0peedd5Gn7pJ6Uu7QO1CZaeXGk/LzvF4R3fEh1/ngmwnJVnDpSnHV/HOusy+e4U36NMeI9M&#10;dc1mfGxn4UkfCMewtS+mg8e/Jz9lvN45Ozs8fPgwx8lsPXekmcvZgHJtpE4uYpzT+JYZThvGBKhM&#10;fZpLf5bbh+OK9XXud/03/vbDb/hrfs+Kffbd53an+Oz+g8Of+dP/n8Of+r//O1Hs7sB2F9azuJ6v&#10;8sp5dj9McwdEv+DOiItEyuB/AkgPnl3dhrvrbFvd/S30jLFhy+6AOi4+2UFFkLqb20XGBaC3nmpc&#10;dEdYRTNlnaCrLJAr9JWeXVfr4ecYAO30dmgXvBwXMA69Gq2WT9sLoiSETJjo1wWjhruYdpep6mcP&#10;kNFpYPmpC56krzShyJjATPa7d09QCk78I/StCBq+UW31VQpJ7w6x+dkpJv+OhrC+8VWHbqSf9vfC&#10;PzSBGMHdeHeLfaH/vLQ/5yMzHuXVtsjjt/9M9hCuWx3ga69XZ4i4wKjm8FRa5hM5cgdInWPdff6g&#10;ue5sdwVxlh+1k1trLA4qTGlTMdbIr4KMC2L96Y8N26i06psuzlDVOB//VMOqKS8BbTLtGBxfEyfx&#10;HVgxPoFICBFVeRcmPymyxeaTFNrPR9psF/dJKWuarqV1bd1f5cSHS9wl8SFWZTxjl/6KtngTj1/v&#10;tY688JI6U0zfVnNxRtid4iy+GsOkuXgNXYL1bVE6Aok3d1GSepPiBYS3U7tYgi94p3RLxVspdRNu&#10;fvt7jIc3KQBdzA+uEAh6h2ftCKMr5nmF0WPuBvcOmzt/la1bEOZFVfoAWse/d1ParzZ37Hv4tMIz&#10;ZgpE8haJnwR+DeAkOfI5mTjfmZv35losfaozmGKr3JvdFDj6DeHT0DFWp/86Wh2fubXtmLtLeYJu&#10;6ivY+nDdXCzlsyp2HCqrumlxDB3DzfQiTBlT1l5TRke4GPxdjrqORcfGtSx/NcJYPsvDkcrT2Xpn&#10;ePqlHg0Ut/Uj7yF00YCuSRtbIxaxD51b6sisG+oeffOpEZmIAFARPIPAduxTwn4IlyMDdbP5EGwU&#10;ty3L2gdrG9Zgz6YRedkpTo7NFu/xU5c0YE8/CUmTTxCWcj+XneKVWF8cE8Q1f8o0y6Klkf4Qz0Uw&#10;5YJ1lUkd0qxfg378hv3kyB3gRtjpvbuHUy6sT09P08AcqVotF0+A3qkjV7p9DY2khbYmv91ZPv72&#10;8xr/6O5B0+/9h/7bOe/8eXGb/vo8uh//fX8dhk1v4T/DgO0DXz4gdzg8eeauIGCaeZS5YOZuYB4Q&#10;n/xPAOX7sN0RnoLTh+fiP/NfuTxKoW9a0/flL6HNnUr/ZlQ/fz/K1egLJnf/ivQOhprloE/AUBMu&#10;mKQ5soGfW/0IIqhZsPzDBZQeNE/ZGPnEIQXfdocPpEsXGV0ECx4fmbAPwLW+C2Lx51gEYpEn0IFX&#10;KH+N00waJ8SaFJ1ELoRHyC62YX2UVoB+BsC1N4Lnlq5qYWlT5yboVUYF43QtxqtGfl7ET7gkUEYg&#10;4sVAjoCwwOcYCIu8C73gkZU8EMlCcaFBTL5ls8MKBpqJQhflKJxryihtSVfTdVFI0W5HNWLWVg96&#10;SucnYRbdcZNeQ4q6C3RV6gnGT9wFbRY1MPm55lY0vJnIQtI0XfmWkDhvAD/H8Kc4x91Se9Ad49fz&#10;dRlt+TBg/AZUIiZcufIDt0ixL8yJZ1eHi3X22t30nOfc03ytLyvtu3DT5rhQIs6EcWS7277JPfIx&#10;xk1rM7Ythrx14fWiLP/KRh+EPMgG1LCnXH9SqeEgS4Pb2AjKohyaNDmHUDeteVZ3Xrgj9uTp0/xh&#10;ypOLywJpubi3ffqQ3WQqoA46H0AZQ0HUQc8P35Ljb2nrHYLuOFbyWiJ5eIJuwhusYq9zU2aOUEz5&#10;rc4N3Lqt3IJxiVvPDgmrRD4LZ2DLKSiHyp7AZWmOTWgAe/7bd8pqcGaHT14Hvz9H16RKUH+XI3ij&#10;6M/ZzZzeu8ghYF76GhkB0r6yVti7sGh9qgNbRn/uHKVeUHW09dWVYmp98/ypa9sr8ikO1J+gaeR7&#10;4HVu+nKz7n+WLk2t9vJr+xPmd6Mn6U2NQ1gyr0bna/CucDe33NVlXXMDh7mZOzek78dCtOUxI7D4&#10;kjsVO/6YZrnSsRJ3bvIMDK1vg9YhvPpyM/8m/NDv/onDvTPf1P75cc75z637C37oRw6/9jf96MHT&#10;UwHGKcYjkKenmZ0DV8nHMKXLwjNhlz/QV3MVV26/I1QCNu4GNVK7cBjPQyuUyVm9VT6341lAVBgR&#10;fmB2aSPoCLgPsWRXT6BczuxanvbHGByFE0UwC1JgKSHTNV5tTxz0a0BcGrkau905VqkRtn9eTGwA&#10;T1bY8nnwTFzgxAILiM92uqvLArAzcP1P/ewwuEDj1/jtrkMeTjSPiwHPJOaBNngWf9dP2BGIsbri&#10;Ob9M4d4CAgh7lwv9QR4+dXt0w4sCjQx3uggvuKDgU4HCFwtm4T/u1pf/hkEVZeNYGZb7NLF+9ctz&#10;xyCwc3K+hfWFRWAToyD8VBZs7ehuKhJhGjBovYxzxr9grm0WLOhPvdS2jGUXHt3EYsCkjeWCb32m&#10;XmChtdIb3fX2xw0dN0E3/rfr3BNS2UvfOMMakL51wgVjdtLb5+vuZpqxT5QKo1dfcDFwxm2EHxOD&#10;Y4fXLB+eRNrjj5HYyoUJKfO5c6FMEgnQl0vE4jlzK3qH2vN2iMgiBFlXDNvwkJY29EkQYpzlgtNn&#10;AO6CywvvW5kDj1lcH109OzyGZz4TkWccfOjUv9hGXr1I9NWL3j3IuVRgjKDghr954Bdw4Wgf8Re8&#10;zZX2+tdgV3HDRYYwlZaXwFZmB7pr4VVfmOMGiZu3YO/2NIyjeJxZbgloDLs76fh64ZM7V+i5/qnQ&#10;krsFykKAT4yXorrmXp/6KW46kbpg2MJHd3OO9MKoaXNBvSuyqlui5eYYjLNuRldfvZc7jviRE/Mi&#10;a5S33ymJI39kfyMXN+fL7Xeei6BMDbv6oxerey1VN2xV3iSdlWThbInBX52ZQP3kL6BQUlM4FBg4&#10;ukWb2aF5Dyn7OlghCh11etPLMftfiPzBuNsDKy3Hg+DFXePMT1+NdvDoBotcjrG95CKZOTiQVz0m&#10;vzis36MPjJ6wfTqG+tccbYZP8YkfScbz0568DbLb/Inwmz8/9Lv/ijbwOXKf2+MT4+6cnBz+5f/t&#10;/wpDx91OdzlYcBjsecDKcXdx6WReE5vEyATh/c7kgNomsoPA3/w4U6IInKHM1NyKqt2YWXsMAyJJ&#10;YyKbyaLvp+HeTl0CnDKEScsnPoIvkO2DHv3HG2+bWM7SNrVwBfeunShrcqEB1AVoCTn+xK12NHj5&#10;SEfj+C6C4gjU8PZBnTxgR7fktUcywnN4H6MbvD2m4dEPr3RZbJk8PpCRRXYpxB4D8eKgu7a9SHAh&#10;xgd5d313BjJt3MFIvj16wTSN5rQPPdICzU/B95QCj8D1BLyX0HwFry7pqem2Y9fHGCbYMJ9M7yMT&#10;AX70+bGcLuVBEIUgESIjNTwnHIVHvZzZs7r1gxPchAVxxsgAtsUUNBkbPtuugbgt44XF3V5o0CJ9&#10;VmHaXpreXKKUb3IzZlc5Y6lP45IQ8eRTydDhr760b4OBFHGWxPLINDNIE0/6u7ohxK3FIuXIbN9N&#10;0x88fOzEDn/Kxw1/aIGvHM68C/U6+dw+Kd/nZ+fl16LbevZZJy/TNauan2ItqzNZPs0Ob+fA9V3f&#10;tEXYs6OzKx23cPgWGcukdvpCX5FFRjH5GYM76iG0EW2FNsor17349M4Mcwv5dI54h+YV406jVgYD&#10;BeFVe7/kzbRE9e2jXLU4dZmvbgRoDH/87OrwrUvg4uLwkXdOnGPU8Syq5UMruF/dgtqcBbatIArd&#10;cSSFZxK8ZC858a1BYPkTqwEWRMWzoPIkiIBaJjcY31ErrFS9DcQVD6g8fOKTMo4ZZSBk8Fm9P3Uj&#10;hxmDlZZ8Kg4eRvVwevve4SzvSMcApqA7w/5Zgg82ZZ6UmPaJeulXcIpFnMUV5EtejrTbnLJWmdBv&#10;3hQVC7/8oO4STm7wV7eqc/OAHWPta9mUITcmPO6TYx/IlbT7h1TZqLGudDuO4FPOezQEeUubxW/v&#10;M/8IpV/A3EWYo3edW6m0+CzfvTiccGu3M1KsXmNOKG9JEUxffspJlX3w2Ao8ISnnuKHFVUrc7tSH&#10;ZwHyTYcAohv/4hZtFjLdNkxxZsozdakJ1huKDOs7f1N/L++4+LT1SkJo9NZdaBC/DEh5eEJds30Y&#10;079duket+hO+dTih7EPiZyD3uZ97ILZP7df0ZQHlNIp97kPjWZ5Y5xS5fHj24OAfdJ3cuQdferZd&#10;Dtgb6amuM2gYTEBGHoFKHF7c0rpOJ+VCdcBm9ObVFKY0/zqQJaT/hSH4L/ixHz38xt/7e8n8fLnP&#10;vVH85/x5v/Lwz/8zf/zwjW98I4YRMpNJOzu4Dr5D2mFdgrLC40wb0FWGmuIkrjj042gvuUrset6x&#10;XmQtiJpu8pRpeOeMT4J+Kpe+/jWzB/Gd9O5OLEWQ3MzNlizRBvxZTqE3i5aTXH40rfFpJ1F+nEw6&#10;5Vp6YwCiFGIIY/TGCNX41V/QM8wawcY1bhtOWeIavypsDePsSKVObxfnKAPle6toGcG2A5C00Wof&#10;br9EEWYiS2v7MrvqOUesT+YV2RoD/pGC4BEV05QJ9bEIspBZHz99TG9FnOQj6OLvEhOvBAWolgWA&#10;tLmA0ebZCoiZQtuwZvy2zLrVdHzAslFmlsU48kyWhpfZWYxQui5q9iVHL2zDqpSPnzA/tLEtwCSG&#10;LPFSwnmiMRSXtPq228WJfOP6/PrZ2gFAGze9aPzYvhkuwklfkNq7cOTRAsDUkd6jD8QVj/1owdUX&#10;Ei2hwSrtqUOBuQVpX1KmlY8u8aFt+cHup0UnPPNNPw+7xgAmRzocA9zsyMnO8GmMhrWwBJHATx6u&#10;hV5x2P/92d8sLBYk/2hUlueLQ9v4BV3y+JiWsZKfdxhbLgZJevz8WYzij90d9ogEJRz3qW0oOIh6&#10;QajhVRcqNpcwRfVvwuucZHcsjHwKLPfa5OC4mVoe3cz5BEBv5+R1l74KRiyoh69R45hIdzcGen74&#10;lIsMd4ozZ+Gx83B7d3jGjIobnTqRCRPWS2QF28bWB34qY5PeclIY3x9kwXmSYAjHQYubC45ngA7P&#10;eV8rKau+sSEPASJfefgcPO2jvBHaV/PFPg9LDo26JVrh19xRMFwyUkvy2gdhpUZ882lJXWpSZlJ6&#10;USwYblo2YmhQgzibQGRq2PtQWXbpyXMdFItV0gf8Pe/y7IrxElH8eKHAcID8BZM3nlV6QQz2rT4f&#10;+h+diJ9NHXd1w28q8e354OW7gDHnWNgOt9DX7gbPOfkY9tTz0bi7+PZXKsgKrsxn/KxNQC54qd+H&#10;oZFB24Iwn7GRQ3cwhn1m5969k/Q5xzCgrzpo4aGeaENhmA3XHG+N3mUUV1dRKOH61kinVvrrIJwP&#10;o0Rp2uHwu/72v/3w5e///qR9ntzn3ijWPUfp/+v/yv8hRpVyiIeCcCGvY4gCE1AwmnAM7/0ECWTi&#10;6E9+i2zx5h3B9vY+3whwfNIq3NfDm8DuwPyCBlaNrNn5ypW7wiekkD/1ps0YSWlXfxbnpUDJNz4L&#10;9tbuVqd8My1GLpM5Ri7QXdwXhzyQQ9g/48h7TAV3d9cO7/xJh6906hnfhvN6JwhI3LPOPhRHegzj&#10;7AoD+KWl3ZOg9APQIPbtE726Nb/KLP2SVvw5EymNeUMDvrepxU0yc59aBqw/LGxLcVv4mHQML38W&#10;C39VBvoq5sabP2U2t4uqM3q7q3X2DcynUWgFj0ZU3zyCKiXLf56LgnT85BXliKXWGMXGg8I2pEUY&#10;tAI/3R0sPam9MipHRowuvHzEubVj5urT8q65Nrl4YmTcLmx6W5HGBKpjrQfM4poP+Vnk8jG9zvIw&#10;IHRmQYZPOt8L7r/N6SYtdaYiLnhEvNyGcwPbdXFfY7Vo604MTh4JRLJTFIpJIl4+dWwssjiWBas7&#10;0O1HDBwKFN/L3A3SkJt2h0NTJv2dNFyqCyuQUsiJt7d9HsEjEv7tr69Yy3Et0rf+UEUIpQSC1YR4&#10;zf9uHU1c4+33xNl8OlUvMCRJX7zFZ8E5ia952Df53Mm7iPM+4mVk2bHsFC+jOAac6UV5rc/h4ERv&#10;lAm0xGR1TAir7zeC+UnUjNRRZvw1cWTMueyaNzoe5UnZ0A+NGsWuHVmXSM96Qnj6HXkYIB1vOWV3&#10;AZ/c3dMIXLmh3zrKsnzYeGF6S9RN/OgmWz948ilNvntXOtwN1hCOUUxKX3knjW4UlV+5eLFu0usH&#10;ppOLdmmO/iJefSnPOrvMnfSsE/tya43MeqmuBeRvw12kpNy2pXFkJw9jQm/eToKh6mv7/MdD32md&#10;fz/UJ96/aL6XO9537p0e7p7qnxzukneXPMOJ6ytvyl3yMYCtA/4c4blHHnhu3XWc11gx36Vx60f0&#10;JB2GxkjVNpDdKR6dr9uHP90tXo+j6i/68//8w+/8w394JXy+3Of2lWx79/TJ48OP/4W/4vDhhx9j&#10;ZK3jEwzSy65RcZ2sHTuFuP7RdbHZuayAI0TGW36bdPvKC9O0sZUtimvuTYI34SP+0nhy94Bi8Mp4&#10;3Q67u66W0xSirf5TCiPwGAHi4TtKjm+cSrFGtYtylYoLs69vE/xTj4SZVHml26onPilT+axoaKW5&#10;+E4uF2AfgtuUhmCZ0JRaazeDkuARcrGwlEqv6jUUpm/40Jp4gDrQev+AYsmNJ/ulGlI9clEELo10&#10;Hxh0Z8wHFB8hCO6OGb+CCF/LptK2tiZSjIDFnKpBSTnSq8v43fB13gaPHwAv6SpDqZnjE8P3OvCu&#10;yv5K/10I6Nm9uvAyoHJacT7SrNL0fbzuTqngntE3/1a4fwjTnfbZwen/9wsoQfHS74wdeKRV5NIg&#10;/udYZM/dtkh7S2nCuzyNvZRpFgPxih/45E5ReaOjuL/BPXHzskARbi0zjuH+ulufwOaU0/CWqvLL&#10;b+jHbbyi0hiNGio+fZ0X2JN3ydj7ijZz3dmrLLYv9mto1G0hx01vg86hjq3AQs0c9I8QYmikhNXI&#10;o32FSrQeS3j20ovA/j3y5QtoIW6bjmcWTUA5jOwAHofydujD03ssoHdYSG1Hg8byPTqVVyhCbS7q&#10;8u08zKJn/xhwjzdhWucssXdLvvX0yeFnHj86fHhxkYtF5SBG/dIb4lI2M8Z0JjqTYrNjqBteLa+O&#10;zMl/vaP+2wv85+Lkr2RIeoDIvhs681MOcLxz3ABjTN1zQhjzZDNE7VPfj30aWVCnirG8kZ8L/45Z&#10;hlKdQHYEQRL9TMvWdnpYz7uBOS6wygrmCS+Rg1dkeIzAv7YPfsa3d8jwKey/dT55dnV4iswpExrE&#10;/sW/r4+TbvWgf2HvX/7b1vRZOXQfXD1r3+MsC86ZK4Jh3/euXtGJM37GmsiKUyx5SUvi4GiUEB/D&#10;+Y1rSXiD75s97Ju8P9MQpEEN475v2Tn2IutVy/uBR2mT8EKp/jI4baUvwOgz7xo+l5bVr03fwcvQ&#10;Sv4YyIMnLYVQ/TWGwKxRGTv4Kz8dM41i+W+889cy7t53vbvLJLx36wU0o2+lgTbmWN+0Edozt0uj&#10;vonKzqyR/kGLa8Opf/WMcaxQuUvshpO+byLJ5tYzd47FBV4mOk2m3cMtuOG5xLRWnozbBd/qjmNd&#10;91f9PX/v4df/xE+s2OfLfSF2ir1l8PGH3zr823/iT7Cga3y5MDkROswZV3465VZ4B81bsMVnMhzT&#10;A4mviRRovJNrH67Pd1f2BoDrGDe86puevL5DOOKmsgIUPvshpDx1a4R2N3Q7guCtHY0l00CWHVSs&#10;pQJKVOOHNI1Jfb6rHvngtNy8usnXNmVn2DCQ1zeZBw593/zh31ofX/HkRCxcZofYckDapc0V7yS1&#10;D3Qwq0aXiRrwd6M8cutPJQKoLD0zFYWx+j90ZxcbenwlW+gPXzTi5E157CeLku2BIuOTj3yX5/5+&#10;unNnRFcqllJefgD6QuLeER/sXYx2Cbih5CgzMsZqcERlyuIgP0Q7yjGKksKVJeILZaGfOOXGzxBl&#10;A+S5tm4Xjqb5jV/cqW1Yb31sK8kLlV760+gKJ3XjQ9pu7q5swxujLKuX4IT5EO7iU9mfeEuULn/j&#10;4Ra2lgH4WdmrwBRPdEvdfMtP28FBRuN1pcXc5ScubeY2nsiydmZMHM+OLRdNZrV0fXHoUxDbp/nK&#10;GOlBl7JNj6Nc6TV1hdeARMdh9HimWB14iTGukXTxQnPGLC86lzwYtw4NBwcR/ab7+2YnXW9zwU+Z&#10;Pf++FzAu4zAJuwLxpDHj0gsgd/l64aLOAe5g/JLukLhbd6IRorEWPbWNCiXEVpyfYNCK6jnegXxW&#10;0ZGLG+nxabg7n17YUoaO5APdnfuueeg5YO7cOZIenVB3ehEk/hh81AuqVV+YvikX3pUyl+TgELfh&#10;PYQufmZOVl+Dzwzq6o59NGWlAZE0AoaP86j9yhFB/JwdRv/k7C24c9Fo+gqjnMANDlEFiCRdvGJ2&#10;TZj5RoTCzV5rJ/H+JbtILA+A2wvWHFXzgldfnbsMTs+Qn5yeHc7OhPP4D87PDw8In/uPctn9PT2c&#10;nyw/4dPDGRfQGvPzV9vKTS+4oHR1QkN4HtDfHu6HJo12/YTtE342oODW0O/43OHi2XcuR3l4RQVu&#10;WTJrggZxjerFj5kIhDseYJGRJqVAXYPH+Ntc+S5/Xx3e/9ovOPzef+AfaMbn0H0hdop1f/o/+Y8O&#10;P/EX/erD1RULAT3KGVLGKcMfv4LQofO3AtL4zq20zrYRjKNoRI53FVo2wRU+ZiY0FRei/E4a7kb2&#10;hj9A/BQhP1XWmUg1jKqMm08lKuZWeoS+f8SAplwk4VMwD/IwkaK8VnrOKjN5VP7erjrxjwOIZ5cY&#10;X4UV6rxVTxtH5Q8+abXdeKYzaTFycxUuHVZbE9BSKWe94FyORGNzK7KvN7oXhaGvApnXHeW2HGXd&#10;sTl55S5CEAe/wewUa6gz+T/2NjGZF9A9D9311XbQR4XefoNmEZaJMQ5BE2jn6lKE6N7X+aCjzl8p&#10;M6+7ifCJ+paDhZsLDyxkmHSVuEdBdkVoVn4dIa9145PdKhTr+flZFmOx+E5e30Xaoy2FXPygBrMj&#10;TyEXQPtlH/vGENtbLYof2O8UM2CVIXBd2ykGTxZcfdImbpX2JRg/4ezDuMjgLn4tDKjoJ6wL2cKi&#10;OXLrWFnANv0Bh7IurVKTceBz527niYuPI/E8R3a6S2udGBHyZtFgXUMDtjOQD4nS4k5Ujz14N6W3&#10;pHPBJm2RTwlDImCKx1K8le2uum1fPr/iYg25dHcfeXQ3LnPP2/K0U2NAeMV8v52/fHYR9f2jJ3e9&#10;nbzu4lDHsp1xi3bosm8Bpz65L9ZbJ/zLaXeIf+bJo8NH2SmmALLgbqMyGFmd8WRhVHYiM7gYGsvN&#10;eC0vrgv6irzGDd++5w46pys78jcXOumY45vb9PBHYzi36tFFhn2Y6SX6TecGjHduNJpEGz7gNh41&#10;cgzH95NA2rJOZAwM0SGg8O0Eytf+AWp/zRPyRxPm0RnHDwHO+dLIGDj9m+dLRvARcvaERVBjSYPM&#10;XUT75dzOX3Qjq8qfbURnQVNkj3R1TeYN+Dr/O082+QKnOpTinZvATdey5rfMONNkQA21RNL/+Hjl&#10;RcfhBFrc3fIct/8Y6JE3jWLXBen2+NiqGq9QnukS4iubChqPbRtUUnC4ggbvJk/Z/MTX7cL46Y9E&#10;gidjl/ne3V/HzwLiMXXmZ4qTnjuHphdV0qTAr7PVDsPl0OmYBSgzOtZaXUs7Js5L2Rc+k+46fn7a&#10;P3d68ODB4cH9+4ezUy8nDtU36r8rfY8oqtutZ/2u49H5zvzdTrEuZK54w293HWuAsj/+h//Ww4/9&#10;ob+uGZ9D94UxinX/0N/xRw5//J/8n8Yo9m0DXk3pZnJ22Faibo12UhYXjrkkEEkyPyu7+fxs5d4U&#10;xk2dfX3dXsim/JYmjgGiGsQnBI5GscYr0yyTz8nClNKAwt//G1mUvQhweV1bFGEns1PPietFZQxh&#10;FmEhcSpp81ku9UOYk+/IuaG1PpML8Cxwr86d1Fu1lU+Qyk74cdInztziy9U0hp+3JF2IxiDW6Bia&#10;QXjvFXk+8ptGRN+JrRGY3W8azq4YFwc+VKRh7N86BzBONBxVurY7TK7SDEmlc0J8TQ4fd77OIyyG&#10;o/wImZcFhkpjFIv+6BgnClEsLuWj3FooOXy3RYiP42jnvC1/hsLz7QryyXLPUXY+pJi3ddCnnNum&#10;rypS/+FqjOJchDC+bzSKMYQ0jJPk2KkgX2MUk5OxzdEJgbi1JN++fLtOuRx3DHe3Y49GKkOtNBPJ&#10;zg0B6bNkZdGxhy6NYniV/IWzOzs+cIKBCF98b7V5A/arO7dia1+Sxie7VuCaNjLu5ElTn+xmfiij&#10;0JRdH3g7F4w+MAd1GWsNY/kmz66eLaMY34UJFJGd3k7FGKFNF03l5wTcnqP0r1tjFMcg7jnLE8bS&#10;+ToLbKlfvPSL/4KL1Je370UHenzoW0+fHr518fTwiLaVC4ilPn2M/LnIlhdjyM8c/VSjWLla4Tc5&#10;efc9d9AZMiB2T87QFn0AOH9jDDOGjkGMYuIxku/ci3EhkrMzz4AyD3HOCZEqp2HX8CnAb6PX4m81&#10;ijd5KG/9Nc9dWPF79CHHJxIBmXMfPzJGhy648H90dZF3TytkZ+hTL66sk3ktnoV/2o5BjPzZzz5A&#10;ihQqE+oDfSC0U8d+pM/SB+ydZUdO6iyzgsulTJmQuNmhI/RIi3rRYwdQxTzJw3XMMY3ipC+j2Afc&#10;UgEnjkIby6/0uYjhsitMmwH4NPrMt1M9o8jUWxU3mqWw9Brmt9/kT9/lXYxcARpNFVxHbd1w5Et/&#10;geXKK6ngkwz8Ii6d6lqgdzhBz4/jIQHSG5rNzxrxnPXIP2m5d3jn4cPDe++8c3jnwf1cuFnZC4iX&#10;HqOg7HP8vutfOhjPkC0VtOqDdjbgb7zr4fpvduUJeurs7PD3/tP/zOEU4/zz6r5QRvG/9+/824ff&#10;91t+FGOoRrGv6NI5YB2yFc8vbjfSn1TgJKxEi0321I2/IhOevDjaPE6qa01dC6v0tqgB8QwQVf3W&#10;KEZxoSBU1t05M7+TZR68iiILtK440rYBp/AghQDrOnndmcg5ZfzMT9LGTzX9lCUwhMcz06T6OYKR&#10;CW+i31UZ8OOUUyHpJsdFwMXfhw5U3v4laYyNBTH+rSBe+uVDdndjFFPfdqDJj21hk7M4oOxow/ew&#10;ujg8ZSHLjgDplxpHLAzWE+cYjO2k8aDlp2NmanJW+amnf/ee6nDxiZBppnwnRrHnArcixFWRswAp&#10;Nxp70uJideoDGecYxfcw9CiucvPfqzSE89CjRvHaCa9RXMibH+AhP5GZtGi6IB6NYoAooNxAg4sn&#10;MEbxGOpjEMcPldQBnX35Tpxt730wFFcjm5NW5VWq7yIjLtbZIaKeR4lcHHV5CwcKXzq60DhXurvu&#10;BYU0ahjbN9vc96l8aF/SN8rZrm05H/IJcbSJ74XatlusjN4wij22oET0AUYBuQevu/qXYxSvcXXE&#10;lZkYI/YTOl1AbcOziN65cce4BvEYxTWkazSFMFsNuvSPT94xfufk8OTZi8M3nz4JfHh5mQtEJdPX&#10;+9mHGMXU0TCO7PmBZveLdF8Uo9g5sOtKXKLQpp+dV/wYw4yFR7TcndRAltfKwl2MMc9nKo/nzEMN&#10;DnXdc/SL80QDzLx0FybpFxYD8BLm+0ajmLycZSYyek8ORy5WH9zFj1FswHakgfb7r53uFL88PLrE&#10;KEbWnPNuMqgzlKuXXhgiTyKcdh1jZcl+zrqiyzzZ5j+VdRJCvcgvdbKWLJd5lDota9bkhy8LR70u&#10;TnLLEvLBeTAGsb78v4Xx5k6sBrL2Woxi1gh54uU/RKd+YSeLtqcvz/CUbXVWgDmQO2rOSdKfyfQU&#10;fr3b+tVYiqYd2rBq5yE59pty06f9fDaeMV4AQ1M2/KX8y6gMC1eG0LwdU3R6aLUcdVz/JACJBGd5&#10;6oXaq5fPD7fvsDYig+dcsL374OHhg3ffObzr3z6jAz1yYjnvdDxHJ2SzRYNYdCXFFpknBNJD08bP&#10;7wrXf5OLREH/j/7BP3j4XX/kb1upn0/3hThTPO6rv/D7Dv/Bv/snD//PP/UfRLmrSBRKnT5jtnx+&#10;GWQHep8/fqZbv3E3/XHKsqjixn+D7Ji9Lzqw9FDz/LlRP8oCkGaVpUrEcCYG6Zm0TBj9fEgMCnCN&#10;77/+ZcpOnuXyWSECUYBMvs0nPfPHeK4uMYaugfkCYQoSBIYmO1IaQ8Dit3hNybS2PxoYKL3uCLsT&#10;fg9dZ9z/uPeGWW8dtX8iDprSFEjS5tcIKU05V0zGdrZYPIRFYFlJyg8guam/PrY7LsU2kG78VD6m&#10;W6Vh+mcbn3BgXe3GrfL6ptl+FKRAOcGP7blQedHSIyXyhLL0J/1MWfhveXGBJzWhL4qceGgNvfqN&#10;GzMt5ZNnZerBoyg/viljjgTqLLuCuglncV/4+zvQ9PLKWD+6vd/scC4px7Imm7/knsmWD0Rbx7DO&#10;/NBAfNvlnUmlsy+kDT4D9skWN/pImEVq8Mal3BGUV33xCzEu8VMHPOEnP46BzrIJydu1CmnEm+6i&#10;mrWQWPjn13jasB/0wT5v6S230Ry04jVEWvrMokrcPy7yFvrHF09z58Sz/76uUPpyFEkcRhadOmlO&#10;Em7LmYTXuOaUvsYG6hp78ydcs6+rP+KJz+ftNW9+pq3rtcpTwYzVXiPpXPlvOvYVvzm+hd7xbQFe&#10;lGgUa6wVV2urp9yYGPnKXMEV79GFlwk0PyXStxULX03r+McfGvUHMv6GKe7PKlNqcMrTAtc75dd/&#10;R1QfS6dGpGUp0P5Cd/ASDkp+nVu+wzgXZ8oG6cG9fuMITkz5CT/AU2heIGHp9Xd801ecPpR276cc&#10;17aGoQW61HA1jrtznwtExqZHlkqjR1dyoUx+wLli49RR78l114QxgPs6UAxhjOKrHGfyHxyZFxiK&#10;xr3j9pw07yjtIcfT8L2odqMgr3kUjAvw3Ta6A60+Xj5UGLZNcdQgX/DKubjoshw0d63a0Umd/BmV&#10;vhse1pMW0uqXrj4zhO+GiAY/F24emXCtdhNtNpbcNJAhNd5lEGGD+uvTjPmty3iuscvX8OuAz9T7&#10;/f/wHz2cPXiwYp9P19n9BXJ/3d/6tyEIGcMdzKCjHDq++IZX2qTvYBjTssQX3CzHN37ckoxg5Uew&#10;QLJT8Hp4S5vwuJIVCI4AVAZMU6iFlQXUiayeeleIkqAB/YQp7BlOex3FAcy/wcUn0aeUryicJ5tZ&#10;ZfUzORekLJOyt/A7WbNTDK4YxEI4KBjHw1cpem7NIyAFJ+1d+j/lnGQqO1QjaeLrQ4FOfo1b6R1j&#10;V6UnfbZdI1Gnp/LPLp474DLXLDKkqqVazh/52IWlOJKcT8umKzr9wM0xKFj/Zto18HMj3DGpcTtK&#10;NUZuUmkHfsVoHUjz8sjAQJXSxM034K/OdvhZftOuKbSpP3n4g8EF7Lg4LwNQf9WZcn46gnxSfxdf&#10;4TXCWzh4k+YHP7S0zDE+ucTBO/U6bfOT/CzsS6aycKZey2RnTiCai7ChH3AxjRmww6Uja7nrfEs4&#10;fn9mHP20bMfTwFwciUqwzaErsLWBW2VNVOZj2JIWed+BcfMsPqDc+Jk7AiQxJ1j0MYp9A8dzwjnD&#10;OY3qWzefBFeobiMrSVOiLtUX2PaWt0uXr02Sx2vMXgPmyY+BysOMy+vr3ARbui6vpFt34dIfV7yL&#10;/9RJPlCZwODlolzZGTmKnFjGLsL4lFH+ice4wKUd+a5rEnyxQOPLi1stBzbOTybuSGldZH8BP0mT&#10;nklL24JlwSNWByU7irgYj+TnYg8dnT5bbsH0vbvT5cHg0u+4kB48aZnUHvEY3PLa9PkMTf0c2wpM&#10;2eAFCIcGIGe5Ke8DdgHwe2wib2DhIuXMB9ZOfeCtOt2jfpm7gN1240RjNc9WuEZhHPrGBV9H+OTy&#10;8vD48iKvJHQH3YvFvKEj/+joX6z3DTH5d8drII61voHTV4ZqkMYoJuy6EyMbg9S7kPq+AlG4hOc5&#10;uiesfMHjLf7Lqme/3dV3t9rnnnInE9z+1foFbVlfcC3On+wEqhN8vahGvW9aSh58s20NZ48IPrWf&#10;XAxf4OetE/Qhd9PIl1fqpegs6HAFir4C5pNCN52D+Ta38n/kr/yrDu997WuNfI7dmtFfHPcbfuy3&#10;HH70t/12lJWKgYknMGgeFZizPvGdwCtcBbBLX37SgucIeT3SArI3IBrYwsiW/lwN5wr4NeGA7azw&#10;4Jn6QhWLQo0II9xClB0TbW4pb4JO2ZtAV9ovkAVAKJ1xq1DxXYdcBQdQCqzGzK0ASYEuACrhRMC5&#10;wP5sAB9hqA8KnXtUwtdNnajo7uXoRG4XuwugjxI87sSo0FEEtPscjeAbLnJ+TgVIW+NrJAhEY9S6&#10;8+wZVJ8c9mxydp9d6MDZsQ0zYuymvv1bym76rV4oPw3ku6CfDMi4fXAXTmRBkv1JmA/hqiTaHwCn&#10;Rx8Ger5zoNVn0LIw5rOS+NlSzEtGcj7pNnrya42ja9LRkZkFMQuQvKuvAZa5ZXgV3QLT7jXEO7fy&#10;8ztlcYYi5/oL74CD2/EoiVYL5FM3tM1i2fCACz8ykAXVHafjsQfbmn5nF2wDcJuXbD9rFBbfQsDO&#10;rdSNHl36I/DRABg6vCsSM0N09m3Kg3PO/wu5eEVQR7aV117A2V7zpnJoXPnK89WLLu4u3pY/vsHA&#10;GTrOUGPSLT3fjWufg6GhxZuMTnj4Glhlj870Sd0Cn+4WrnorvNL91PBCPkyif9Gr5Cm/YxDWENYw&#10;XGA9ywD6jnnHcQcr/u247cL65+CObdvX9i1oDUtjY9dcZAt9NneALHEXuvPvafTbB9r0Zz2SN+VV&#10;eWb/twdB5Rdl93zIlKhwhkfdiTzC6NDAokWjTDy2W+husMavhrB3xDxO5xsdfHgs7/D1uBpl5aNH&#10;fDQOZ4Nm2zkFZgOlBqJG5rMYxB8/fQo8OTy6uNjdOelGywbgDKx41gXmxnZHlLzxMwdXmes7xTuA&#10;NdXr+EDeJLHBrWP6HseEF3jcY3CF1QvcKAkvJp4hoNzQyoLoMYkehdMoNqwcYC/ERnBV8aPDB9fP&#10;h/uLf9/vW6HPt1NXfOHc3/BHfiq3DwJM5voqvE7umey5Qg6Ytgvv/CjNHeRhjAU5j7twjQF9V38X&#10;bjsLjG/pu/zA9fRrhjJhvof8Q44CjeCPcZwZsYn36113aFXw4qlyzE55wuACh2iOSsxJVnyZPiTQ&#10;dRSTuKAJotBfADzR0CDhBN8zkBq48+T8KQrNJ2M923bfp2PPTq/BfRSfedkJAGoQSx3tQoDQ29E1&#10;EJjXKApBxVWlVkWAgrF8GIDizljujCBhFj6gu2rgpV8a/CqPKhAvMlQawwdg+5QfJAXGNSeB/CR/&#10;pQ6YWFwJVoEFUFakorZQyAC+t9QS5upfJQ1FKbOdSYZuR1GvRlsXxYbzXfnA8lsmGXWLliGou6lT&#10;N8VbPwHlr8aB+cVr8koLpNZKLyROIHkr0HRcK+zK36yra2ri0pnBXbLLx4WbUUw8YXDehOmD+Tmm&#10;o0ywAOcCjMU3MoEsqA/6AR/hYl31+citfCBBKnYl+F3ODF0yrFMnX0tnaRoDTJpaW6TtVyojuzGK&#10;KWGq3Xaaz2JXOZeW0qOLv9KcM7k1650cJobHJqgemkpXCreSQd1K2tzK2icdXTpY3ixIatBP/Hr+&#10;m4CfBfmm3vXw2+EaLso3eeWZgi/vPTccINUxGOPXsfACqbKAXESnN29kIuMEI4KH9MhVqYvbz5vX&#10;uY2Hbyv0bTnaXW2PPPWTyNFfZcaNDjPNtWQM4lP66rEEz1Hb5/LpVcps6xK6uOtew/IluDfZqcwF&#10;sh7pr7wFlpei4b2Qdl0vYgwXckwi83LpauiyPZEo75FpdPUzn6XwuAO6+nikoFDDmDRoORrGfSVh&#10;HsB2hxUc7uZGtzqndjDGsbp5y8cfIzh6m3ZmbcqGDe0c1yPxjoHbuvtNjxrKC+CD/pSf+qmTuiu8&#10;+VWBroNzpzd3ERkXH6TO4mycdNc/Qf47Ltv65loXw1iJIA+achcpsZ+b+3W/6y87fO2X/bIV+3y7&#10;L9SDdnv3h37yLzv8G//Gv854H7sXBYbg+HEiKwyRCfP4+G14fo4uyla/kYRnZ3ZFromW+MWpErCd&#10;Ixn7MDKNUG+KZY8AZ00VlP+JHgWvsGcShNoUSKuhY3AkJW58DcTWaL4NpRTf4FkOtKGnUAWYdpm+&#10;p8w7//RDPDPpukhE3d0Ir9tbKlvCpd1bbxrXhp3EYrKMRoKvOLobP395S47nmHOrKkpI6ihvAM0Q&#10;uoTQr8HfdkFMgtS+6sMn3q7yVnLOjz2vUlX5qGhUQIZJU/GELVaHLo1p8cqfKPLGErZNLzA0JFer&#10;STOcdw+QHtr8Id2f7UPBJqnUmi1EaUb5lSbHKLhB4kL94PTs8M7Z/cP9kzPagDcaPIK3zVwE3DWx&#10;H+IBakzLKnBJiOOSsSG42tS9yIN20GSb4TP+ar9ytBYEy4JrU+BAFWvlQTd1xslHQTfp+3yJsL4U&#10;yXezJrd0tn5kh3B4T8aWzmecY+AtWFOKh59Vd2iYv8kWQ8dboF/w78pbqs+vws+0p+ymDZwrEWXF&#10;enLLs+5cGLtwj1GtfCt3liCsQevSpUsqP/LVHZtegMlnFm9k0rZThPperDkXbt3yAUENA9rhyvgu&#10;4+P8P2Hu+KDdCReiXnx60ZwjGkDnlG/aeJnbr49p4+sffXz42ScXhwvw+4T7S+plh4kqPqjVt58w&#10;fiaEXsYZnFJkSrqMW+xbTn6uYHuX+J7P1vVHLrjz+DY3dXR72bgmJ9+G2+PZh+PUFybxs0Y08bx+&#10;TFDvOKaMXeLwEUkJ/R17vugiz7D2H8TugsAsDSPGUr4RluLK8QoHloTToPK030k1Hp2RPOghnDiR&#10;GObRnaUYLzgsuH/7hHM2D9sSnleyfXTxNLfRpVXD0vnsn19sZ3OV2TE600b1QulqW6vByMP0T9A4&#10;826d3bC8fZ1jYxqJwZGqi9f46QN0T5qbQt4xjJ6kuHzOZpU++eGD9Yjrl6jy2znbTQvT6VuatG31&#10;kbqp9Eh3jjFgQOeIhEa0+aQ7FzYZ9+eGE/O49KHNF0LPKsOPvNGfvPr2qeH0g/aO6Q3vXftT/S8L&#10;nXb2Nfo8eaUztCagv3DyuY0Od111RblDvrrhg4cPD197//3De76FAgJ6prjtiCJDlRrVvUFI+29z&#10;1n2b+6l//H+cf7H7IrgvrFH8L/5v/teH/+bf8jessW4XR5D0Z5CbNiF+6y1H2RXfJsS1Ag0fBaZC&#10;N85Jr+j1uzL2YfHza0wc1zDTjtBdY/MaT/MDm7PdAadqpuvmVPFtCWeZVX6cOdlJDrg4o5RRnLaX&#10;NIyFc1Zm92ujRIEau91VEXcNiap2w7lFHKXbcrdvvUAhUp+07NTmXTT2h3IobA0BzxNrDmoQe4Zr&#10;/oEnCteyTGwnt06abTkQ/Gofr6JrENYwRjFS3rNfNYhdQIQanxoleSI5Cqk8s8+5iKCB9Gtro+CY&#10;xiBJ+6VhlHtvP3YchY6Lv+LuZ1SPpZpaWsfgHKPYDFiPUrt7eHh6fnjn/AF+jeJXGD4+ICLtGsU+&#10;kJFdBiptRvGCKD14M0ZxnOl42b3w7RO2CcjnMYq3MqYvvHvDOLiByGRRth4u7Zi+GtzL2vVw/fm7&#10;1UkQ4xHHkf8ZG31lCH9c+E5HNfA27CtfLzRqdCLTJkjD0J4F6Nmzw+Ori8PjZ5ctO+1ZH4Q1HDW8&#10;1+5idrT64GPkn7JxyHJ2eeEPnWk6kNuWgfI2cseC/ZwLm/CDYrnQUu5un1JF3DUgNIjvQUQMYgHh&#10;0zB25y5GLe1U/vtmAI3ij4GfffTo8I2nGPpQ4hPuL+h/SlPnNnOv/PIVhfZNvlU2NSiSMoKK27o3&#10;AfDs05o+eTrbcFz2aZ90rVfehoxr4W/flZa2dS3sDzyHwrbVL+F1YZMLcS9sqsfypxECpcIX5gPT&#10;g1G/nbeZ3DvlgoXyMRAZz5mrzg1JtrvGEw40bNuOz8/FKPZH37GrUUzbGDvO+5wzZfQ0jD++1ChG&#10;13rsAHm0nBeMPkDozqxGUu+YaBSr58ArzaGLZiTGhoA0Q+LoJXdEbSvSbcf4GaN44rrgFMA160n0&#10;fniMUYz8qsszt8Cp7lSOlUmNY+eJ8YwZbnY0wz7T4YFrBcG0HUMYv4Ylcao9xRhW1/vnNer9OZKm&#10;/hLkNkiCX5eQ9CRW53gZD9gf83d1nDHX8v0Q6biteek8JT9sXb4u/NYXy0Z7SIhuHaN41j55u6pA&#10;x+BUdjyOQtj2SDtHrr/08MHhK++9x5pxlqMxMYpTvyDKcFhiBVul/be5ofd17tf+tt9x+P1/9B9Z&#10;sc+/+8Iaxbo/9JO/8/Dv/Fv/1wpEBn4ENkn+Em5cl/CKdDooM0d/H977e4HZhzOJjK+28rsL6xkS&#10;S3wCbcdJr8B3YdQIs16ba93e9rBCYuRXOVVJVcBbkiLWTaR9DS9WbpUPSphFU0XcM7koTSbXptBQ&#10;+2d3nHR9H+zR0FWNm2+aNBtueozilRb8rC73YhRDA8o4U5jJrX9rGcQaFd6SenaFoXflbijK7Dl9&#10;YhbbfxWKSrN0qwhUorQdGuWFu4BdpDBB8iBCXr0DP2LMEXbXYDOKVZbLjwIKk0UTbLTXMTAWmDCZ&#10;KiBBvjYfn/rZAUm5clnCXVh6sWK4nD/6pXeMTenRMDXT0XIh0xh+975GsX9yDWb4EkVP+dkpznGL&#10;4KpS1TCOLEBLO9U+hZF6loX4LOiWs//wPrKzymSBWeDRjvBVflHGNqR9YQ+94hwXSUtG3ZvmiBiG&#10;F1txIiP/OnGF94xzbvUCjlEdGEBw3CleuCk/89OwmdkpJjxlcnGGe45xmve7spDKM93MWzFkfFc4&#10;u4n3fI92jWJ3is0ISuUauuRh51VpMO7ty/CZchrI3gae4zq2GVKdVxjFt29jgDHp74Hai+IaxGMY&#10;axSPMUUb4HOeyR8fqvM1hN98ehH4yHkE2pdMref0NV2yvMYHkIWUhPKD8aStwCqnC1n+xN/xFLfF&#10;9Veazqq+QUCevdlZ13aOhRp8a6U3uOKqO4bjIdOO8kY3vvpt3oWuYdidyiNkrCUDRuj7WjNfi+hf&#10;iCt7uRiFz16EOAcEi8PS9CfhQMO27fj8nIxinPjvrAsaaVOm1Bc5EkBLl6+Q48vLxP0ranFYTmP/&#10;nD7cX0Zx+rxro8T6Q1vWMQ06nAnKZjYObIsy7kr3/Sm6ys5+DKmc6lkLwJE1wHYIm3aPOqfmh7dH&#10;iO4MD8BKewtVIHxd0GS4BR8gre3z2QxLw5TzzSu+pjIbIqQ5UurHniV+AV1dn8aJOuj3XVEP46RL&#10;1zLHsDwL/QQzVgscTxM7nvJ41V1+GsmXD5kvoNM1LrqWQtHfGVt1xiJp0VWD2DbalrZBj7b06Mt9&#10;xv1L7zw8fPnddxK+BZ60Cf7hE8GMbe4cSVQaaV/f5K6P8XX3R/4H//jhF/+qX71in393lIovoPsb&#10;//BP1aiM0CigCqYKyTRAH1APJLxLE7oAV7CDA8i5VOLjN/1N4Sq43grtLasJ9zZWd3wsf0zvuaqc&#10;y+Vq3z9sCJz6YBoLsXC3Z3d9UC1/vBElzwJNWGO2YFrPbqUd8bv7BENMSxv6OfsrtK3+UcRp4P79&#10;88BD4AFXnQ/unx3un5N27nngwvmZ5VednB8u+DLx4iycpY07hzPaG8i7WAHpuQddGmb+806fHuYK&#10;fz3963mxdQeok3kPTuqE62exSZpmCZ9M5jWhV3qUiWME3wR3f2poLVzU2equqkfXhJRZeZ8sd7PS&#10;qpOf4p7FNIYmaQNV7t0pUCluBrtKU5+8aW+UcOlWVfrRHf16y1+udBSu51x34o3yRUbH8Ep78oq0&#10;fdtFVGykbvGEDaVc3T6sM5qUmzQlbBuELUOgi+0CZDoLLn7G0sV+jWmBdOUfyD+QuUAv7Dalmz44&#10;Z06RYXcE3UU7Gt3X3c16ost4DOED4yZ50R5/zfn2o3gy7hnrykDGeQl7hztmttHE48YnkE/qvDo8&#10;xSD2wtJs226dypsJkj2uuDZER9yf4rb+G74Wx1+pk/Z6SKGEx+2C36bb4/ok3n4I223A0d+A/D3/&#10;p2L4JGTOwTHCylJexxYfuYocLfftMuzn6DK2trX8m2EvuHzzghdGOUOqLMVvH8IH+6zPeAcWDtMC&#10;5lMwkLQlceBQGHuxvu9vebfNRyBzDl7JM+PhLa5NqcdL55xzzcXi2smcdsbtjeEC8wTiLJH5sT5b&#10;mDK5qDPfdPzoV0L1OweCB4HY4vrg2PBIi7Bc4vr+gF/Qy5+KYL/7HuWE8X2QMa+UI5wLQ9KzGx6g&#10;XgCerXD6a7sLGk9GvjpZ2LFb48OPY5W7GtoU6K5c5HHh4x+2nJ3230/nzU4j7zMfjs4GBr4792v+&#10;0t/2hTKIda/X/F8Q9zt/9199+LW//od3k4ruAtnNGVDKkr7ERc8k/UmWSwrVBkaPfpVJ80axbGEi&#10;MSAU5DYffw93mCGeC9KAv8dMErAhA6cYsgNJ43Jw++tXyrt71F0l03yiePkopRjLTpoY4+PX+M7D&#10;DigvdyLPgHOByXWfyXWfCfUAeIgB/pD4g5NlBGMw+MCcLwWfN0icU+bMyRh/GcEavBoZGtzL6O27&#10;iO/RX89MClzFAgfgFZNX8L2ReSgir8vpa2ey4wk/M35O3qU0tl2GNaHzej3K3IYP8jrKjXR/R9kZ&#10;C1g046NSqWKJAhdI5wuq/KReaiVchduU+sal7/hU8a2DfxrzLP6hACLT3D9MGZBJeXd1VdyFvHZH&#10;P+k1jjdAqfKNru5bB1b/A2tncoOlVOWJbqwCYPjookBBS8VZy287D5blK8xd8Ba/BAp6lMBd6+6g&#10;SsOqPghxxq858X3CHSmwcoqk2CA0rMuIkL+ng4s9ft2t7e7XAuI5I3oLOQQsI62CO8p3YYJ/sz0L&#10;k/3xmMr9u1zY3TlpHcrYt+4ahjtDQUD+bJwmvDgeN++h3RIIbwYxfiinjd5NkaIsWyKiirtd3fP3&#10;r5ePDLV1zRTPUt6hzB1k6Q5yBUD7M+cP+U8QkkfOI2ooR8pm6ADSH7DEgTfJ+NIeWE3Z5OrBgusf&#10;ceRDOXknzO6zvUlcRPjX4fVOvhzdm8rt8QzoGvazheGJPRV6MbdRvMWVn+rqcsQxrmGiMezFCcbl&#10;K2fly2xsdAOjddpyuOeQ1Y1fbCu0PinqHLk+TypBKx7YlflEWULKB+EA6daO3JHgRXMvor2LU4M+&#10;BjFpqYDb1iLCbaMyob+N4/qsUm2DPqunKuPtT3N1xB0/8O4hciX4yU6o/6qmwV5f433uzvXuJrip&#10;igfK4iR6dGZYaCnBjNV8Vr3U1afdXuwsOikr2NfMfzI0WLNbrSEuQINwDa+4AOfQgHp+ixc7n8pa&#10;WgsxpjXvOiy36NdpINdIrn+LBrY08BSQV31wKNkeMvRZg3ne4Iy+niOb91nTs5azZp/dRY8RdiOu&#10;NXcf6pQaaAgdpeW7cT/6+//ACn1x3Bf6+ITuf//P/tOHv/Nv+RvoKYKB4EQiIhr97bR30hhvWHFX&#10;yG8hVHs3hm8nrB/RVbx0CVG9ylU84ju64q7eaJ7K7GWnE2k10FC+2d1i0SR8j8IeNmiN4o6Rp+Jb&#10;7dhUSzQ/LZm+Gp9bLkZTjrqGXRii8N2pZUK5C9LXmDWeh3/CN/8xB57c8lZMJ5iuOKEe/C7w2V2T&#10;FqD8pD74mw7dWH0nGNjyNbuhGL2vmLQ+oCRF3/jmh4enF75f9fnhma+ZwHnWuAuXRs2LgLHs/FNv&#10;M2j5yERruQOQd0bC2zyMRmqPT/gOV8JLGcsLy7tbMLcITVehth+WsB+Rhoy/Y5XxIu8oC5Zpfjiz&#10;q6cbPI51+ACYkuMSQJ6Whs4saORYXoVtH8801u6dHt49u394//xhLkJu5RV1l9D8bLvNNscbju+1&#10;jFkFf6E8Y1AqbXd2j+w3ujfhAX5SJo6Au5dJx6W8vAvYj9Jver+rpm0Fgi71ja7cuGttylDccHLq&#10;bnHr8/FvlvOWACBGMTBGjbtYKU1dZa9jRXjhSVvk65wX6Qtp+sljzIXnPsB4eXW4uLyAl0pO2874&#10;MxN9V6oy7B2byvZCusp4W3ff0y0bl1Tbsl35xtj5IGkMBMO2xpXxLe/mgDtP53vxSh99a4ALuW8O&#10;8O7OHa+g6agG+W0uPJ1PH3380eHr3/rw8OHV1eEF5Wwv/YMK/RJQV56QqpGx3ITCxwF5DF82WV+F&#10;Jl6Z93PdpdgkEpGKBKHzdW7S9/mgXu4m9lCWsi1fWoaK7QKEMJfdES/LhV74om71Lpp6LnpLHMhP&#10;zhHzffGccefCQh3okaX3H7yDgXFyuAPfvTh9+uwyr7uLHgGnxl+pliZRNBZBS1DuI5+EQ7l0EFBe&#10;qseglYry0nAfgitvR6e8pE9KuIZdjk/YCrJzCa1PhRfPuBi6jK5z3tNIy1LHB3TfOb+f2+lZTzSy&#10;pm2ocA5Ji845EB1KnkcNxDfPLyhjFCC37Ve2CBGtFjC2d0re9bnoiur/0r169iIbJ27UvICXnuuW&#10;3/I+d1EszFecfoKd9juONfSk0/i0HF0WuHV47PEJDPF5wDpYgq+jkVeM0j8HLHhJd1wkcvx9unWT&#10;rsPLBeAz+KcRu/JmvBzb/g/CyhOLdKeyvljrlD+noLztUb72Z1ufol+VFXEoAa4L8NE12o0n9QFt&#10;yRHXch/K/vJ77x/ef+fdjO+zy/6T5tgLwR38/IJHXqVDO2e/975u6/vO/drf9tsPf+Af+e+s2BfH&#10;reXoi+t+10/+nsMP/chvjCAoeAqgC/p+hy5pEZRCJoNCpJBGmMglba5sm38UnLdB8F4DBf8IaYf0&#10;lCUsJWDd+U4uhbLQVamTuZOrdCTrJpAVg5iKhbVY6PPpBK5SHCMjSnkXT9jS1tuLC7ghYeOHxtm8&#10;NF3w5ecuHPkTASalRq7G7yX+Ewzfxz4ExCA8h74LFOSjpxfZHc5rpBbfszsRvtDG6mcXjSqAHmEp&#10;VVFEO368yZU3/FJMQypgR1Ym6OOSssLjTNtGpSi2NBXyQHeMd/JlPGVdcKSyC098EGT8jQ9O/RDS&#10;8uGBylI+kGkZnaPYfh9JdUytmupxwRhwB2X4OKnjRl6TPuGFYxRi5cm2wsHyfcWM9/c7dFRp3b0r&#10;ZaFliy23Eqa9ueDLQgpEZr2gU26VES+cIssaAMpK/T2kDw4IshdDgrLWC3/TTtsSf8/TE5MnQMYH&#10;mPHa6Fqfqb2lpi6YA+IqTsEF0s69cmdt6Z25gOFbPJRXbvo6KHz6nzl16WunmIPg1yCODAabbVNt&#10;41lhcIp2YFxr6B/lKzyi0Cz8wUN8j1feCZP2Ojey9J05EN50aUNaqr8cqSNfS5FpoUS6Vrne1j9e&#10;SLdkS1MxiOWNrsdykKGMe7LIq+5NRD4kQzC59YJrikxKs+oot+fb5lb9Vl4+aW1u0pa+IBq9s+Kj&#10;QzZ9ucDERV26F/mDLTl2JE+gf9YBeRck1Jj60TukqMNS0b6ILeXqpt86qSg9/RjPxVf4tnjnV/yW&#10;B5kymvA1sF5b8+NoBaSf/LqUWqGdo4D9yvxn/LLhQ9i5ns0M+uQFUI43DF7bGhCH9C26u/67Xh/n&#10;ZdYnW6fwNg5U3h/LGA4c4fpv/IV71qFCmg9InfooY+SY2S+s4h6HxCAGvNgRvNPrRbQ74eEoeEVy&#10;5Need3tH2e/C/egf+IMr9MVySvkX3v3Xf+rvzJW/V9bZnVnG0Ox6RcAN40/ahKdcJoR+dnfEUTxT&#10;PsKsApm4Pml5hyHtdkeokNeCLSAKLCMd8BZ6w13UuhPRXYLESRcMu5law3GVN48hTVqmxSgbfHC4&#10;a7g0IgqQBZjFgVmWeHZsE+/DQi3XsJA2wJV26Vf/7Y5FGL769gOPPsw/8mjcegziyYLH+RehPuD2&#10;+PLq8NGTJ3mheo9JUObi4vDhxx8fLsjLv/CAo2MEP+mMvvx0/ZnzotvZaXcNXehUBMDmoHeLyYS9&#10;C1NGARVSfuEYGAz+7ssOOthN+CZy3a7sDujR8TPpfFYV4oI/+VLe+FHGAsSnVtvHSWvAMZNa4ei2&#10;tsS7cI+bvHH7cArfcOHN+GlrtbZLT1SgemN1+/B34sQ8eOuOdJlsTgziZeyM8TPxGkIuKDeAcsd+&#10;KGvOGhacyBYy1mV0LZw7/MDU+44h9bvA9fxl5XlAlzHZjzmwjQukRq+MHiPJh74ePXnMheaT6Cbd&#10;G8f0Uxwk1r8WbsA5Nk6eHGPX3SfSSbDv4/bhcZO28ek1ZT7hFt4eTXtzPdPCb3eG0RdeNM0Yjsux&#10;AuLVNd21zTMgd+9lXCzvfNBIHH5afXgyafpbWJla8aRtfoLL7ehdQfNSj3B0QD67dEC/+mByj27a&#10;G7nxQ+/Sv8KSf/sF5E6S8cWT0TmzvoXmcQu3VB3DxzY3gE8QV7DILm8ffl38JuhkzZH+Hc+Wu5mS&#10;8Wb85r3kzun0lY+0qZsiw/jWzfqRNOK0WZh4wTAEbfEc0zPRaSsoIljXr7C2mw7mlZfr3cCk0R5+&#10;yi/Yriqpeyv5LZMLL8K3MYD9IxPh7gk+cO/03uHs/Hx3llh5tWfl3fDvTc6+C9+p+8Hf+bsOP/Ar&#10;f9WKfbFcxvmL7n78J37y8Bt/9LcwyWvYvgly6yJhjD/Cls/iMxBDeBcHtvor/4hrGcH6QA3hGskx&#10;JoErrNoal/gYf939MX5Me8YalzLQhK24wq9St/+P3vi0E0ObiXCEo24KwA9V5NHQnvCKU6aG7xi/&#10;pTHt2CaQ876AO7xP8Z9g3PYF6YRjCOvvoYbxh4+fHh5dXBJuWY3iJ8Yxih+7U0wZjWz5F0WK66TV&#10;KOEKGTpz+5yFqg8c7v+tzhLHST4T/ZNhP0W/KQ2BxOyciGcp3ihKKy5aLDd1tsXOZD+7vLdBFrMt&#10;vBatSVsNjbFtunIUoGyBshZyYRBUzCkfSuNvC0eTcKrILfJducH5NuCnZf2BThqN27f8c6NCtPKl&#10;6Ouu0+CYZdx2oMvY7hb+fHZ+HEjNdwH1QZV7d5AxPiypWVxjKMewOhpVW3vW5yc43wIpO3QAYxjP&#10;RZ67QsFlHxl358LIiF12DlceCNAnEKEjmIf+Wxfw7PmzlB13Pdx4047p1911eq/RPVAKd/HUSpif&#10;5q24n3FvCo/b8KXeDsdNWOkbTXxe6+inefK6u4aOYw3BvhN61Vt4LC9vNHgs74PHMTIoaxkvQfx0&#10;rpZeqZx6k34tvOKW8zfOKnhSZ15g4vqLLKs1fYVXWXGrC4Ye8xveldnJTTi0+ijJm8xqbG2+7RR3&#10;8C/ZU0eBxOzUH5yB0NZwnGkIqHIbMF1QaPGDI8VWerxdfd0+bYPWGxr2bh/bhzPf17zKepFjgcsw&#10;pr+DL7wgJGTu2daC7NDyyRnkKaO/6MnFLYZqQAP2rnEgBmx9d3Unfmfl6zcdjPgDKX8PWU0Z/eJV&#10;/AbPPs+H5j3O1T/Lso/VIcp7HTzfM2Uc9OuOWa8rdN3NmAz82B/8Qyvni+fu/H1//z/4R1f4C+2+&#10;8tWvHf6Z/+X/HHlAIpZQ6I6Tz4nQDH8NuvBcF4ambyJEwHgznPuWUZHg87lmmKJbEkZB1GiurqgS&#10;Mt8a+BuohAHzKR/jVEMZozEQo1k8qw39N4DqCC9tGC+dkJwZU7BN03IEQHyE57yqZ7Ou/HMDz2dh&#10;zNp+/xu+/mX8Yzj/374gxj90ek7YYxP2yR1p/bwyTSMb4/gScDddGlA3UWp9gIqJziTXGD7jCtm3&#10;VsQQFsCjoSzjrJY+8VP+tZ+BFXaxCR8MB2wLFyVJ5tIgW5gCSRnkOOObnGwIdIun/CR1+Q2vdOC6&#10;kXOTRsqVBKvHdeOgf+Lhq6G8FWiaDwPlll7qE0eLZ+zA40WNt/DMWz3Y+ibeto+f9CSvtKRs/iyC&#10;4/YLUkLEpb1MOeYdXTiZdlren3pHrPuqBoB4Kwxsi/mSCxeynrlc8d0iFxqHpBXPIjefhUsnDaWj&#10;fTfsoqkRlIXTshpUylrO8S7DlXh218ynjhAjY33e5qR1CAitCTTJeIwQXBZe0rIIrz63brJZRKHL&#10;J2/xL64uDx8/fpTXsUXXUM65vR+7Bq/H9/m6ocEmArQbw2D6apicoXsfX2TVn/wN+KWpm+Fj2ifB&#10;Pjtwiadc2yhMbO9IWXRMeXnW11V193/+wKX9SZXNOafzPml0mLz3YeIHvn3n9Awc8Jk0ZV19FoPU&#10;8tSTz52DjesSWhFpSblGN7fJ7Ph+CGScgfblSGTGU992hKXHpSUbLvpA/wmzOsY+qR99EPrcV8op&#10;2xnTgnyI+YTSoWhkLxferk8J0watCkM/yW1/pe395JsHSK19F3/6Yt9IHdBoVoc7NoZNiy5f4dC1&#10;6lmfpLoEjQDgT6v6KylOnIlTUv5an77qQidfcShjGx8oM/Ns6E2Z1FrOegtkWN4VbrmFPr7xFe65&#10;Ynw4KD9EML5IGtYtn7LxgoO2s0tcnMoLogvPWAtiDN/JswU+WHdGwTmH3mMVvRiwH9uFdT51W9iG&#10;bHS1++26H/7Jv/LwG/7Kv2rFvnjuC/+g3d79zX/g9x3+5X/hf5dwBV9pOE7gJSIBmbIJkXkkChF6&#10;PplEmWjGWkc3SkHncQafAG90pSeib9rCqw8U57oSRNizu0ETzI0N5+Af40pEWUB2bvpVVzr5Tfq+&#10;LfHnzNwyBFRQ2bmyXMD64lET+kcDGmK2Xzp6ztUyTHuKBMwzibR8bFtcr/Bf3j7cP39wODk7S/3s&#10;pGM4Zzce49jXsc0tLxcijeLcwtQoyQNntw7nXm2DL6DKkjQazj/f0bIPVmgUelTDReLSB+3w+yAa&#10;hj4ECtnxty+kqUDnYiAfwtnxMK6hDq6yYno2PhA+2dMVNiNIja+wP3z3BrG0zqLmIpaH40ilO+RY&#10;mHEl7PONp/DhndPzw5cevHN4eHb/4BPUPs398uUzFkQvXFpfQ3jDFaCyRCinizaSFywa/CW8hze5&#10;ydv6wSdGgiHi4Z9l9MOI/DSNYNPq9uWP4msBIN4KAx1rZJPfyoTzog/peNEUeYWG4f+S9tQrBj4G&#10;8KXZdu17jZllAMhD4DYLivPFco67MpowZWMMOz/0QSg30rdgDqVdMN/gSoclxdi64YP8BKTr8vkl&#10;9LwAT2XOd8x6Qehf4ToPnLP2K3/OwKLoBeuHH390+MaH38zFqDKe11a1w3ElsYR9Mnx04R/V5J21&#10;w/M1f6NDbpYPLD6v9oqeX+KZR7tG9mGd/d67wXF0lhfa0tGtOFlystRKQ2lNCcPkn6rf1KnwLsYP&#10;cQWuxdT71idJ/fHs2eEVRrF/ffzug4eHd995iDF5FjwerZmjYnnwjPGR+txZY7w2XbIJucSVroRD&#10;52oLqEEm7+bCBxqNS2vSAdI3vuKHWypYddOSlzxMBk0X+E/RB/57Z+8WYEABp3fuHd6///Dw/sOH&#10;eXtQHrRzsyEA/pKWY2o1hAXvEiL7ZOQ9KIQzltDjw9K6yC6Vpcmez/MKI9PTV/vQO3nKEkBc8OJj&#10;/mr9BWHTNNpfQrs8iEzZkP03EPyrrfWw3+iP0ECZ8fPA7KI5uolPnvWAZ32/tG/BsNPty7jgEqfl&#10;8S0/rv09hnUaoDSF67hlzIiHOnx50H5o6Jd6v9UcdZUX+1JyzMlmlaBLUFmAn4SxieEZvGLun6AD&#10;Hty+d3BFcDdbXrt+nnEB5KtVrfwcmfbPiZxr9ske1V80gC88ayxu+je+bh/+u/8Xf/zw5R/4xSv2&#10;xXP/hTKK/80/8a8f/pq//HdEEBRWpawCupQVwfhJURD42blVJYJvzeAwtOJWyORZFX0I5hn+hsdA&#10;8o9pnVQ444TRH1WMTjiVCQVHwWwu9RHrhaR01E2wNCXEx0VAOkNlUwj31u0C21rp1pWurS8ofdUL&#10;mpimm5YJvEEndR4C00+7ttk+eNV7l8l7dvf8cK5Rd+9eFZST1cXICQsCDVDfMNAdUY2eGj4xgLwi&#10;vquSlxfthzPcB6R6Bq5Gjk9jj1HcN1BgFFNQw9iH32oQL0VPORVCzm0Tk6bs1BF30Uk/oQnkNpKO&#10;2X/5EEfd8rT0hHcrrBs/VagffOL1YxhQeUv3vD0iStyK0OgDIS5smD8YxWeHD+6/k6fIfd1YXnG0&#10;jOLZveooFWeMZEAFOxcmoSjkt216S35p2cPb3M2yth9e7tLCHcOLAQR3zCAuGVMWQEyWWzTGW2FA&#10;vkZeWQxdzOdJdY83KBsu7mBE4iwdaU/N1MNPaspYavUdqAHgmK9xYGwynshr5h5g+d5dYWGLLDdd&#10;+syzD3ghNTPo7exblOmsO3yo/NqGbxTRyKJRM0O/fc07ymPYuRtE/Ow0Mvvo6ePDhx99lPPEvTBC&#10;dCgzRrFtlMDXha+79B2wzTHUErfPOx7GgcC+pA7R8aeN7Gyu4uHRcvvw3ige3NfasIdb8X264WO8&#10;dCjjjs0K85H+E0BDYsaOzMD2CkdL0ojG8IvLSxVEnuD/4L33Du9hSGq4Pb/SqPCuVu+c5R8kM1b7&#10;eeY4lqbFgrqkwatm0ZpjavsaMMgzaZBcWTVtQWV3VdIRD0+jj5AV2lZurzSKock/7niKsXfx3CNo&#10;rDqU8Q0Jvp7rffSGf/17vjOKsysq/uAC1MP2g09kiKwcoWMMMkdIp1iXAlxL+mkXyW3ML3iUIchd&#10;/XHeKkeEaXOMYm/9q9dfXD2PUefrQv0L+zEw03uRBHM/0liF4XMupABKUWko3RrFG83mLWKMO8eF&#10;8JG6q5XgFrVzcMO75HNkNn7JSXnHct4y0fHqOEpyw8IqJ1Df6obrum6ObzAl7F8KVk5u4vMiL0Yx&#10;cI4OvO8rJJfMWz5/LsQaqnOjyb+x77qT4S5fVp9sJ+3a3nLX+rvchP+S3/8HDr/77/i7Ev6iOnn9&#10;Xxj3w7/pLz781X/t71+xughEgxVE3MT1nRaZWK+BCDLCIihkM5mup7W+irNgeKUBPbt7iPH8DP+K&#10;RM/v+kS54BPlT0kULp55nhdA0C+odPn8ELgi/CbIOWB3N5wcA9ntQJEOkJYzwihTIQ/JXV4FHrNQ&#10;+HDcY8/+xjfd/AWeDwY8Xxw8KJtLOu0/H3k8wj49g7EvNWZOzpE4DGJm4Hb8g/woAnzViouXV7vz&#10;X/2CfzLSnTLPS6nQmfwpXz63rgqj6RNvmRtg+YT/f+z92ddmW1beie2I+PpoTpMdKElSIEiaFJ0Q&#10;SCBEnymBhBokEEj0oEQgRElCQklBlZCGAEECqlINDdff4Qtf+kJj2L7wjcewXWXXhctyXdglEsg8&#10;JyK+NiL8/J5nzrXX+8YXzWky82Seb+537jXXXGvNNVc/93p3kwnECz7pjOLDIxxPpTeIVm52066a&#10;WnBVTk84E+1+oGP0h+kYsios3oRUqMF+ZU7/IdR54g5M/xl5QdvfuMpsTGnWKflJ8LRw10sDdYYz&#10;HfEFui1MxwlMGZj/LIUMGxIGjLysSy1OhYSlXVunzYzWvFmw4vofBPVjNY77xrgPlUVnkt3yDSLa&#10;h/u043JQCDJ0wlBigXN+Uxr3L1z5eWAWxCDjIVW/fko0UVlPN0sZH8Gb9CVgHexUrugVDXDDuQQr&#10;DhBepdnyA80D1vDANp8B0PSTMG2RMeyxLPTtLtwuIdeGpzCxKXvGS6pDZ6N+jFvNhVzwIov5h/kG&#10;g851Tzqj0kkUEjwOmQd8BOzWKaJ1OH6j2s91KdfhjMfG2c943pSbOaDdRoVJXN86FRnEkZsMSmLq&#10;0iydUibmKozEGPv92rUcip2fwWnKSDSQSYOF4obu2vYtQI3trzD3GXDLj2/Q9hc4fwnovARTaI3f&#10;wOB3friSRT9hLNOuGJTch8vFZn+4am8Pvmj1Hd6xf7jPB6nqI1Xt7oW+yYNtincgeSBvfQAPZNgf&#10;qL/hHhpvbKF4WsNAbnuA57ha4/KdAPBGvhcgdLjjkq7TNn1tOVC5+C4BFxTjbUxd6aoA90/Rcx9s&#10;GHUT7zNhR3X07T/6Y+X73IW31U4x8D/9P/7H5cN/4Rs8eWbMVVfRYHM/EsC+rFK687TLlRvD2gNO&#10;rtMweJlsNH/4ow0K8WTlbHBDt4xLgUDJtKPIjjspZH5Il8EI3dg8PAXW04c9nvg9+WgGy8JRYQ5e&#10;M/PEiv+hSjPk1aRNWVRORxEvc5YWdg1mFiXnqkS7umq9eXBrubV703F5QPHiQXaJrYMOJlL/hcZE&#10;s7Mn1ITFwqRJIO+nZYFjwo3BQltR56wK3DqRByCze+PbJso9V8T6FMLCZ439QKPyQmVp70Wlb53w&#10;IqM0eYhSsi6UUnLSLygcDvFIVW0qoF5SitQrPvMLXYf8JIs8s8AkP+9Q4gpxrQuJKl9un+CjE9w+&#10;8eLNW5qMD/0qIe4p1lmLGLtVKbcvupCDjpLBBYc7qXWLq+DkrzR9xB+cgbaBhzvDHJ9d6iyuqbsR&#10;1nFB+ZN95CW8XCG3JBAv+ShOZedeIR7tbKNHATJ7vKvU/x6A3GJDMUc8pxUqvkWRB+MdUid5VU/0&#10;GepKbe26Sx2mXunDks0tCup36EjZ4Du9RUZ3g/J0P6aYoAbVWmekFdM/9V8GXPHNLjnZlaKuNW/w&#10;bwcGmiBzTAx0/i5lFwjd2M1+9f7d5Y/++I98Icu/PejGhXR07PwBZbQBHRYdGqJydvK4hQCvy9VY&#10;/sSCV66PghJI36ZEAOVuFUadCcwvGOknKonAiWc9un5FMW+5vtlFj1EcXdPe+6LpL+wWIsl6SQeS&#10;G8V8xHjXRT87xfvqV+9+6eXlPe94lwyg3eVcF/zeIVYcP1OhdrIBKTmhu76FyIJoIAAtcByDPKOZ&#10;+6n47KASnN3hcgmXB9dJBd4lltv/XGW8senwwLeInWp+fvX0OPMJY1I67yjqLRlx77j1wvLSrdve&#10;XPDYoL5atsYAOrc8/1sGW6HUleckUGHEY2LBCXdtQQwvBOIAlIW8xi6xaPJL/spb8bJTHtpxhSwo&#10;XpskOe0oShH8zyjhPjNfaCWQrmQE5/yB1ieNgesaG23guxzK1O0jWShAXLQeu7bk4TB8ge6ja19a&#10;occrPM0MmpOUi+MLzUcziRNtLRWx29Z5VlxLFT/tijTqG1hdxyKIOpGPfzz8r4fqgzridWz8k8HH&#10;hlIOlZ91UohLVtQRb3UamzWoqwNaTvKRPK85QqtnGISBMn/3T//95bt+6qeL87kLtN/bCj7w5V+x&#10;/ORHfo72F1RPKN+Y3OwTzMGNgo7jzlw8kxWn+Y4DryKt6cLfxBog6tgMJ792DVTauBjZLOYrOp1c&#10;D/7CyBJRYY0OKwQ80QkxDPw3oNB/xQu55aDR9+MK/fYLUAIwuvK3YfzwmUSxsK9pMF7Tgpo60AJ7&#10;Q1feMuQOuDePsimu79PNFrEmCcURH8PGn65W+g3EGNCMsiNxvm+KgS/ZntZJr7IYpQ8TZybUmoTJ&#10;H9mSY1Qe2T3KDlLvMM1yACYGZBVRdAI8YdrFiX+gomRxYQLqhUtldXjc3lX2YX7QccUDc6xtBNqI&#10;m13Fpw9k8Sr1fMhVmTb6psB8nXADU+DrBbJwNhzt9hEIP7gBUXgAckJMcSfeANeXCXu7YERZo23q&#10;ADictuaQZ3bbRHCcclNZySMGjPoKiyRHZQ0Ql77m/mafUytpWsMiHD+J1ja3dwUlIz35+L56GWfs&#10;UvP+Yi42PT4x3pSQBYy/yY/PTv2Pj9tfOuJ2X8i5cQvIy2pG101QXVqXFTdA4tbxMpV4jjiy1kno&#10;+ip6Rssp3E4zEDANUfnplLqKBk0PbL/jKtR8ccvIUbDqqcYWcx/PIciIRA47hoear/ZlbLCz6Yti&#10;VGiULqTDNSDPMQI9JztUtIMF9NCBFYfAuc0cJsJ0u02TL3OKDi7gYqxyRJ/4FU8yIz9HdEsdAT5b&#10;95TBFPFLF/evzmvMXVagJLTECXUabSEaHm2wGsRBjF7Hl7iMxYDTkhBa3DZYrZxOTuM4pE/chCsM&#10;WSbRMfGyo0yEgEmF93Micxge10LliS6sDawXXGjm+YW+XUvrk9Yobu/j663+8qsuOm7t7/v2thcO&#10;D5cXj24uL968ubysixAuRPC/dHRreRm8ect0MPwXDm8Kj5bbB4fLHSEXMSBflL2pPth4pLz56qxd&#10;zQ+HqtsD1eg+dSz922jO/fOpKxe0BlgX2W6xGyBdC9RN+bbhzrvetXzHj/14+T634W1nFAP/8J/8&#10;82X/4CAedR4mhepF9jeaNdNA0R3moSTPRnciDIcgM4g1Qjcg3A6Nm6tb0ZabV6WBDus0zjsu2Tmv&#10;CYHB94FHKUSM8tpFDkYWC25NuFuIUYxO8wcpfP9wC5AsDN4drlqFTIYYuyzsRwz0oyPf/M8iE9TA&#10;faSJRvHy5a4b+SvKyOei5YKalPY1wHeVaEclz5V3FjxPcjXRQaMH5jKVglY2LkDJn7ENZAwPjJxA&#10;y9Ii0PIQaXebrkWDNDqgSZuFJDyic7LMckeaEjNDvEln5OT26TbPjjKGkRct4lBURemvadE+jxvI&#10;aaNup8hGB1H8jHAvhyeHPA6jj5nedBuq+z0dKtNeJBtgP03Xzn/kMUW9LE/HLQRMK8/ONwtvySx+&#10;+h7+xLfRZQpClALZ4QNc/70IG1raJSD2bLT54VKNBRbh9FG1q2T5wVT3A17BdupXGKYfcnGa/vHk&#10;GrocKAv527W/CXtW0rhZAtNV35nnNqHTAZ2269Jo/jOw5fuIi+HU88Dwz3FadrkGEfh1ch3RLuyi&#10;8dAVzzbwABbzw02+/CbjBtmPMJSrDWdEwIa/ap3xuPpWGux24mxXcT3VQOvkcdtuIeEdh/nDY18M&#10;XxDXvLzOC0pJ3+sOOiDSoufjgDbrvJU5atU14TOkCpG/iRyjPeR2m8TdpEne7ZU0FQZdOOKOI/GB&#10;nCvnKb35rjBpXehKbT9lGbRIJeh5e5RbvB7H7tMdVy49Bx39wKD6immNW2/oaKzylg/eVsLD0Le1&#10;5t2R4esHNmUk35EBbISGV/Qt9TX3Oa2T3Jrhh+R29rTu7W4g/9zs6QLZD95KSb4KCI/nS7jwsPGO&#10;EV9IN5DW2YShBCoM5aCS7L5G+I4f+wnvwr8dgL75toN3vvvdyz/8p/98TGIAtEfVFvYg1Um1JZre&#10;1jwAxxi+EYA0ocGkAcXgqpBNgGnUkJPbOgUZhpuYeOWWLtZLbrEnFI+j/CR/rJzqAf77RNKfjAJd&#10;5vuBBfJkoWZSwLDEwNRggfYOlwawr6xFM0Hc1sSAy2D2l4SYu6WEH5bSgN6T4cyuTIzhXX/GuO/V&#10;8r1Syopvvd+QKd5/VbXx2gYsZezJKkWizJm4gujGRLH6/Y7IqjfAEyUyZXh4IhEiu9vNsYgzYS8m&#10;dqUbGDr8Oe5A4jtM4pCJWB/tls+ZyhiS64sT6ZN7/pRavN7ZIZ0vonDLH6S/zP5NcB4FrZtpnwuK&#10;9zSgxqsKo3JI87fBHIncCHEWa/4zWHbHbv3sEj90l4NYxopuVxhvMbchoiqtjk4MVH7Jv/So+JW5&#10;6a679BeiRo6N3KI35BoqDTIElk4a9cf041y8YRAjx2OLMbajQahwDDjuJeZvUV+gKp0fIJW4x7J6&#10;AiTnzj9gPYUccM0vgeFwiq6myQ9X4PAtf4PDdCIVY9Pj0/znOCpd4tfYng7qK7dQFA0SUnRDYgeo&#10;9749irrktoiLRxeeyw4ODrwTaGOYv8CoItqKo9rsMVQUjz0Rjt6Hw3oObUxcpq52nQb/FkZepZOH&#10;eclzQc0HmRMwjB/YOM68UCiZADLwIGcwBZE9YfsrfSorteZDdXkZUsfDr6PbBz4GI/6xW4xbdKcN&#10;X2fRjatMtTfu0EQup0lxG64VlkKk3gd0nCmsw1O31HXmfOqYOHN+BtKoQbgg6TXH+duvei/XDyvq&#10;QqqRcAxmX+SWa1R57df653+EGO+1LplWeJB1UvUnTXho0l/gk8K47aduWffYIea+Yl7XZqNYfpdQ&#10;ZbM7DsEomABGYRX/Mfz8L/3A8ue//285+tsB3pZGMcBu8fu+8P3lK2DEZUQUzr0nLMMTwgcMPgMs&#10;e7zN6aQzqN8ZgXYbejJNnE4d9Fl5zZNIYxYK3JWnn+KuGJ6kNn0Zkp5eInogPP6ikRD/xSRsA5RB&#10;zD3AR/v7y51DXQnrqpkr3EWTxPULTRKaKHyVKyG8aqwfVFgfWBBfctkd3tVshkF8XZP+DaEsVj8M&#10;w+TTRqvVUZ7ZFdakIhl+0Kbc3C5RxoXi+aBcqtBMlvr1pNaTI3ngwidcp+BMCzkGbVGicbOIrUeF&#10;FToSVKUD2jUbp+saWohuXgjRURzCPaErUvKseIXtd1blhizBzmATopZkd6JnQUXrOuVU0gsn/yxS&#10;dPOBVcetfDvSFjvROlEcQ7cv5DhWMZ3vtrwGhwGEk4kzqlGn02hrUH0jfSR9cdCkUdweG31f4io8&#10;4mdwsE7uo3VYd7UR/8BwH/G+Liz3hLLcFr4CybuJeR2XZSmt252sGdjPA1tKZP5wruUW35jz6n86&#10;PDG8EwtHnTwLOZkuvUCV0RcQhfAeN6yq3iPBQJFpH9qJHeL5w0yEMmfwoBUGCfcZg0x9o811MPYG&#10;IqvmjBGnMHPH6uqnFMhqLL4P2i6ymm+/80j8hM+YuaANYs8LKmikCbrQBZ7vim7o/MmH2y+YErxR&#10;wKJBv3X9pg83un45XMfEjTujjWHCdLRB3AYyiPyN9qo25HC6CttsU/SngF2KtZxw8BkpkxBP5pz4&#10;jbSF20N1BXKwprj+cLPp0Idi6iAOyJpAn8krzs7OzxZezZcvufbD6fkQ1d3j+8ur9++bPhUfZMya&#10;5h5107z3n/vVRUsGt0Hl9sXcmphnTHI7ixFa6HGuesk/yakfG8ag6tFrXbUTVdX1sgFmqDaZX8xw&#10;Lfl8GX7nT/yk3LcPMObftvAL//SXiwJqdBWqTwUgLkNF8rloIEGh4+mQuE0P2GLQBRvcHRU+d0+D&#10;J4VKqDySJ4NAricX/HG9aEArNSjvwLxKZjWIe0Izkg7Dl96hMLCNrUzUmVgYSJ3WV7pKgMvfSP4L&#10;ScjLxXkH6CNeu6MBv/tI4TKGeZUMu8K8Moh7pfZBpeUVStw/fEPyMYavayLCIGaXmN0bZdwqla6r&#10;QQ7y5aK8/zJ/P3tXmHhKweEFUZNQL4YxsifUxORJ0AsdJQ6MiVVovw5+oQe5AhUzcIMkkGJUOksy&#10;lR8n8rHXCWhyip7JOYsYmhEeTAs7bvEmzS2ryMi1P5FHmGH1dDmfBZJSyBloTjvND3SoF2nQ3Mvy&#10;SojPOhFj1mlWz3wqt8D9X266b+iRV7lr7AmQiSxht7VlG3HoE6nPNkzaIM4/DPQheInv3Lv9cxoG&#10;wGNQLOvrBpdHedCn9/b2lv2DfT/4R57+HLr66rpI0v5OTAahXxM4obHnDuvBIWEjlLDE0vnJ4NBL&#10;lCiJOSzr6ccK8skb3RqZ8xrl95wl13EL6wBotxjDeWjOyA6xkHbVpbNfY8WcwT9764V3t3WMk6Yt&#10;b0b6wdQfvJuL37z0GWPpYleYcb3m0Rj5Nd7xO77own6ugDAbTRLiMGSVbJDSUxfMgaaFgchM3JZL&#10;XNUn9Tgh9epNB+FjFx+SCHJ4nnWcpqc4sx8X2eVvnvkV13zicFjpaD70R/ltoJ5A1X/i4YftU2Ha&#10;g7odBrDrubH7B6+81Bhze7IuxH3AvwsYtLoo5Z34p4rHF17zRdez5T54xhuaToeRbDw98b8722i+&#10;8XQ5VjobzpLbb4lqg5l/gmgfFmbfZqULOE0OqSfYOjVSX66zxsdgZQ7qsvoUfPk3/4Xlg9/27eV7&#10;e8Db2ij+gR/+keUb/vw3m04nygDsDjUP2m3UyXEMjl+GScgNsLd4jlpIRwxNj+zUAfM1iGu5MzhW&#10;WRNr9uijs06NHhiEmC9kcik6q1zkjjgWE75R0LZ3p4O7zi2ZfIYMYf+Fw71VNw8O/D5dXm1zTZOJ&#10;RrT/7uHvIu6D2pdBzIvkfQ+VFiI/QatBzl9LvtpFJhlpEmISI58b0ktzgDC7v7zdIh/56J3gmlih&#10;PXGgeJTOYph7B081+ZxqEsI9w7jg09Li8zcqiKHMQ4DrQha3wRMsFSLhc52bBdfZbofBDHKFDymp&#10;kSUYrg67Cu8FMZz0Ai+QKkt0StgGcppdo4Tp3HkA4bfsVZZ90BV3TvMkGGWDLuTkcvt4DlA2m3mm&#10;jpy6ZCugHNwgdGtOLMes6ElXHgvrgCdByZvQde1+oDzAhvbb2YxP/8HQ4l2xuA/U75BB9jYY3Fez&#10;mEUUaSHsXcsBXw5/6e9qrPAxHwwfDOIT9V3rpnDOHB7j9PnnAedVGQq6elbs+q/ADYif82UhNX08&#10;BmlL/SwbX/xPQ8cZ3jo6/WW4Ea405VJWG6tqG4yabpfeLQb29/eXw8MD78o7EY1C28/jDd5EN9IW&#10;3fYxoug3xcMlHlp0monGM/iF3aYOxg/fR4ED+FXcSuO8yt9xqYPMjW1AcayQPE2QMvN+Qcf2QdrX&#10;gjqc7+Q2r8PnuD7aP/HzMxUs/UZdCMx3Gbo8FSqn061haxzPp9B1MOfSH3otuHgYw7jjJH7ambdd&#10;gLz1AzwRfSL+eK2p8L4M57vHx8urJ8fZPT4phDaKL8PY4afgyXL3DJQxXYgMDG6Mbz/crgp4qDkE&#10;9KsZu3AgDiCXejIyLxT7idB1gLuF3/mTP1WR3j7wtjaKgV/8pY+m9xR0F/LZvSqejlLe8hcTmMiG&#10;jtsw+wdNBzadjt3h6eHdy2dqlRHIgjtUFREXf4S3G7oAuvx+kb1zCOaYORW3EodmgssCP3ZpZaDy&#10;edRbWlx4pyPGrT+bqsWFnWBuo/BDdbwDEqNYBjFGMa8K4v5hjGq/YUI5+qMlGMRC/DxZ648YyBj2&#10;TrAWr/GtdyZ8HUpSC1F27GycaELB8D3R5HOiyedUbgxjGcWacNoovpCeIE+he4cYYTUxuAbsbX/K&#10;v1YmIA1GBRFecewfjPCaLyhxAyq3MRE7j8Lm+y/ZimdUmPn2b8tuAZuQtI4QcH6vH5KLzvkZ+4+G&#10;Z0Hn23U7oGRtw0a0maZ+t1M8jwIzSB56jL+/qRdQQbRd52A3RDjQikT/o99xwZU+du7+SITZIB59&#10;w4B8Z2wxCcn4uqGxwUUgxg7G8H0tpvx1m2IzsrVIKh07SGA0fRbMcTrHbYxjatK1y9wi1pAnw6if&#10;eJ4v0QxzWjtr3YOpSxOm7W8XvnSljmiHsUsszO1I9daJ/QMZxUeeV7LjLCCd4kC4b9IPJtdHy9ac&#10;4TGIYTph8mgz10mDUcvIufuYc1Ogul94xXc8KxUYPLuJ5/zB8gOuD7k2RicBBDsddLtitpw53xU5&#10;CySm67ix87FXbvLDvxrCwzDmPIXrVxiaEzQR7MKqNGY+DYbupato88rvehF2XcFtxE97eQNFRi1f&#10;MMTvWM7aCiW+TnwUyh9OKcQwvo8xXLvFd7XevHJ8b3n1vrBuqZgN4lfkYhTbGDbGSCZd6BjKwzCm&#10;/ypj3kLF7RX5Amppj0L0s5q34FJf1P2zquxJwH3E7/vKD5bv7QM3Pvorv/rrRb8t4Qvf/yeX/+U/&#10;/c/L//Q//F9txNkAk4sR5gVMvasX9w26+hqbM3S8DHQxADqonRpAWwh03E5ymWu6ErSf/MkP/ZCB&#10;G11lSCrMu6kK6Lhx0U8LLC4LLeGOE3fVS7HbL9KuTrj+PKqANDeu8VJ7/nDkHmIMWl4Xs7cc7R4s&#10;t/YPhUfLwXUZq7yv7fxBnpZVvtevP5QRe23Z83fbMXBlSCs/vtrGQwM7kg3mNgyMAcm4oUVK7iL3&#10;2s6+6D0pY7N5YTljgjjTwnbCpCT3/sPz5Z4mp3sPcDUxXehq/VzGBMgVPFf1isv7Pfka1NkjTYCe&#10;bDQBemHLItjLWA44TKLhjp13BbiORXf72/Xh2ixcjR2j0rmLiOhFrCdoIqRtQiOPALe5DCS+Buh3&#10;UCpjNA0ioxZUMEmGjBVSmuSkM+UlFXlboRXW/rHqA/L2EPQ3wis6EAI+1GA7ompBbus49BUv+hCF&#10;/OijJJkORUJE+jHh8jue+rL6Rh5SgVdZ+WhaWHwAunVze07179ZtlzSg5NL/yMfpxPSXyyxHJ2mk&#10;SEH5aWuqEjm+PYdFFQZRBdAkR3j+NUCWEKNWkejZFiAvn3G+sbfjv8qPtUC+eu+e/2rlobCUMUJx&#10;3e/IhuTIMP8JkGCHe+7aRg51MMtUuYxNO5XQv9BKUoACOrtDtBaCRDcxohak1JcjdcrrHXktXd+H&#10;mo/3RCf7zWNO4x8j5Ecf0kdb9FBbCHmlnT/RLGQnlwtvXmd1dH1vedftF5Z33Lrj27m4TYt2Y6fQ&#10;Bo8EnkkeH0jhK5n+KJFl9n2e1X9U4LXkLkHOSp++XfOAmaLlJpagiY5QgfnaZgF5OC/ylX6iwTbI&#10;KRP/yF1/8HC5JoOOefcWDzvL2Gfzwf+oWRC1koupGN+tN/yGKEQNhuSk3inH5YNtrNvyEpo1VH7q&#10;1bfBMX7cH1QKTR7Q1O8NZep1FlQw7zVwXxDd9yGn/SSkACnJm7GT8csFTB40pUZUnqJZCInjnVW7&#10;qUunQ3GBz2Iwv3hMg52faVYZ9Gd+YbWLNi6OTuQIokc/ZPdIa57/aRSixgO5F0L6nj+UVesPa9WJ&#10;6uBEYf5Yl/smH9ySKyS+d6vl0hepZ6/5XYfMD2J4I6nGhucQYfradaVjDopuAcrpGowredAb96IX&#10;7B0eLj/6W79t9+0Gb7uPd1wGGMUf+vNf5Ukyg1sVw8DRQBArHQhiAg8Pdz4wfjqW46ozMlAutLBc&#10;POSdw/J7cURW3A1Qevpks+dgaCYrogCeRDQQPHEwBmqwxDCOsexBo3jWWT+mQk8xMHViMNgg8cFU&#10;koFhkOtwyRjl1o9bFfj7EUl+7ZrKxuTG7u/R7r4m3pvLrb0jf1yCV8rwlKxGtNNIlOU91OzHwyx+&#10;3yNP3bKgMStrMgB5yMWLMgYxO8D1tD2Tvic65fno0Y36e+vcCxwGLRONH1RgouEKX/H9EASLmlzo&#10;3rHpdz132WgXEcMPoANl7iqZAZ6qf4Sl/Wkf3OJHTPHhpW+QTztedEX4bzjp7cVNkf1GEaFFkJ76&#10;UVwuFPx6Oxa4vT0FURfI6nIIVb70s/DchwXtD50TR+KyM56wAItAdKetAddHQ6dvhKFfFtjSQa4X&#10;avIgupKD3PvI4d0X4pLQkP6avGPkkGc0gMdZh6LzWW+AONw/vr934H8fvACjM3GJBxKP9Io7yo8u&#10;It0XhPnLu3Zg0MkIn4VIF3N7u8uh+javcDw5ObUc0maMI9A/yWXuyPwBuH1Z1ITI69etoQsXNuxI&#10;+oEm6YOelkE7M8aUh+Mc7Lmv8pGOT776ynJ8eupx4PzJZAsiR3pBVAyTBc3utJ7rVN82/HGpO3TU&#10;OLuheYu688/8pBlyB0N+KntA6OoZKxCtSADacuN9LBx4pLllwSB2/mD1C6fDRYbqU+2PwQePuqaN&#10;4DNPPtT4QhM+tHGsC2Pu2cQo5rYucF9pXj64vXzBu9+zvOP2Hew2Gzf0iXNdWN9nh07zkY1htY3f&#10;VEF/cTuklBl3a2mpjl5DXIfV9pBDd4V3WVx2ookLr8eA41dcdL0upM/6o0Sg+22w+xsG0iPKeHa6&#10;HMrUfNcLLy/vfPFFv0+XB6CZl9Gbe1SzEaD+7DKo3FGF3OyOvDmkkxRzGsocvlzqumivn+hffN6G&#10;wL8cSKVvU0ZMS03Idl1e0GUOWpbyIi46pH51Lj3p+wSynvCPCesEcyavJ6SNMYZpp2u6oKRMjB9G&#10;S7uMf4B51c+6iHaZk7HzNeJVntSn1yz1ASclD6WjHnR5qoslSdbahTF8TeR1VeINULGJj96PNGmp&#10;FDLY1U5qAK+FQmJpiVI+mcuB5AtFOBcO1CNvctpZjjQXHexe1/oqhAY1Bx5c499St4bbiI9nsXHC&#10;V2qPT05sZLudQZWb+Ze6IU+jM3SmA773F35x+da/+/fK9/YCxu7bHt73/i9afvGf/6oro69cmRwz&#10;YN3Pggpr2lfI6kieAMSvLllu49zV4rMfsmGmCy5hCSJvhTWPTSyeTuiZK/XWW7TCupzRv8LK1c8y&#10;cvtCZMHnm/RMJK4T140MZU1e7BLzuUzuIz465HVGWsw1geQ2iOz++t2K3CKxJ0N4VxOMJqwddj2F&#10;0P605v7ecigZvBJpV/Q1hXFFz64MV9HHGuCvaID/4b1XC+8ufyhjAfyje/eWP5L7x/fvLZ88PV5e&#10;Ac9Ollf7/qyLs+U+HzuQwXyqhe6MJ4i1MLKweUFTeed2iQEFT4fox3GKE4/pBIikHkGTEdq0F0V5&#10;WPR824kX9Nr9IpZkzIZtjhVs1OFuYZ8bvNheCrPEzTSXwbaUx6Q+S0Ql2M6xF6cnwixXNNEvTVJ1&#10;1PG7ji+P3DC0KHcTzK30aVIdItJ2LNjq2abJJ8hBoq5bwty2QoBbdLj94fj4eLl//753frl1h4vG&#10;kR9ytKjvqf8zBljEuF3irvr1qeL2hQbxZ9wEBD3OBShLA7HGWfxoPyG6CG2oCDdDnwWX5w+sEpgf&#10;Um8cnU8wdRxDfcYK5yiadPIKVfezatSVCmwDUHWMgRtjIDWIkYahgnHGLipzFrussQ906spCLixl&#10;EreMq0GvUZsHtBvY9DWM+NLbWerwRZlctzW0XF8EiQ6SgPjErqOYmd+DGGX825aPTuQZDF84gIoH&#10;rnUWurHrEak2LCUfZF4iqjLKAqC4uaAqlOx1DREgQLpbabu5EImOETHHBzts7ZM5DPCQaagIgnKG&#10;u83IKraCRXAasgSirWZhg9uAfiNESsqZ8tIj1jU0vK4/+gV/lGKM848mO9ZsKYHUANIcZiM19dwY&#10;A371p42tonDuh7Ou0sc6bRe/fY+D5VwSzCvY3q4GMUB7XoHg5//pryxf/CVfpo4tQ0WdywaLOozp&#10;wjyFC8ag8cBQHA/sdi2th+HUhWs0h//8QPzg3OFLZoltmf57znpOBhdX66L9F7MiypG/0GWZyicZ&#10;7DL7il9y8cd4Llpxdi1HE66Q+3sxhG/zEnLeRyyDlm/Kk48nDLn9yjYmZj8khwEoGdyOwRW4P/ix&#10;v7/scQ+yjOYYwzyb93A5Oee+rJPlFRkRr8gw+CMZwh+/++rycRnFfyDEtTF8HIP4j4/vyXDGKJZB&#10;LLwnQ4JbJk5k0POXFX+FsovAfcM2RkCVlV2/nnW6LkXW6XHwJOVj8iNHNAtaAkoSdaG66kUItN91&#10;EKMphnH6E2r0JOyFW7rZRb51tHBD/HFX7ucmpPzlAaC77NSRw9cIHi9V168JaKIiOxPkelHsttNB&#10;H26/70Ftf6UOX2NF/RmXxZXPN/MKJu5vv3//WEbyif/1YLca1T2/aPzsajxc18UjO2Gvqs/fu3d/&#10;OVW6XMRJH2cgzWYUK6XXuT2QEwLlDEDb6A2dI/NaUKfEs9/kc4IiTwpyJIeYPZw3Dd7wHSbaBjFj&#10;AixdcI2qp+bplLwKWm/KS5ux48vuLjvEXAi7/sCqIP714mKc5xOY40jY4w2a/LtfjbODSg5o/huD&#10;yEoeQ676tf8BAuVP2yesYSKrFsRQfGrSO5wqF/+oQKe+iFhuYnvOAlMWDniI0TzkAx0wzgnLimYB&#10;rmu1j+byMa+77ap9FMstqgSsU+xS41/XzqDHD67CmtdoIUb5yZY4w02443LItQxCUTKKbkDXXZdz&#10;1LVxnWcpL+Bya3z2+PcD3qpPP8+icuR2P/IFkJn6yj9/oIxcIUawUYsboh/J7Qe6+5+GtDM6bWGn&#10;HX7aJvz2d32B1oQAQXlfE3zoZ/5+UW9PSFtegeEf/fKv2diLAYkhKWNFrg1MBkC57L6yS2oertIY&#10;1UkbqVgPTHfdVHSMVrmmC6Hb3/QWOu3kNnpESH4moeLrBA0vX7dhYsQoZbeWnV250ntXkXZlvYaO&#10;32WXDO+WC01LFgN/X3XB69X4q5r7gEnDGyT85Z5bt5bD/T3XD1fOGulSjWGs9Mj1rnDuQ/Zip6MX&#10;PaN04ms5LFz9GhseQvjEPRm6915Z/ujuK8sfvvpJGcCvLn98dl94vHziXMbv+elA3zt8ceZ7ie8L&#10;T3zvFvcMyxDWlOJJSvqwsFBnYyLUDJVJSTpD4xKHMJdlE3uyAcyyrPLHsR1gUD15iuYH3Ug9Cd3H&#10;VKeuG9UrbWaJmvFmQ8/54PqYoMI3mW8f6PppY8GwVdf4XwsoFQLiCqhe+gQLVsuzSwz68KDp03Eb&#10;aOO+8LOrtubWIXQ946/8EzAPfmIwk1fuF79mQ44n1r1L/JA/aaWDZLLg0r+gKXEjeg36Eli1Ct24&#10;QpcYSDlmnPmvFZRqlePfphzmyea5DsP1+PB8qzrB9ZxRdd63fMSgcoLILA/15Nti1Hb8O2SjmAuQ&#10;akvqSZIWviDGF8X4xws//4Z57MkQQq9VH3ncz3DkTvhcUDo+ETq8y2DEHzY5d193f39C3j1vAN4p&#10;rr6XucWlcN0YLStzHvXCRZfvZeVfNLn5MIjCiTfirzj0lJJuj9FWQfL3ByrUTvxb2GslutiANsbP&#10;OtHiYnY34gfIL+HDDbnhBpBVaF9BRMgVYfHUFc5anxnrKm3TqgdvoqgeSMxFLv/k8I+mb11gXCuA&#10;jSQ/o6E0/PfzUIs1+ABUVuwWsyJyufLoEYES1rdN5CQMORB/FxgUjZ+dZhvKiuB5wOkVTB2qTlNu&#10;0gRW6gng/FL+r/6uDy1f+Re/tQLenoCddQUFH/pr379891/5a55EfD+UOheGHl9eAxnUGeDTQK/w&#10;DPiEG1W1PQHoZ6Sy1W83UNlcTuMS32mmycT8mU6nBzstYbNBvL/LLQ5yGdDCfT/kJtf+GMqNvtWB&#10;9JKDuyd/f4o5BnHiYCQfaUG5dXC43GSXV3F1Se3bLB5oEdJsYl28qCkfrqwPFG9fadhNZkJkLDMZ&#10;s1jxVzJP575y7+7ySRnDn5D7ifvgveWTx8KT+8snz2Usy0B49RF4brwnvK8p5/jaw+UE91GM4dM2&#10;hjVR9f26TFKevKv+PMmo3jwB1oQGrZDHAN6MnCMCtzmc5umISY0zJ+WpvDu+dZC/+9i6YxwDAJGz&#10;HENNXvPEPQ5o4ecmzOWifteauazcXcdGDtMV+CyY6r37BuhFsQBZl8pzPpsBLFLcIsQienh46H9F&#10;aGOM3DNdyLELfPfuXd9WwX3y5HKqizt2iEEMOngYg8MYltuIstZz8NfyNjIOTSvOOl9kDORIOCe7&#10;ghig+GdMmBM8A2LobkaVhCHHLryp6ex3eHSzkVXjwa7mJxtR8ueimnjRcwZEMj5s5LFTLCOPh2rH&#10;Ry6EpNi9tquLebWL77eV4Sie9ba1EWScAt3Fuj90n8BNjk+H7RizH5oyDYPGKOZEkw2GqfNuF6bz&#10;D+RiWrGE6M1FGP/meT5x1DUdFwbUhY1huW0Q+zmNgTGMHY80ytdv7QBJr7AYyMi2wtbX7SaXfL0+&#10;qm7766Xc1ww/7djlSxlXt1ASaRNJn3jT/AwhJukcWLBSgokPSF2f5vpzfYDUn90yblnP5DquC5lx&#10;wYXGgcbxTfWdI96exLyNCornVuIeYinOQ38YxQ8VCB3NhQq89uiGkFZa9YPuonS9kJ8fLhVeUx1S&#10;IzaIjSmPs1Uax90qb+qmPM8BH/7Izxb19oX0uSsY8LP//Nf8V7/vw1InM6pD91OewdXv+2ftEjdX&#10;vJ4Qmp7QE4E774r0123ejDxhmvTrRCIy4dBb8UHHxyjG4NWkiBEMHuxpcRZiJPNaNIzifh0ahu+e&#10;0vXOMcZwG8g2jIUYwr1jzBfrePUar1ajjjRD2iB+pMmVyYHBGR2ymOEeaBJhZ2aXB/GUhkmHeyXv&#10;lTF8Vy7vdeRVNH6p+dlp3vsomRi5ebvExXJcfqOmCMwGngb3U+GaxGwEi84L7QFVChMHlPLt3Sam&#10;pMaNYwrLxBT3Sehw1ZnpIaPyc55g4nYcL/qTywUVi0l2FnlwoiWhek/amazHRM0h93MdKOJlpYRH&#10;vcx/d8/1DLT7vODYTm+v5bq+nUfzghsw+Z1npacFadd8gCPvwfW/AjokcTnTcXxx7FsqLjR+ME7u&#10;cQuQxgP/mvDaJXUu7x63IezFMOLjwm9aYKNxRvqWMHOI+tVUJ1E1AuBaX5dfWHEbG4jzfEDMSj9c&#10;ZLLsrHS/USIuRvCMrTt6VRnkznqBOrlu7Mqhbi80J/krYZonZoOYMFqAuYhbvvjMPOPPBnE1bowg&#10;JK3Qfcxjr+iMxYrwDBjRUtGrHyge3ByB5BV3NUKFFceYCIWsAVqbMEI1j7AZQVm7PC3bLn5hdokx&#10;kGPwUm/0Q6P8bSjz74W/5HYuv+ZlXlnWry1rAxsV0iYYxkFvKskYtlGstWOshTM6TXQHRnXgEjbT&#10;8iRcRwpjv1pwxMW1TNGGKqsVJA0ss9d66J1eaFzqwnwd+D0+WePEYxectY8HGG/KPdC4ZqOpP7HM&#10;w2uProPKBIXFYxxHS/paGcXoaF2hU/4xbjG2aT/+xZBcLgJbDrrTpJ7/dFDSyIpMeM8LliA5H/7I&#10;P1je+b73FfftC7TSFUzwJz/w5ctP/uNfdqdn8GL8DiNXHc+3FpTfu7HqvKB3iaHtxmAmDp28JwEb&#10;q09B/eQGm17TV75TXGPRCjLgQNOwji+jmp3ZNoIPhG0M83ENG8VC306hTHxrhKRg4G8YxEK+PHd7&#10;72B54ejm8vLtO8uLt257UvBrgDShMFSpI18kKD8MgL41gEHrb8JrouHvqHNNrLzD9fj4ZLl7T0bx&#10;q3eXY4xgTbonF2d5a4QWM4zdC5XnQjIfSEfTmnB4i4SvxKVjXmJOoUEmhaDfYsEiK808QdN6nisy&#10;YSh21a/azMaoYlDpExDnMVCansiVk7xFC/WrRD1JUfLiC6wiPKkwdqTgC/13p+qYnQh0Im1kBTx5&#10;KT4T9LwYM6HN4HSfo9Al64mcSvDCNdXBqPc3qR6SDfI7n5UeqKO/fEW+GHS4CY9OLHTua4y73T0Z&#10;CXzsPP2NOCx8/GviL13JML7wH68ssLrmtDGneKI3EN4W33kpXSP+DfTREAr+DO3vNK8LUAz5k3I5&#10;KHWNTxtJcr2DiL94g586s9EsPTYNYtEKcx780JMBRlaqUOoMwy73wkYd+JjMzAf80+VdYuYGsbnn&#10;NYaxIzpu4wxIe1LYs8CiQxqaRkwMXmj6Uo1z83Axg4k/5V1HA+WnjihbNkN4BzwGvyqk+mUbTZeB&#10;51AhBh25UX8xhnkug6+tySBW/8zbfzCYcxHnt2BgTCsPG+7SXeoZ097SSUhftCsdRnvanzhjXix9&#10;GtrfYYnNEQgvsO0CDh9pqcPUcajAqNNGlyHh5MQFwynrE88BnGtVUjnZHLqlOr61v7/cOTzwP6b7&#10;e6x56pPOUMYq3dNdVFIo83TwKjivSwrrdX2g5gLPF1xAa13CQOYrdshALfpJEB1VKv1Yk0bbwhY8&#10;qa234fO/5EuX73obfqjjMsiMfAUb8GMyir/oA19Gt3Xf9sAF6XhND546cHdquSMObqNkGu3fCnsO&#10;7HdB0r/bP2hrzJWi/MK4pY+QOIzR3R0ZuSJ2ZCT7/mG5Y7dbwkwrnVF+Jq9GeLx67XAnV8Z3Dm8u&#10;L968vbxw85YWlYO6p0pxNWB9H5kNu7xhYjxopEnk+P7JcnKceynPz86E57XzkHv+/JR4TbK8cogd&#10;3771wX9DudAilIcniFpE18WVhx/YuQ/6b7vC/HWHeVwTon5eRJh4xLdRDDpOJhdP0pegw13XieN4&#10;7S+0nzzAx8LEkQ7hr3HQLQa6YkkmkNiJ3xN2FkolEvTE3e7nMrhKUi3PBaMOX2vCCbrOjYMXzGmF&#10;/vvVfUTjyTs7SmWjRv2fhRSejWItpAe8reXGnsaY+p3GCfce58GwPFSHdIw+2tq7cHDo/wWbuQdc&#10;UuW/jd2XR9/E3zQoYYPucGFD+2fe06Gkt1ylI+/ZbwO4xt9jxjDjmvy2DksuPfTbgK4PXOqMw8ad&#10;qcoYV8BcjcHY9xKPenFowGneROhrA9OcKkPrS/u2zmJ0n4tBTDkqHm7J2dbOc5EE9jxM2bjIZo5P&#10;+dZ+0AhYDZ3Mo9/KdV7Km37nWylkCPt1dOwis7GBEdyovuqdeMXl7ZptrLkNREti8gYlu3FDh22/&#10;z7hoUnOlmZNfiByD8wmYh795JClAn5zidD3Pkbodwg/QPnzciY/y+GNPqgv3IfXTw918ofWIe415&#10;wxJLlFrq2iNePee7iONKGbeP0OslLjyjwkUMNG/y04byjzqaVJ717Pp7rfCX/8HPF3UFb/uPdzwJ&#10;3vl5n7/8x//d/1adbF2EgO6UdFK6X/sb6ai+wu8Jovqo416C7viXYBu0fWWfuEwGwYTFHTvW7Apr&#10;ceX1Z37tmQasH7BDHvFJK3kMshjwWqA92FTGmmWZSABPKOLxdPbR/uGyf313uXbxyLsPL7/w4vLS&#10;Cy9I9u5yfioD9+TMMyGLmW898U5ndmWZTE/5uhdGMDsMmlgumFRwNaHyYnFKZCNXuj6SLhfSi4UM&#10;g9g7xZpgbCBr8HMv1XzQOtQPEwx1Nq6+8eNSXscLeiJSmVmM13ZLmQHoDvffV8iQi6EfV/WMAcPC&#10;rTC7whjU8aOX1B3h/kuNfDoPhe3ISIc3Fm+XjWRMxk5uZXpC7D5go5kLDuWnCOZ3+DZ0+QYgl/zI&#10;oBnCxEu/MD3lZ2UKBq/oDbAMXKWlU+IRkpqyAV3W7UXHUUOJLmzaR8KDOui/1LPyIgNyYWfMY0e6&#10;446/v5OFYM3T+iiOItrhRLQ2PEot50+dkIa+yu0/4eeUeu+6px4rTOnbQBYnPLOVt/p7f4CFnWX+&#10;Hr196/ZyeHQkffJOYnbkWo8YdIKu01ZuAteJwmxgyvV4TqrBdxxziB8+4jqt+1n1c/d19c/ECW7D&#10;Ggb9uL9vg+i+5PEkvewWItVjR3XQBjJcwrxTVnXbiGAOJxxAOdVG4lHf/oKlL7Szq5l5g5bN2MEY&#10;4SL+9t6h30v8Dl3cH+liXxbd8lBpfR+p5DArMd/k2QRer5ULE99iIHnk6vu3JbPn+4D6QTXRUBOV&#10;VT6XoRimhh8yZUwzI9eEY+Lnfcs8jMkHRWKIJs+MreTJP32PLh6ofMvy4s1by0sqH18N9YcyFI7W&#10;0TKymXdr2i9/4liiTh4rhOH3GV2cOvkqkNjRuzGRoT0fqh+4PtCBfin+2cWZ1qddR+Rz277vWe2t&#10;ArnczK+KprhoqMN9k7TJDyB76oEP63ArB+8Vv7Gn9UhtyNCnvrPTHWPdcw9JUQZCSBYWyk8Zko9d&#10;4VoeNHCU4Xe9KJ9D6b0vC9i3qCg/89U+vqdb8Sg/6677tLLkYTzagTHqMAVeF0Nk8iUf60JejBXF&#10;Y71hXIr2WoSr+LYPFJ+23fdYqYTIUZ1TX5SZsnMh4/IrvhzraVoI/Nm/8leWb/uRHy3fFVCvV3AJ&#10;fNN3/+XlQ3/zB9RRa/CkNw2k49OtamrZiGO6+fZvovrzE/GxeGqhDMbNeEblEnoOD62fwy0LPxPM&#10;iBP0AqoY3PLRO6oMQHYYMIZBjDcN+eWmFpE7R7eWF2/dWW4eHIqjSeBCk5iqIQspf9MxMVzT5P3A&#10;t0acCjGC/Ro0BmYbCvn51JOQDRxQBfZfoox8F76w4niCQW+hpk77cUH2fPpBwD3KAy0eu9zNZ2Gc&#10;F2bT4m+i5JofN3GYjKApufzkh7xGdDAd1/WpunSdKn8bx4XIcDlIg0zSyc20WBUD2KsTXurNTuqw&#10;Yhhcp28EpLN+BasWM9BGDTM9Q9qxPFvwWjR8dnmUyZyPos9pLk9PuUiEjtEz7hY6PPEBRLm+Nd6f&#10;qJbFJh3pHwcCInsYgCx2MgzYMeZ+Y4zSi7qA5J8T/ppmp66TO+sos4GdG65zcD5kt9LACB8+nSVi&#10;jksfb7qh6Zn3WsB5CClAcq88Qq3yfY4LL6Oh460ItDvADBkkqq82BFasfWLFwYgk6r7mqiM/YHfg&#10;8ZjbmNS+jZKBcYhRhQzUB9wPJhwBAy7jFUsZ4w7aOm9Gt55iJB5Hu6Gz4hSiQ/tEI460oWnLzFGU&#10;jTm62yFtoRM8kcEo07QP2oV2KrQ8Fo2KBaaudfGgOuJZjjzUKJTrWyrEy73ctA3XHbgirCMuu6nR&#10;HQScX7nWXx7Pw8LMv+gRXaJXp1xlSLDDgObhNdZR1eYaNHTECSbRA1zvKod3ys/O/BwNc/4ht1Dc&#10;PNLFyM3lJV3gvnh4qAsv9TPpeiTj91B4IJ33tJStz+7kX1s2rnjgvR+A98aWeP2wv5IEpQ9utG6c&#10;oFijnNsFUFj6zAr7RzeXv/xzP1e+KwBSx1dwKfzUP/svl6Nbt8eA6l7HDflNA5kki1crQHdH3BVl&#10;6LYrBmijtfj4Y1QFPRGACvCVYbkxpOLXT4i8SSauZLYeli3KSDiHIvkKHFlciXp3CKMNg3h/Odjl&#10;QxxasLWAmCf39uFtDfw7WlCObBjynkUeFuDBOXaWbBDL+MUYPj45W+4LTzCMZTwzIXpWH9UUHTLB&#10;MdlJIujJtzE878Z1mA6+pkf+GOE2OIuGh6481IEhv3utaBvFcdso3UAbKdQB/sqbvITtd7zyc5Vv&#10;Y7dR/EEL9ySH3Q8b5qD8ftikUendLio/8VfZbhnVowJpO+oJEp+ItGjQ0IGCXqjB1wT0gyLdMyaZ&#10;holh7Wa/04YXvnAKf164TGfzjMV4HnhK3NbRu0HUv+p78App56YpCvLmemVnt3UlSiLN8Oyyk7p3&#10;FulL/KsCcBF59+49uac2iDHIGCqpUukEfVn5xCOMHmXjQa7LUuiyNIjMGIIkjD7ecavPUz+VrtNu&#10;yHhecN0F03lLFgdjX1r02M6rGhm9aRe7xvlIOS2lyhxg9lSd6sRFt//KF2LMYiSzm0g4Y8kbGVKI&#10;+4hv37zlDw75IWHx/c+C0O2sFH4jgzC7wmsf2ITmbfOfDh27qiR+aBGRhlwIKBxzHGeEJ7rjBXVS&#10;OSjnWB+UwA8Oms980kh/6fml2t9u5rcx39V8CB2ewtwXoriSl7GbeuaBPB6M5p3a/myxjWMZy6rD&#10;POwYo1i/QLsCJLq/Nq0z/c68QnTwrmmtVdGVNTJ6jR6D3Crn0HamDegRJMw6gc8Bne7e/XvL/Xv3&#10;lwe6iOXf2FvqVy8dHi0vHx0uLx/sLy/qYvdFGcYv6OL3ttaDmzJ6b8rgPZQBfLDDrRcyhE1fXw55&#10;7mdvR32znv9RXN/uqO4JZsdZZVLvtM2g/EN7lnguSK8JuNzy/+Wf/7nl9jveGeYVGJgfr+AJ8PK7&#10;37P89C//6uaomlyNg9Uv7E7HPBuDk8FM520UXycqvZIYM/DLr5ONXQZ7uU23oey/Uthp8kRV8SqM&#10;9M6r83XnDxDWricaDqdhUolxxoTDQr0ng9hGsQxe35cmoxI/xvLudfZfNQW56BKm2Z1vvJ+fs0N8&#10;IaM4L8vPd9z7LyyMCtVQLTzRo/L25CZ58rdhPCZlT8zhma98faGAq7xxV35cH8jsNFtu11XqK9i0&#10;w0sfLwiVf+vShq+NXdMxiPOQ4mocb4TDb6z4acvoZGNciD9NRLuZcPdqlwUli4o8+rnuCSpe1ytA&#10;WZ4HRiyXv2gBsrtuGjvyNr/RYT6/dpiKOSD0zLkciDHXwVwPDa3j3OYzdpuDYkzlWGViyLr/mr9Z&#10;UlKYw2kLJS5k5RV5Guf0Jy2W8DCGj4/vq30vX+Q67QAXOnLbgDBdLuf1SHQoyucLA/w6cYHQfd3l&#10;J1bltZ3nTLte+qj66XIFQ5Orz8gif/Xx1HP6+/CXy3xA3DE+S0JSr35l2wHOi7bxg1+gHwILciHj&#10;+AXMvdwCxr9d3FNMebHsPE/mZ6OYVvDneHFrzmqsgjnu64VOO9ySCUC5TM5P2hRtf4cXDopwjF/V&#10;GW1pw1F0ClDzCbTc1TCWsaXyUwep73XO6z7RmLWm5kKh20n9SATivSvcu8T9af0zeNx+ojLk8/rs&#10;vqOIEB1Erci5aNpdROvUfSHrIGMm86WRfiTdkibxTFuawNmRX9EoK3+35QY6amh70KryRY8GYhKH&#10;f3QYtw8uLnxrxIHWZHaHX9w/WF6SUfyyLrqCMpaFL+zvLbcPeC6He5AxgHnwnS8q3lCfjBuaTRV2&#10;irOLPIxiNVqv6evanvIYDbiKXBWA/hvhJkN/yTf+ueWbvv9vmb6CFdaWvoJL4a/+3R9f/uy3fkeu&#10;6kFPBNDultkE4VBHc1erMC880GalE3fSDLKImrEN3E3UZMTABOUHM/iRQ7r2y618FFQDoXY5dGRS&#10;9ZhQUMcqFBNK04/kZKLxbRPsEsso3pMhfLh/tBrEvEqm8OHFo+X0+MxvkTg54d7hejJZE3A+c8n9&#10;wXLJ35qUEgI0ZkL2ThGTW02A3vU1UvbCiusJr1CnKkJc7vFzexSvab8nvflbAKvZppVuTMSq4MYs&#10;FmAMXXZ84wqHX2i/DOLWX1J9H5lkx5gvJKzkOi/xXCag6gfo9luhOcXVqSfyGZ8PKj/l23VgQI8R&#10;NNV56Tgj8UIn2esG691u6d+85wCXm+MJCVCt9bPTuk6Kj3KlUObNkPtNsSwqmSmrGU+l3T4cWLJ9&#10;+wR/j+7u+LYJFnjAu8c66An0v6ST4FrE14qIPGSNfiNOfzWMJI5BmPqWnPCUHjrzRI6MNfpgDIvM&#10;L5W/4kYysuxsgNVp3IAwSTJQAqyr5cZ13qP/h5+Lc9wV45eQy0BZkRttMl4nprkHF3/ttbtejKL5&#10;V4lP0YPUHfXregM8qQqVIa/A87vNHUWS1D49tii7+1mnew4gqqNL3mXgcIV1H26XeXvj7Rk+AJ3R&#10;oUhoLtgok299s1Gs+lTQKL8wXypVvU7oeUlx1/VmbRf3DeRUH8Hv9UHyr2uN4KKKuqKeep5nRxhD&#10;eN4p9r3dUoALjY3SuAwr0tZUUa91Eh+e0H1I1qF1ewJ2P2ro3Fp+aFEiOu+J6zMyyLAvDsCm/S+T&#10;NZQ+Wg94DsbCVM4duYeqmzs8d7N3sLxTxvE75b6MkSyD+AWN91syhm/u80pTGcX7mgc0/He1QOyp&#10;XHs7wXxUq2+t4F5xNsLaMKb9GF9Bl5Sy2ElJrD46QiTYyKnLStm/5+f/oekr2IS191zBE+Fnfvm/&#10;8uTkK/VGDibL4vvvzpo8R1wd7rzVP+midGpod26d2t/Yi4AngCnc8QvxG3U4nrUkLxx6vnLWBJl7&#10;5LJbgl65x650I5yoWjcamUwyCWYnAMOUneLD/cPlzu0XlqPDmxqke4774FwLEDvDp+fL/X6rhG+V&#10;0IKk2Z0XtKkAmujBG3ZR2kOydPchftNNUSZPzMYuo0LkyikBQb9GSJDXCZk0sBw2kmfoyn8LSDYl&#10;jV/yelFOWzA5ZoFovbL7qwVC2sGbd4Tb38a8UZnbr7RZdCit8kKpardtXRpGvxOq6ezO0GGvBZR9&#10;yll+YPY3HVcH7oQdJ+CYIV8rDL1X/VWaop4PuvwDOYZcgfW8RD+izPEARXNsR6808nBf/IbMCUad&#10;OOEmDnYEiiZuRi1GHF+04/YJdG4gJn2m6cbuj+shvsugMLvMN+I3EqPEJr2kio8HHbzg0xe1uMf4&#10;ATs90UgV+nGojMtxPTYtIO2sy8gLw6oNDvRRfj0erEOnaRlDDgwrNYA5znMbBvEDPhwEYhCnDxg0&#10;YHp3jX/B2Clm3MInfe+cGiS/L6Bj6EXO3LdGAYf7DEDe5G6nGtKQX7TXEPmSZ9aUHMRvlzTlLw/1&#10;mNc6tlGsOlXQJsKrObbaJP9eMe9X/yoXJNz/fFb88c+W0M9/KA5vBur5FuOYW0/4YErvGvseY+nZ&#10;7ZKyjlJIBv1WJCAXuvuhSyh5IL7oMmP6kfuXdZO+zTMip3gl02ur4qdPVl/sfqn0XUY/1Exdmu54&#10;kuH0vFOCMazynZ4sFyeny7Wzs2VX/e9I/NtK84LSviD3jtrklixcbqE45ENahTGKtZbIMN5RHWD4&#10;4mIE84+wd4rF9AULdaIc6cfXXBfknvY3Ge8A15XKugauET709z+y/IkPfKB8VzADY+QKngFf/OVf&#10;ufzUL/1KJlwMTE9SvTuRp4IdxtPBuELff6gJN0BHFtTADzI44bW/UC2SQSfXcTT4FMnxx0GydoG5&#10;09cEwvSDnl4wdKWuBaBvYdhATU64TKqZNGTiMTkqV1xuozg8OJJBfLQc6KoXPdoQ9ivW+FQtHxng&#10;QTrJ8JDVipKhy4Q5oXjk4W5HYUt7oClcytvI0S46IpfpoI1d+yULo9jTRNH+2IEmMO9ilAuSb+p+&#10;RXJdD6KU6/Pkd3zaRXUjTjDt1H5qDoxhLN4UN8Z0EL6lUia3gdrL7UCptqBZCnMwbjhyk6bTXZr+&#10;OSF1Eeiyu8B2K3yOI9oHbgWFXuM8D6RIpb/PAhHNWUv7BCDtdpQtf9eRo+ZUcZ4mvcsWHPcU6+cy&#10;6td6NyjmY4cjKj5xWUBttKm9eQvL/eP7y6uv3l34ul1Kqp4tkSzUNuD28iAer2vzgiw5vdB7fugc&#10;0EP9hwer3N86XOgIVlN+5pbiOwhXPMuU/A5zoqLxRcgMXZem6lhp5+U+nr7OXJLdxhgYPIPQvBhj&#10;ieM0G1g6Os9NIB/qsY3iYOZm16OAdJkPZWjo4GMdfLTDhh5qqr4y/xVWSlJgEGeun8JnJIM6vx5w&#10;ShQUtpSWXZ4pL44p3sDmBGjD2ZCL+LSv5yPTQvqS2j2GMe2Bm3Dqu+O55vVr/jqPJ7wayHG8q27M&#10;R5S4nQKj+FR9HsPY7zFGY5dP2OU0KCFnROnktq++6qjdRvY4Klo4fNPATXlyu0eM20b3u4HUEXzV&#10;E67qy29sEjLucInXdZn6lCte54UafoZG69/x/ePl9N795Vxr4qPTs+X6+cWyq/IeSrcDVdk+qKLw&#10;oJ1sYemn/igrl/uGbRRTDhvFMYxpi2EMu3zUC2M7qNlkIPXoenkKUNWOodN7v+Irl+/8qZ82/woe&#10;B1X1FTwP/Ogv/NLywT/zDWNB64k4RjB/2+VVOT0xc48tgzj39goY7Hbj9+CXm4mn3IHl12AgzICs&#10;6vjwGunl5srjocECwCCpgYKbHWJ0vsQwlp5M+gCLUhYo/tJlUuJvXp6QP1CYR6XK+XA5PjnxQ0H3&#10;7mkiOFP5Sa5R67/SpIiNU/GilxSjHIzq1hqe6QKR6OlE5ScKMbL7VSiwMUx808qnaZ0cBR08g+AS&#10;Lrrd1kXuZdht0EB94zOHMDmjvYqPzwvIxPMCJB1iAEcuyBLVdCNae0dfZaftUogAodtQrVq+gvK6&#10;Dp8B0fkSsC4F0OWNs3qKWuupGSaG57kAbVvjlS5OiepwYKVnbsC18pTyu36dLnGachIhbuI0SAF+&#10;RlqZPv3kPJ5ZcuTjqK0bGJO8s/v0gg+UP1T/YNylj/mz6Pv7y9HRoS5KD037a3g2IjFm0g+drwWT&#10;QSN9Uf2rUFOOwfFJV+VZacVSX4V2fB/E1zmJSL4BJTLhj0Gn1uE8Ir8N73YHD9zKeaD1G9JMD3Bx&#10;ey7L/GYjVgGtX+Jn7uSWAh6y417ivmgl3BscNW/2Dm2/ecK3LlCnBVDDa0/hM2BD7wkuS2qRlS95&#10;dRzzOZqRihmkXdrwhsqG8ea6TxmDCiO8Xdd9+hLzFX7irGLnc8lw3s0RiITlebnccRuF1kF/BU9r&#10;pHeKXc+UALC0IUkqDIDO2hdmytxo1gDHUgJf2FEGo8pTxu8whm0Arzzfl4yhOxm9oN+vj3Es13Wo&#10;8WaELmRdpO+yxri8Kqcvdi/Ol0dyr8kGuK6+c0O40+4jXpXHGJfRKzcPxj/MTrDbgH8RGbfw2S3O&#10;TnEMYtqKeYHyqi+rErI2URlbFdJAncyVOsH3/MI/KuoKLgPW8St4TviF//q3NLB3NMiv6wr42sCT&#10;LTzV5fKZrLULuY8u1Hk1cvLXuQaAzvx1B72JGgBKQ7zrSufX6NjSY7L299vU/cXsyVsDLbvVbfQy&#10;oWOQXtfEc81I/udKcgEtUXwG2U9VK/7YOWZMKZzdXe+yCNGBWwL6bQksxOy23tPV7yeO7y+v6Mr4&#10;via5U/Wec43mC13tnkNroF9IcV0WSK6mRuXD3zw8hADOA5kjJcoCxLuI+UIdOw3sJvi9oKBjKg0T&#10;gicG0a4Ddu1UL+Qjv6di3AnzlT2bznKVt9IyiVoQbmEmD7DOyW4gkxETFhMXNKdHmsw0W/meMgz+&#10;LPa6uqctlf66KjZRs/iQh6pY2iBePE2uTLro4wutCz6PTT7VB9ABGbhKx6Tv9CrTepFDHRCBfKJD&#10;L4IKyORpVBRkog/yhdZRruN3GkHSFgIOL1q8ZgOdNmUMWhI/hxHJER0f/UlPG9uFpwM3mPb2/YfQ&#10;Urox/Uoo172GNqbNGSjyd734wlQ0eTlf1wmtr7zETE8QPgKV0gif+lUNkaZd8QjPYlz1rTxy4SmU&#10;n/7HS/rpb6ToWl4xdZQ6xtW48i6Uxqbfp3uqOGiU1NQH/WlPRjCva6Nd+QLkQ4092swPcyouRl2/&#10;ahDabRkBbnM4HFWxpv3VuGs78qus4qkXSL56rPju4Y80zoUaiMoLpC9KrmQil/ry3EN9KLX/kcGl&#10;/oRpYOKnLLQz9Uh56Ov8re+P6KC39OFLmTuKe0O6UDaj5JknOuNG+ghtiJSBQg9Ou0WX/gTxOe/w&#10;VVvIPPF8oiiRJ5d3fNy6sbvc2TtYbkqHHQkgD9qFKmKGPVNBz6TzufCB8u7+QLg/22uJLjEVIVSI&#10;+oPb3nT6SWa1Olx5JFM6kWuvWNGy1hR1SJxRNOWUS/9vo92HdXDSyBD6c+JsYsjoo/6NmjsYT2Tm&#10;fxSQ7D4rFF9FLNSJ0ilK+r1QvJo9PR9HH50rAnVIf9xVf9Elm9t1R7T7ntox1ZJ1ibXoFANS9JnS&#10;8yAe74BGC9YkDsrFWMZlrcqbLC60rj5Y7p2dL/dBjZv7Gjfcs8xXUGl/UvAOZ3UaXxSQ/c6udNlT&#10;n2HyZpxqrlC1yOBNHH8pblc9hPgqJ2OzPwIVoxcTFt2ZB1R+6kCC6RvnovMOfdZA9R1FP1b13VPs&#10;u4p199qD5b7yO1YFEc7Hp+gLXg9V1l3pvqc62FedMY6DrLkaFyqDP6Yl9JrjVqEMuPgkUHbIo4fS&#10;j7EsPus2oYRzMULf8CaV2w9UEvG+5Ud+dPmTX/t1SLuCJ8DVxzteA7z7T7zXg+P//H/8P2kBxtDU&#10;IJFLfwRtfKpTMgEwcEQMwybTBJ2cwUfnvexQfPfeFb3Ye9qg09dE6EAW6Ski4IEcI4AB4gHtYAYO&#10;0wypMvE53HyYyltpuIL2K8zkspvCDtWRFmb+un2kxfOejOFXj4+XY01KTAgPNGL9qeUUNYsgIJcy&#10;YiSxW+q/hqwNSFjCPQHKz99tNn6RpbBhvCvUhrFo6gH5ni41obRB6MEvHrNvSvg4Jt/kjR+qajuH&#10;6gEIJ1ypUvp3OTI5wU8k6jlhA0lHEDqRtSUFrIniOCshFxrQGHF82ATD2IavgmPwZmKD4cVKv4hU&#10;Hmof2oj8zOJQWscDSBOq9Ig+oI1th5fMjigYpNMIJI/yzxB5KxCaUoLULW2idqJtdLjXKlEmZ/kV&#10;jZYy33HW7FI/VUeuyK4v4iuWaNQBK1j1nnaNAYWr+tFiAPo2FYwouegTAUqpOPj4h8MGsdB6Uf/i&#10;GRXuPMvfwP2KPOxD3bdxjH7Rh5ogpA9nxbkQeOQdXwyAY40l/noFiA2PrHb2+HdmX6pq8VXfOD05&#10;WR7IGKDuyYdBnS9iyS8XXvpCcqcu/CCUMvfHcVSA/JW850Wf5wEoUz9I27cyRHrNUzJskIg+/dd1&#10;G6EgulXhFCdtsGoginrGR74YwjaKhcqHC0cb8i6D4lAuIemsPxTtQnuUHCP5USblZwONOUEHXwDE&#10;ePIDXTaK4Uqm4sbcx/hYlpf2by3vvHlnubWzv/CBbYxvgPLwEBjG8JkMGV/cOw/6AP2EeShog01I&#10;qaWd01OZkVR+XOXdqtP/3CflMRLmw8Frsgmo0/lw/nKT85Sk8qb+qMvbN28ud27dWg74aIf8zkvY&#10;KdCZYsfwFBda4Xbl92aJAghl7aD+yQG/59pCMkUqSJnIy/kVhq6+pDZnHFIh7sOlE4awgr1bi37U&#10;K+MrGz4ymtWm909PlhNd8HALxrHGwKkuEHnv/amM4nxlT+0uoziv4uNfS9pe7cfutMLOHvAxDz7y&#10;IT1s/Kbf0H+wlplLXcP4KQt1JZK1lTaD7XpQmI17/GirAF8US57nXmTrx/oFek1Tnr2mue2U5iHz&#10;vPL3hzzcLiTTIdp1R19xf6GO0KfqWPnSY1yj1GfVeOqXsy5MNG9w8clmlwR4jFI/vCWD8rzrT33J&#10;8kP/5jed5xU8GRi2V/Aa4Gf/2b9YvvLrvl6TrwaeOtqM3rUV31i0HA2iHkwaIAwsrcADPdCejBjb&#10;zB106uzslmx4kplwxa04Ha8Rvv/CYvKQu97eoQWEiUR+XAb2/sGBUNeuWjh39/eWm0yuh0eeELhl&#10;4qS+SocMLwzSBfBg1gD0wquJJgiNYVITJANdbg4BSYXQTJR2i28XiHj7SUt+vTiPe8zazyH3jcPI&#10;fQOQnFzao5PzK255rZO4qp0O8YLTM1wMXLWXQtxPiCMWRln3HU+eJSMLYcnpsEL9yCSh/My4DFBg&#10;htUfQ65bpSh45jvGyoee4o9DvDcCc/oq6ajLpp8Pot8GRETyqCB0XssRIFr+gldtK8OuSycjrrD5&#10;c7hFDSnPAEeLKTXLIL2Neh2+x7EMA77OBfqfBHoBC37rqIM+Q9/hQgJayYXRUyd7vdiivw4W2IxV&#10;jUmPV/4FYgHOItxjGLfrCxnbMLcXEOmbru3BSt+3kFXJRcS1PsQpnGlVh2X0RdxlAFvTQMZCHc1P&#10;WHgSt+zq4P5s34IiwwFwGyCAWHJSbw4Ibb7GpOZK13sikVQ6qpQTbsPjnNcJUcN10HXRCLg9caWD&#10;bwtg7q25Nj2q6rFoKhd93ebqZ7m4GdkYOaf8JvtkcJw5PvSEyA9Cxy9poy1wc3HR8xh0Y3hsiPTu&#10;v197VsjmwQmvLtSFJK/85MuPp/Kf4B9uvp4ao1iXR6xtpQ9Gsr9412NcLu3pmiFv1kSlIS3Ga8aa&#10;+HK7D/jfKFA6tg1wDupKwq8fNcpwl5tXAyYtleW+ok4O9pjs/vMY6nAc2pK5occlLnzkyNXJZaMt&#10;Un9xRz8lUEDd/+V/9Iumr+DpwHi5gtcIv/Sv/40NTjp8bkW4BNUp150GMAYu6MHkcGHxLkV38KDp&#10;id/+HgQJQx6DMHIv7CovBroHav3N6MEa45jJiMHF1ToDDllMWgzG5lHOE12x8+lU30OtOPoZSMtg&#10;jRGcRbYN49xTm0FMR3NcYY5aKFsOPtHmlT9H04EsXAzx0Cua4ThvJjgn5LZsOdZlyy2NxoKxASoz&#10;OCYxTWgYu0ysvbNBuhjF4skPL+9JFQ8knsIzUQeTa3Jr1yBZw6ksmxcGv9IHDn5hjJLwWUQzKU8u&#10;vErnNi2+foU6Kfx1gdMGUtVVrscq88lgHYomIUndN0pWdCWSXDPMNI94Xghdz1k0k2wtI+AwjSmH&#10;CyLPpKDogavHMspFbvrsKiP3DcYoJZyH8M5PNd40Xonnmrc8J/AOF1/E49O20PDSf7KY5+9t5zza&#10;rPNN22aR7TG6jtWgTknTeRa0Dpwb3W8ss+TKdZnEN444QlzT7MRV+Daaj0SOSgeW/lRb11+3l9uF&#10;g4gFimYe5fU71rkvmzlNsknriw0ZTdAIbZnQG35LwfF5gtawYJAiTHNq+jVCsnXOrcPYpcW1X6JL&#10;PHrsqT/w0SCMY/8jKb7butCRVcE2ylTJzO3QALXH/MIR9wmAjJblpEkfCN8yO1yYOVH1zfqkdmqk&#10;zfyv2MSjD7ee0aYAmcJqZUWpfISjn1Y6XG4/evGlF5d3vvOdy61bt1yHNqZlMEPzJTr+hWGcxQCW&#10;VHRh4cqgbKgAAP/0SURBVLQKyov1UbwYwtk8auTd+zaEwYsYxGe8jamQd/aDF+cY5tHa6kk/7wJT&#10;91Y3+vvYGDtBX6Tq4sUXMYTjmla8kmNB+nntlm70aZdHfmTh/oW/+6PLF/+ZP1uVeQVPA+arK3iN&#10;8LV/9huWn/8XH/XDA/m8pVAdz3/7qzPGzQDHeAXbEDYqTl9h5orzckQuadlh5h5I7zhDSwcQs0gi&#10;NBCQn3yg7ZcH4xiXeOjiq1gGLROCIiHDf8VoIoU+PtFVuK64mXI18mxIM5H0Fbi/MS+9NHtU7iw4&#10;4OIF1e/tBUXzhR9um/Dfl8q77xckrqSnAKAAP9hhTBDQzG9M5h0OGpgEyhlYDCaAp+HzQIkPKEmr&#10;OstInjocudyi+XkhkN+7eeLGH6Tm6Dt+Mpv7IBXD983S5kJNaTroO7Rd3CD9IX3DC9eEM6TGIKxh&#10;SFzr6F+dhiO3DsWhzntSJnygTo1AeD77GDxTl4MXcrD8wGVpKFLK1fgUKAEjpk6qFaen/nqRXzH+&#10;hqYdTwNqNnpncDqFeZEjXHmm5BApQftzhD3qC5pOXXI6D+qQxY3Fzjpzwaox6r9aFc7C6NdMES4G&#10;yP2QO/t7/kfn+p7Gr+TSb3LrQOk3AXLE1I/eV3k2Sm4W6dVvo0njuCLHjZQ1XtHw01e632BgM/7L&#10;2JYs/2MEEqfjjfglD5qFvngZ/yAGYOrL9WPDv42TuIwLt7VbySoJUgc8x8EbJ/a4pUAX67Bt7FDP&#10;cml3p2v51TazYcHRgFTv2hdWNo6jqEb7Bv3agBL4KH04+DUyfuzKyVhKfVE+PzCmMtIG1qfjlSIk&#10;nRWT+Or3Kkv16+RXbkFip0xuFFyh+6P8jc1vgzX+GLhuN9XXmM/EW+e2rFEgcya9NEa0AuiPKhd4&#10;7UYQ+saOLgpBbhug7P4XgH9aCNtZDo9uLjdv3V4ODg+Xw8Oj5YUXXliOxGMzyA+48hrR45PlTDTG&#10;8YXGnP8FVT0AbbQPdH9hM0l9Tpgd4msyjJflVAtwkPU16B3j6mMUI+0UgzbVM/szPppuw9ljqccj&#10;qDAxje6X+IW04ayb+7Vr/dHyeR/4suW7fvbqU87PC3TjK3gd8A//2b9Yvv6bvyUDQx0exDC1caox&#10;xSC3X3E3DGINtBmd/glI/NxN3MZwTFDQt1c4LHkZR74MECYU+XVyeseRTA0Wdn4ZRBpldU/VNRm/&#10;fJb5xOl22VHZ29OAvlju3T8W/7ju4eKvJ6YyHaQv5P4onpbFEMYo3hPalXw/WSv5/GHpnSjRiqp0&#10;yl7pxqTNwSD3UX67W2G4YnoyWENhiH42oPLzwSRPicYChc5ieWHaBgWwSKRdaLsghorbm4m12v30&#10;wflycnG2nKiOzxTOPdp8ChVj2YtDpxdtWUrTaZuedQK3YbtGrPeg1nAbJ3KpR9Oqy+xGpLUuPdII&#10;dh9DhEodVIJ2GzcS1jzceA0qRdJxbJStIjwBCDZW/BgruEIWB5D6Gkfic2qODYMZtw/iVphlCcXe&#10;LDPQhTKunsRoNwsuegGu60KHIlcH/jYqyQOdk78ztmF8fRcjQWNYi6TvZXQspSZ8kovgTg8MvUGn&#10;2ORZl154nYLwNc5g4BiVxnHj2hDe+sdoNpBtDKAbbvGdZ/mHcVDy0Z46t2GCQaJxw6swzzWO5jcb&#10;uEZLPVxI7mPe13zmXWL5/bAkqPhdnyuufPLDdZmrLkYbaJ7snUTFXOukMl/Pjc+AOYozcYlXWnnq&#10;NKRxK0XfZ5o613wro5DXiVHvrrdKExmcINdyeh5R3VEGG1FVJ84vkR2/IUWEI54GsA1io+rFbsJI&#10;MVJVvYSnfH2uORI94IkRf9Yo1iCMSV7pxpyJkTwejJPBq46i+Fn/nHfR3mginQzcT3zylcJPLnfv&#10;3bfx/M53vGt5z3ves9y6c8fPyajA/jcGw9io9Q88YweZi1LyVh21G8M487hR+vIM0bkUxDD2rrGQ&#10;HeTsJBMv5Ymh3e2Xvk3V5GKx+j/93i5hNQbod8ojvKATFrpeqz1tqGtc+BZHt2vq+rv/4dVtE68F&#10;roziNwD/8t/+jgYxRmiM0YEKuxzbMH5OZEBJnpyaMIrW+AoPYzeYJ+tXv9HpNWAUf6SVHpnE1PQa&#10;gLy+jAF+dn7hK9G9fe4rPvDkw87yiSYNkImG9y+zUDCwGaQMaHaD+IIbrzvaL4QGx4M1Y9DXwPax&#10;Aj6N/clQ0oHfLmeBwhpUJM6mt4EJ4mn4esDJZjmqyOz0aUpX3XniFL+NWRbofN40Rm4meB4W4T64&#10;3At3LPpYRjE8G8xqGV1yxIBWRfitC5IVw7jkSw0vJJWnSOvzZHAluh5TiUDxRjs41Oe0T8JijDSv&#10;3Dow3Taw4owsBJF5OTyJD6hWOQ1I+Z5WRoGCUyeqI9wJvZAJR9shvmgv0IOfPDRs4G7wjeZR/8hl&#10;EYIjcEGzOG3WKYeDjHgcLtfy3H9QJvzZEPQ/Lho7fTtSS3M4PIVxMeuHCBVunZ2HY1kWcfzgrAxB&#10;/52OoeRwHc6n85PL2JzR/CBxZ3A2PuRK925/o2gbvHZzYdy48YwB+uFOaaPThJoQRt8iY9cZdS9D&#10;yf90nS8bz0mIT4vOV1uWI5KHhvmCHfVAfdMv0qZ40w6M5Yyp9gd1chq7gN2iK22DsisQUTS8lf80&#10;2Iwkyc4Gd9ZjcyMhCzhIfXLrBP2GujOMdJEhyl5fXKsOvMsOqu48bjoekRyfFFugfNwn7NoZysCn&#10;H2ZsKO0U1mjRIlmHZmxe92Xiea4Tzzum7AyrDTGMkZONgayT/teNN1LIoL17797yybuvLn/whx9f&#10;/vPH/2D5z3/wB8vHP/7x5Q//6A8VdtcbPu9973uXd73rXb6dBrV8qxIPj5+pT8kgBrn3OHXhWcI0&#10;/SNzceqKldBvo8CVvv0PcBvCqc8qC+WjkJJFnmD6Z48Hxl73+YwPXHo/9Rq3EgLItYMemfcYA4wH&#10;kHZFz2/84R9Z3vdVX500V/BcwHi6gtcJH1Rn+/V/+9vp8IV0VJ7m5e0TNoTFiMsADu0rTPsxdJ6B&#10;DC4GmeJ6MTatPJRZ/BKoZmSotVEcA1nhppWXrlj93mTx/FojTZxMNCS1XOHO7t5y6/ad5ejmTefJ&#10;DjG3TfTE2ZMmiyZ/0fEpUb4MxXs/DzW5sPC0MczkvH8j/nVxV54Mbg/wjG2Pb8lkkrdyAga+w+Tf&#10;cAlEV+nRE3djJp/w30yw/FasgfxUH16gqVe5oJ96Z1KaEEPYxrAW8BjEusCQIczbO7JTLB5X9tKd&#10;WyiMonMBRX9SXsbQaMLZtNqodZvroiELF7+4A7a9lQReMIYE6dsgsR9XJ1+84E58Ys1ug+mt6nse&#10;cMlGmYr5DCCu+4YOL1geG/LTTnZnmcSZFjehZZTy+ED4jIVhMJTsHAIXWie7SfMscLsIhi6kop4b&#10;dXhhNEY0NAYd4433Ft+6fVvj9EgL/K7GMWNceiFHNLvGft8qYw9X2H+p94Up7s4NjNTwelEeKF76&#10;D9psQ/GqsB6fhekT6Tcs6jGEyy1ecCk/xpzSKKHdosHUB7kFVUj9aEvmI4zi4IXGEW8dQJ3UZSUQ&#10;ogdvurBRvLPn8jqWZBHuv/gVJ22hIELtVhx+QvrPmHcSHN1UV6PdYEho+ER640BuUcO5Sro9k1so&#10;ml1jXvXZhpZVIJr6bwmxSz/xfOW66zrMRQXjofNz+S8Bi3msfImbLEhNLjqkWCMKWSv9WnI2Z7Rm&#10;wUMmiFN8y5CfjRvfNsEaUp2k/yXB9b8kyvdMcyv/amIYk94P5mkN4+KJ9+r///7X/9UGMuW/ffvW&#10;cufWbb/Czrcl6Ei/Xds0pagyuVzRvecMvtSal36utzZmQ4r5GkyhIqPlyCMOIR7fIow6cpGYMTr6&#10;VIU7wTZEmOV6rvI6n7YEP/+Df3r5xh/6e45zBc8PtMsVvAH4yM//wvI9f/X7xoAxuvNnEDE46Ltx&#10;azBxiGf+MzELsz+ygdtoWZGREbOJ6/WoJgyl1Xgxz3/L2ECVIa20Dy40dEXflDF8S5MEr2g6OTlb&#10;Xnn1ru8xJi/iIckLqNJi6NrwFR7o6v1Qi/WBJq19he0Rrnje7SqXhZG5zOAR3lB0O9PoZ5KkaC7e&#10;NkghdGpD2PXqeqGWnx8qWxODNpQPBwXKSz7t9kLpBUYTkHeD5frTpnJPjBfBMoA3XC1GxDuT+cuO&#10;coxhtZPk+wE78iAv42YtsNBlAdvkG2aWwp02Qly/KUpcL6AgfodBJzRHir6ByOk8oJso+lk4w7Yf&#10;Tuc7w1zMx8qcrIWppYwLjFjVp92EsMCZHrzIjbzE2QZzWNTldBrAbe90BVO/3QCzwneMOpFyzq+j&#10;0QYY8Y80WHGViZXgQhTjlrcn3Lp5a3nxxRc9XvkEO7Vl3YgrYIzmb/S6txIj2YYyBpNat7Ld3CFW&#10;uxvjZz6IUoq+Km4/ZPejxrkftcsCz80KGKXQGBuZCybD20fL0WG5+ADNViLBBsrJePMuocYO446L&#10;Udel4qVooUHSqgZ8Ac98hR5lnznCdn4N6RK5WLdpRp/xmIOGmbRdZ6uMGYgTd8BWNGdTyDl03MeA&#10;fDtA7hA10dZpzoSw9qK7aES4HsHqxx4vRY/cOyHeRoMIxbO8CsjudTARG6NbJMlfEwfnzNTUUUwQ&#10;J1WekiI9Vh1bN7e7ETnqT+waYxT7fmJ2kLmtAiM1Gz1cOPKaNOTw3ube7PmDP/zD5T/9p//Pcv/4&#10;ZNk7yG2C/liHkDeT8FozXC4k3a5ReQUrOkHVE2wjNDwhY4E2oZwJV42BTgG3xqEaZp13w19pnS20&#10;04dugOe5TZhxIYp4yvdbfuYfVKwreC2QHnkFbwh+62O/t7z00svdd91x25g0jcsaVwjdYd7Begra&#10;GG6D2LJIVIPGi5cGDT+5foG+wONQcQLhYZT20Ot8kcsg2sWoPTj055v5St25n5hdlvOzC9O96HmH&#10;R4L86UnR/iCHIvIFH3Z+MIJ97zCo8F4I2R2Kvighl4UkCtmPqivqgN8g2vyKiwz/nWZacopnkD5t&#10;rII9CW1A8cxteWTSMgTJgzKXkVB8oGVyeDJSY7Lbwu7v3ZPj5RU+23t6f7l3fiI8Xe6eyeU1Qhen&#10;ZQxnd/i+eBjD7JJwq4U/g8oCoIWDNmGxR74zryJYD9HsVPNU88WF2ilXO6MOqmT2ux4Ujo4DxLfx&#10;I0MJw8TtA7qsVR/EIaqwXwOVpZ8j/tyv2B05cYOpN2Q6H/RSuOMRTtwRX0fY8qSPUe/RARa6EpNx&#10;kzZtOQ0pL/9gyORRXNrG9ac6chqHJ14vtDGME0a/6kVsG8JpfYKWwW4MdY8+jpHkczyj04ZvgphW&#10;l6VfY4g2ELoM4lFf1JvLoPYlH+rd/7YIkcBuJxeitBdP0POQ0BnPAoim/ljMj46Olr19GcxK4NdB&#10;CcgHhu+XlGwgt2DUnMBZ4SBl9HxjroMty+WYgJTuQ5LDzjR55z7i9Cc0zryxGsO4+feIdOkjjmt/&#10;+B5xTHYC8nQfoG3l+MKx204H7XhNk43nE6qRq0q5aMqFBTrelFHEP1rUsS84KB9jiD5CH1YenpNw&#10;SVfl9zivKnBu1f9ST4k/whwXNMtyOBMl8ZEd7gAiFzJOfUFEvrgtqCGCIke62i951pX6UBrmA/jd&#10;prT5nspNu3jdELCrajVwqsx40uapVcsgHx34Xa52rRv1ln/LWtdsUKi/SpzHPjKcIeWj3ghPXPok&#10;64oUUB+Ubgq2fvLT7PRYeyWhN3D6Hxu43Prx6v37y91jnnfRPCo//5Bg5O4dHNhItvGsuLinZ+eW&#10;v3946Prg1aJ37971TjLlZ/3jIT2/og6dql4oA+WjLyCLw9UjWdRtxwOoH4C5z+OhDWvCFb/LDliO&#10;2Y88Fiwn3NSb0FKVry82oAeQU8lBttIyf9GW1A9rERcD3/nzv7i8/IXvd7wreG3gfnsFbwz+xHvf&#10;u/zb3/09V2ajjUZoDyKPgXT6chvdv5+C9Hv3fZ2CGYhGH4qmweMJTcgA9CBmAAoZeDHumFw0yJmQ&#10;NEnE2L2+3Dy8uRwJmYB4MwVP5WIcP5LBDA+0LgzQGqSUiQUvb5nI7jDX1f66EZMC9xGL5w8daJZE&#10;bwV7YrKhgtso4QxmX+UWxmCpbHUmHnG8gDVQ8C3wJPEM8ISC4Esg9VouR+n9WGbiIwKdcq/wRW6L&#10;KORrSxjCRtH3xbsno3n4hdkVLqR8cl3WwieoaE2sDRFclCfFLHARVv1Nr173zUzJ9NXR4gaHqaw9&#10;STtOxU3+0Ekz1/2ov/ZvuUCPCaAXiwa8xvI/DxAXOd1f8Lse4eGfhPWi61QTH7BXiuEmqKmV0+HJ&#10;p4/ngTXmnAJd7BPBAmkDUuhxI8BgutAF6tnp6fLqK68sH//PH1/++ON/uLzyiU8ux/fu2YBmPPLB&#10;hiOeCWD3S8YGEMMlGXR9IzZtNPFWdcxr78QeQLj7xGjn0PDQ2wgt9LxA/EK3uzB+wpIOY8rhovUz&#10;YEjwirncmpS/+42i/Rcxxpk0pB0MXZjKg48dcusEBju6MG8Bc1kBXxhNNIAD9lh4K8E8Xlp30Lvn&#10;XLDJhUM9pj6FqmCMJ+L7dgXH0AEtpLDwMlZWdF2RH3O/YqRt077ZKe/2C0YUceUqWYmuMHSRB14T&#10;iuPytBITkLV7ifIzVjjjl/t2ecMDb0s6lnFL2XbV97nNws9tsMYpHD63Bu7zqXQhBrCNbOU5v7WE&#10;vIzKIvmuukC5fwqh+bDMuvkj+VrnMG53d7Tu7ahuWPfE77482gBkXHtdJB4SkFdyCympx4IQaBeg&#10;quzqGG0Fw+0b3b/iO797+Zq/+tfgXsHrgLfimP+shO//gR9cfvrv/2x16ktQvdUGskZ00+AYXE9D&#10;DaYelAy2+FceeYKmR1gGoeNr8PFVKYxVZpSHFzopb17hc/vmreVw/1BMXVXzChkZxHzxinhMgBi3&#10;GsL+C5K/ZMd9w0LC/CCN5PJJWAa3y2VdkjeaieUBHGMXI3DTCG6DkEnK8RTfA5zkpK00yKFMgXWi&#10;eRJ4si238VnQMgc6nwoUIAMd0QeD+ETG7vHZSSZnG8Xny/GD8+X+AxnHIEbyRQxj/MRhtzhf3wp2&#10;PaSOgo9pKsZmSZ9dptZ/0BTEv9CefCtO+gttV/ziAdu8GQ3tyO88JsAXXPmD8kIb/yiH3cKnlG0b&#10;ui4a6Wurf6YLp/obKEV6YZHPB/ZkMHS4a3/OxZoYlJuCPBVS16aoq8cSiCNZDlE49S3FfCH5QP2K&#10;J+WP791fXuWJ+k++sty/e1cXsqeK98gXpgc7e8tNLfyMVdqmdx2BGKv5d8AXychHB+sRwLURVPQm&#10;VNyRJvrNRlHvBGOQ20iAFn/jDTSghCOfeYx/nTJHIhF+jC+Q+mUXkFuS+DLZ2UPVAa7GHbzMF2kv&#10;4o+5kCIzf8lhl7h31q216jMpEhcq400HjAKp5vDHgICCrouG1f944pQucRqaXtMVFEmfbF2bYhbs&#10;PmoavvzQPLfAxy0wCL0L7jSKofDsLm/K6f4cIFP5yNP5BqJDwF/+JBF9Snz+JVQHm5C0kqw42eEM&#10;up/p8AUQ2OX2GYBafQPI2tl37Qnk51WhzLuY/uwQqxMu/PfBszw8SHekNY2H7thNfvXuveWuXF4t&#10;Sjq3tWTknf15yFmar+OeQMFGc4jV2P046xxfpWO3l9fh7Sz7wj0Zxrsyet2vJSNtq7jCjMGMQ3bI&#10;/SYN6oo8yAiZndd0bELaKP8cM/eovhUFJJM7n/ee5cP/xS8l6hW8LmA+uoI3CX7r935/+Zqv/ppM&#10;8tXBM+Gn0zc9woS7YjwNe3AZnV6DSDTyMulksPXfkXYZeNBCFicWBA6mJBYsv8h+T4vF3r4GMfcl&#10;6spZEwazwzwYSeN7iLXIHh0caIE5XA739rT4avCLzy7QdQY1k6PQt1OUTiATbu/2jMFrfpAdi56Q&#10;PEkXZpDrpELzdx808S41Fgs2FpUJmEAaLwNS9aK04iqPHDutJyP5MWC5h5i/qmwYC7klgnuKdUmR&#10;b+JrZvNbJNRoFxI1/NAlw6h6c7lL9tC18gSs44wECf3vAPHxwC+dAcsY5Sl+0/klTEcvWrOxZJ7Q&#10;xkTRjelJQrXNbGT5sNvQ/vDatbpVPuv5FEj4M+KArodyC/2vhLH8oGJlYVz9cxqdnppbopBWbYfh&#10;UW3wPKCq8A6R8ZJ6Jdw6SSZKWBP0kZ/x6be/qI8xb9AHWJwZgzL5bBAfCrlY9XuOhfwrhFw/cKcL&#10;YO415q9dL8rWgfbgoG0EyBUBbkPzWtdRDqUEvXvoi2+M4WDPRUalyXuLiV9zmWQOt9DZSA9O/gfF&#10;u8QaUzKCPd4whsWDX3dKuE2A8e8ctHjkeaSLBB6yQ0ciurQK6zajLJdCyezybsd7mh+SfJ6WdpsH&#10;jPjoWICa3Te7Z3J2v4VWVPoMcwlvCTo+OTb6bUGqN/hORX6q4My1wZ6PDaKHXuV6HqCN5Xqc00BR&#10;qAxi0RpbRvPFYz0gfKBkN63cJMFtQc8hU5dVYZSPuITb+LY4xoIIy1cAfvVpysbuMCVjB5j7hbn1&#10;gtshMIrf9/73L+/5/M9bXnjxxWVH6xUGMF9k9atFFYexwbv6eb6DPpUZWFkkW2HqNuOQvKUb5Spd&#10;KIs/06x0O7oCY53e2+HtH9c1/ujjlJGy5kLNWPVnlzg1Dn27BrUg0e6j0NS/KE6j7QttDEuvGMSi&#10;4aMrKPp7/skvL4e375D6Cl4n0DOv4E2E3/p3/40HBe/t9a5IoT9icQn2TsrT0FeXvaAMTOM5LxG5&#10;z1fx5YK75fqvHI12Bh27xQf7B35Yhx3iXS0WF+e66r6vSfTkTINehjhvjZAR7AGrgyG7D49FTvJ3&#10;5fcVvwYgH+XIfcVcMZNfFsCeQDPBSklhT8aeeIw6gYrXfg9sxwnfRnMhcZBjR+G4Dc4nRNwnwHxf&#10;V4NlbWFyWSGTkdIyGQn7qW3eo4kh7N1eJXmoxnio+sZ9IP3BC7UNhjHfwQ9P8XBrUvMxuQ3WQl4v&#10;KhPAp90VWb/LyzPDdtkadbIbozZ9ykfxMdp8MVVh3Qc9gXecolWcEc+85pP/pMMMaJ1SuyiG1EP8&#10;W8V6Jvie0gL3J1why50XD7kcbkf85KUIuNntTYY+ExbHHOslOnVdfqUhnQ1jtcPzQY1Hjw/VlHQe&#10;dNURdN+v2HwypwTKTW7+V2G0YBAfaEQeaRzf1AUuyEOv7jfIqsXX9/rKFdPlIF/akwXZDfQU6LY0&#10;hUy5IPQ2pp9osSdP0IZxdqf9jxPlneIO2rkIUr0+pY34J4VbAhhvue/eb8OhvTrqpL8NC1A0c+uB&#10;5jHuJeb2iTGWnChu2nXGCgNKtxlcznKLEV75Q5t8HMSf4wLbaZ8FqJc5UroqOuh+XC5fHD0+lvF3&#10;fF8G8olvI/DXS1Vf5B8zTWA6YwA7D9ogHbrfNXp+mPqj53lhzwf9us2sTwmn7mmDGdtI9gWdD3g6&#10;SQGxpQTa6VBh4I9/OXqOM0/zqMpDGGPPO8BnJ94tvq5FkHKi6wsvvbR84Mu+bPmSL/3S5Qu+4L3L&#10;Sy+/tBwcHLh87KCzQ+zPRQv9LmQJ9sPN1AuKNZR+bQz3Rhb/isZ9pDGIYfxo2RNiHO+o8N7MkhyX&#10;Hbfqzvdwa0za1Xjwm6Coc+JVnXgak9zUCaT0Url67WHOd5s3OlqOv/AjP7F84Jv/ojhX8EaA9riC&#10;NxH+zDd84/Kv/u3vaBGo3V51cmP7Gxk8QgbPk5ABYgNXA2lXAr0TDIpnA5RFT64nIk9Uk0uY45I2&#10;T64f6qr69s3byx1dSXIvMYvFQybNM3aguKqVAcz9V7vZQWaHuG+bYGK4zqSjgZiv04FMkNGHp7v7&#10;qXf0yoKnSBMy4TTmE8ZyPZy3wnT4fi/lF+OxYiHQQgWWH4y3+NsgfRtxLgWLXWUpciacCZmQGplY&#10;eeXauKdRyR6qTb2rrbLb6BWv3zfMTrHfO1y0S1NZ9QRH8Z4ERN1AxQWd7hJonTPNKm6VLemL3kJP&#10;ztJ7GCrlGusYYfQ5JnZoI+0d/6znNpj/pHJ2WabwlGMNehoQxXUqHRq6fhxmWZvoftV+jkFXfB+B&#10;9oltZMcGg5iHhhg7AOV/NqQOi7ILNOXx06gF3kYm9a2pmjc5JB5GseKKi9F36+DIt00c7R34Hlr+&#10;DfInf/c0huXSRjbiZVSCFCoLtdrOkiLV5ypw98/yOhB93cZC94U1yGHIgm99pXdfJA+DmFikdew+&#10;AtQ3FetFn3Emd734FNaunneJPUMINOaMgJIjq1l7OnGPNfdXo083XPfh0c5rCVdwWYt0OSdN5Y8z&#10;OFsgPnEId4T4L49bkIhJtw2uE+bKYA4XN3OHknQ52Bnu9/XyMFnXGfMocbgYmvNoSZzRwXpegq4z&#10;+ovG+C5vaWCuL5xprxXqe3mQcuq7Sg8iJ+ieQs2Q8ZjPQHOL7sIRz3Hhaaz1fbmv3n11+c8f//jy&#10;iVc+6XFIFIzdT776Se8KMz55AwvjAJfkF9w2oYsF32aiuqJv5TIz4hsB6+pyV5+m/OWmX7M+Ywxz&#10;CwXreTajpJriCO1SXqlm1EnAzNww6qjycSEAtztzC2NB+tGGKnvPSyvkAuH9X/v1y3f+zNVX694M&#10;uPHRX/nVXy/6Ct4k+DoZxv/L//z/Wv7f/8//wYNlRyMEQxXXhiz+mfZAuhzzecsMnMTPgEx46Bii&#10;3OYAZqJiYeQ1TNAH+4fLrZs3bQz7HadaRHdusFhypYosxWPyKCN4j9sr9oW6umZnmXuluHfK90tJ&#10;nt8/rDTeCWICJC+5TCCewI3ZScO4jRH50B+n4C9RwhxHdUV8JiU5nvTz0RLS5X7CTo8sx2fiILKw&#10;pwYmG08W8GfoOMXn3AvDxoQPElZoSMLIAMnfmEnI5VS4b4FQIv7Ktat6Gvt58htFc0R/5JFP8lTm&#10;RnRo1zRBOjSvZpGwvxd9tT3tVm3XO4udTlkl7sQbcv3LkQWq+XAS5oWp+D7kjniOU1A82qTrn7J2&#10;+6eN46c6XQvF84RvXoD1L/KbEz+suNEri4wWkNYxMVVW/opc9eRYDXV4jui6b12wZa03tHhcqDnO&#10;9pm0QsrRdPNZoG9oXGDEWqe2Jhsmr3VR/6PsvjdWizKLtKMoDPFDfyPty7iv8akxu3tNY094uHug&#10;C1sZw8Kjw0OPV//DozToRp+gOHmrgQjqXTT3VaIrhgJf9SIfEriPUV86UjfBtKtqB6FVP+ibPkmb&#10;RGcbCsqzjWE/hMv8Rf14rgotx2nINllvHu43dUHc9+fzIKsfnro4W84fYcQonZXQD2HWRfMs/qK5&#10;xevO0c3l5cM7y8H1HcWRdCF6uF6URwREB7e/XI/n8odfYxmf0iMHcL0J8HV7GYpOO6q85AdNqe0m&#10;jrHowZuAvGk397n4PHdE33CgnSqkypX2YLPCH1QS2kClXYRcrHOzQObljE/LUt4pL21vSeaX1JXS&#10;yUahsMvWxpzXEaHXJtYp5iXR/JuReSquj4qLTPcf5WZXciLvuudavqCKPrw2DaPWF6Hwpe3xQ/UN&#10;dsN5l776htcIIWPq/v37yx9/4hPLJz/5ieWeaOLkoxyJ6w9cyBjm7T+0TeZPaVP16DWN8YyO4qEX&#10;48/6E18um1S7vmVCYaK5bWJPMtjwgsZAZr2mPvyPkCTnnxnlAOLX+QbP+Qi6LVY3642/ZTDaipBK&#10;KxmZ35TfzaPl7/7m7y2Hd15Q2BW8UaAvXsGnAP7V7/03y5d+6ZcsBxoYBxog4P6gry+HRR9qQX0a&#10;Endfg4q0Rg2yDEAmPWgZvewC+6/TuO3HPRDvzs3by0t3XlpefulluS96lzj3FLOw3vStFDe1gPge&#10;491dLbB7MqKPlju3bi23b93MBwOOsgCz28yuc+9CefLQJMLoZOB60mJyYiGbkJ1VwrPwBMeDZuL5&#10;nltceEwGGMMsjm0Q11UyU0ImlcdhLEyXANPJCuv0j6wcSW+qIpOfdQbFXJEFNNGGQQgfPWV4EH/V&#10;US70Nk7QPq95jYN7GWTRIhu75gm25DbM9TLKuoFMsAmxv+L7rFPC4s/kXghvdk2X31jHFNbQes/6&#10;97T/WgGpWVwrX+fXHv0UgFzaJfn1odbsSsxpnBNvE2l7uzqNfqH+2u1/KRQbVeyhH6uf8HaXvI+4&#10;+g08Ia9W826u6F6MGcu3NT5fuHV7eVkL37tffHl5l8byO194cXnp1p3lti5yD2Uw79Apzx/4Pn//&#10;1UuulR9ZY3D0fcVuU+rGR5TsMQG6XoAoPmJ0W5pDuSsaYANCceY+Qj5GeIrTC86cB3VH3eZisucE&#10;XG6Z0AU1Bowwu8StS0HpZ1BA58FDxd41Rw/yUT3473vr0eOHnBWUpAVImIXOdCDlf+3QqeYcHnOR&#10;3Z4toH7nwkNSH7n4Vpm0nmD05r3n1FXK53bQGmLRYiC+55mGUSb3Z5C2Bek7itgocHpk+Uh999jD&#10;GPbGii/i2DXeyeYJD2NrIPqilviS5VvvjErbyGF9c6Gf/iNXZesy9HjZ14UgF6WfvM8X7P7QX7Lj&#10;NW0fl0H8x6+8snzi3r3lFRnFr9y/pzih77KLjmFsIzpzNcWq1aAgJbNRCyoPY9HcO8zFwTCChd41&#10;loj8iwtyIaDeJl6XicNXc+RX+fZFE0ENhKm7GkN3W+CvSJHm8/f90keXl7/gfWFfwRuGa5945d6o&#10;5it4c+H/8n/4j8tHf+D73OG7z/fks+1eDjI0NWiY9HprpKYUu6Rl8rihBdHvKVXcw8PD5aYMWRY/&#10;BhJG5cHeka5m9zzJeDeIwZURZ4keaZr7kMrE5Svl6zJ2GbDwNIp1nS4XDQrpNR6luJmonJ/k2jCW&#10;QZvFLJOPd4mViAWIBdCLIPHxSyB87wwrru8dVHl6N4MM0dTGM1mK1xMFkAljpRsu42WnGJFMtpQX&#10;V5MuYWSEbsq324VFgbyyWy0N0FHoPKsMbdinXJSn3PI7plSIW7oQ4PwuB+ImVGcnnsog5N7uveu5&#10;XcW793WB4r+qKZNiZZFJueIGAZdfbh7clK/K6zj4fQTsrtkb4KFStyXGYS6I0ua5vUR1pTBf3MiF&#10;R915N67qlbSIdt3YDVoPYS+KLDDjdp0Ju6zeGXWaLktc0kZSFUE8anZeaFoPGxHwdJg3dAzgb1mt&#10;W++6ctvReAsL4eiQqIbknR1cxiQPQ93XQs1fud5tVrs51sML0SzI2R3uL0X2A7Pm19h02dBXYy6G&#10;jLzK94EWb8YU+Xzy1Ve9k82n23nYiL/V/ZECLmaV50a7l8Ky122M0t/Zret6SKjqQOHzPaK+xUs6&#10;8TGf8W+T5O4qhXcLjeqXIwdEIISvfmLEMT+of5jOBTVzwB+f3F9e5W9u7/KdKRyTL4Zg7xQbJQrY&#10;lw7XlJaafOfBneV973z38tLuwbJfhghIm+FSHidWFTIV5kI8+TOe01fpx5qPiscc0PUQcekn1CHi&#10;Uib95LdB57kZQzBlj7IrIKMhfUs8CQI9njQXMqZo237Qq+cZNhGYZ7poNjAVf1853VJ/eXH/aHnH&#10;4a3lxYOby23+7VObUI7TemDRmxWUj3Ip7fi3i4IMXdVeKVKB2ltlcwj1WAEmy0s5Pa8oHe3AqGSO&#10;ZazKrjWfW/aQ65EJT6fMw1VvqjP0uMeDcdJzZ19rl/osfZcv1L364Hz5BLu+0p/x4/6hcpGGfv+o&#10;BFMS2oQi4aKz2wZdVHH7qqdD6kbGNRdPXBCgB3V1wJskGHPo2brSDhKGjhjB+7u89eWh+zfjk02q&#10;fcnOG5m4oNVYZYwK3PfJAxTQb3zBIWCcZTNIY0B5scad0RdB9bmsNyD1n7GUef/G8k1/54eW7/q5&#10;f2Q5V/DmwNXtE59C+LwvfL93Wv/H//i/1+CQISPc23L3NUigL0Pfe6zZA+QdEV5oNCj2NMlmp1gD&#10;95oQ40iG8eHewXLr6NZy6/DIC5NnTI07mbhyZQhcaHHThMQr17xLJYSHy86UJ0AhNBNEnmLXQiTU&#10;SXHZxYKngcq9yPLzIEc/zOFFpTBfdys/Ax7UxBSDCEOyFkHxzk0LO67TKT+5qEM5OJhCSGvec4BK&#10;H1f11rTWb9PMTZ7o4OmcSUueZJgIUHKYwFiMvHgI8aMLUVuXkcyuztDoXa6hIkeb4j0B5jhOJn1Y&#10;jqFLjBcRx2IhYQG2y+ITY3E9IsnlrLq0Xycm/OZQ5FBkV64QaHoDdbIuVop6UXtpYvcT0mKmGtJe&#10;nMX2xO4wjhLS1TODg4ryYglCz36VlTjQLGaua1whATghlO821rEBpC83DrrGmzSCrHEG8iFvDFWM&#10;Wi+eKl/LSIs1iFFh2RHWmOFefvFsENB2CvTzA6IxhP3FSI1rvhTpr0VqJPNPkWnNATY6yVMV2/f5&#10;s2jyAE8KvSynp2cx3LXwY+AydvH7IkJRjI7NWS5qynWfR0/a1LWQuBXN8dub+s9i7QtqDEFVFIaG&#10;F3GMQrnE6X5FHhjwvl1KPt4lAJ4qP74Cicu7vY819/i9xNI7WgRIPxQAdSIP6oJ6eWHv1vKOm3ds&#10;pOyIZz2dqVNWOp2EviinvMrTpRUdxFDM2HefFa9SD8Dv/tYhkOjCRQv9U2HSqo4Kxi0CJ+SmZPdO&#10;8hPiu6HC+58AeeH4okcC2+2PcpCfDTv1nyNdqB3u6IJNNEapxyflUsH6NrAus2tIP+iGnnHA0a8B&#10;CHsYazrr1P2BEWlDWGLQg3y5WMw77YP0XxuOGI30Gfq+3KAkiK/GtPHOBVLaRP1D/Ze+8FAyrmlc&#10;5IuNurhjA0h5scZ43ZHb64rfCCR/97MY/2zy8E8tb2Thnd70GNWh6iP/JlAO3nFNvVEO1b/SsC3D&#10;JsINdSSM4gNunzDNRSFjtsrEGFBZuBhyn+fQBDIfdC7KxEdQYhBHRy5MbBSLRn8M5WwEpd09jqg7&#10;6fanvv4blr/+a/9S3Ct4M4G2v4JPIfz1n/3F5Tu+/+/4KhLkCrJd0xpIT8IsgJrgGnWpbWQwVhwW&#10;Ue71vX3z5vLyiy/6e+68folBxF/57Db01XRj7q8SrQXTtBYf32fF30qFHSfxTpdTdpkKveN0Wli8&#10;yF3Te6eXhb908ATciFHNYodBfT7lSxoWP8XxFKD6AZiyWaSyQLwGUPpIEMw0UKI2eAL8fW+lQfG8&#10;OGlyWhcpi1uhZIc1BZi5+hNnCn+jgG5xSrcwfZSea3ZFyPEi1jpv6EfgJu9ZcFlMkr+p5Xwzoaql&#10;IXUX+rUC9RwXGTq7DbruV9qo/gNk97B29/dk8PphsL6Hn3uDcx8/fvjjFiXNBdQrotc80lb+90No&#10;gxh/tR9xoEZLkERh64VB4nQQwn0Ub4XHW5MsOi/fX1p05+ZwHc23O0IBdutjpPnVYcwRzBc1DzHv&#10;5EMdfXFsbZMUGIKaUAzFwydTqXbCGccrrOWmjDD0g+hyw+LU8ebEz4DUw0pPCgoQ+vzQesypoD0r&#10;Wi/HgO1cetfeu/GOqBPb/XKjCYmILYeyupD2Fa6QcqQspDPdbqEDHTfxZxjx3F8fTwefTynT93F3&#10;7Mo4LZ5Rfd64o3DFpxxsyKij2Mg+FP/O3sHy4uHR8vLRLeHN5aXDm8sLB0fLLRm6hzJrDh/J6FVl&#10;sXPOPwV7KuaeKnBX9QKyC9y3EmkJVV/B4JSKKkN2cDF+1W+13vZD675fXmstF5T4Uyb6GHQh5bZx&#10;L8NefpqBjRQu6bIhhAGsfj6wDGJh7wzz+kHWQdZH1svuDMkpF5m37rywfO8v/bLr/AreXLgyij8N&#10;8JHf+e+WL/6KD8bQFXIv0jBqNa6eiGoddof3Re+LDmJUxzi2DA1SnvzFKH5BA+VIEwVXp9yzyG4A&#10;w9z3uWJsFmYRYrEJnYdxFMeYsN4JboyRK8PVxmz83iEeCxlP9QYdBxmS17sR3pHAld+TAeHOp+SR&#10;Dhq9FG/M256mBEzmoZ4KYxKGDqMlmG55K7UFYrKAd6BzJW9PTPOCAiC7pZBmzTc6dFjBJDcwYl+C&#10;zw9e6HA5SseVFxhFLx16kTKUA7TOU0lCK+6oW3CD7yQBe+DH+1aBjWabPaZTX88El2mzYE5NXYOj&#10;tleIWJ2oEtVNbreQMWwjWMZv4SEPzB0d1cOtMohtFOfdwhjRLLYIIY+M6+TlVnAbCDUv4AKtk9UV&#10;D5oLy8vAXOLbSZyNsljOZrk732GIV94dzeF2g49D9Os5YVwo1wUyRjHzAXzCMYuByEteI7PKgXoh&#10;bK92ANlRA1yuCWPy1EG5Z6xwoOM/P0SvVbXW7/mg8+fclH1yKH9uP1tDHSD0g2oiMYwTOYZU7+D3&#10;BYnDCsgrUHVZsOrfZanwgfx0isRLgWgzrPomX68zcuEhGwOThz7ZzPEnl33RuJtnYrg1SX7+FWXn&#10;li823hLexDDmeRnRL+wf2jB+563byzuENpDNF8p4viM5d3bj3hbeUjp20fngBoava7fqjBHmhwLV&#10;daJhLiw4+d8c6xrDOAUVlpvUYPoQ2EZxdnzLAJbbt5KFFzprY2P1eyEX1P4XTIa+d9+V91/95Y8u&#10;L773vcrhCt5syKxxBZ9S4HvsP/Pb/345sFEbhAZ5v+ETUcNr/9rD5UDDax/afjDGso1rIU9aH2oR&#10;BRkwDzGIZej6aWRNikCGdzCnLdqTlA5cY4zY3s3pvxT993i5obNgxdDVotYD3PETFtQkAW/QNVko&#10;Tk8EbaizuNVUZFA0o5gGVUEQ+onIeaXnsA0oWUBkVlx4ZIourUBhZCheCbR/cudVYYTNPNHBRL0M&#10;nwesYlUKbrdRY8IqXP4BysD5tNcKlqcBVuFlwWYMPgRSLKlkr8dbA1T+qhPXBPUx18lzwFwWSyE5&#10;Mgu7HgZiKLLoUjf4Bb4IVZ9K+8eg9P3SwnGvoHewdvwAa/eTUjr5cdiPbJwsxI1Axi4xw0ufYPR1&#10;jIoftUITf2B4nDsF5feBQtZLaAMCw6uMY8Ks1Bp/BucjjD7tCmv890XywDIOZi3IO3lAm2mgFthN&#10;y2slZRQz9xG3ojpvylbSnK+oRoePo2CS/yxwVlUHqYcJOv+ityH9x1S5AditT96li67hmakIzFV+&#10;cE0Vym0L3BrQbwfKWx/cFS+BVc9NnXGFk7c4QuLJneI3D6Acnr/pf7Qp/b02ZULnPmCw25h/CYZR&#10;SnrF4f5pbkPww+MybkE+HnUL5AFxGcW3Jnzx4NBG8bvvvLC86/Ydu8ZBy70dP+F3DnlgnGcwpLvy&#10;fPQwtwjGrA2wO+2NJPGtX4VRbhvI1xif3KrEzRV+OkN96prKyTjPfep9O6Hvf5bLrR2+vUN52iVM&#10;tG+VEHpXWdhjw+ss41a0+7fy/raf+MnlA9/6bah4BZ8CiMV0BZ9y+KKv/frlJ37rv41RrJGFwQvu&#10;aop7Eu4V7hsfLPsaHPsaHPuSNwxjTfz7mjy4x5h7uXKf8ANPmP5bRwd0FroeZJt0doi3cYpX6EE6&#10;MIO2B7FRGXkwS78sNM56oO/dc9hKeyJBb/Mjd6RBdSElwc/JxmoB9GPYfFwfW3SFNTQ9XCsQnMsu&#10;jiVkF1nUhpDI5jTyiafCHBpv0YFwLsenA/q4fky3jj2Zqv1qIqUd53ZzCtNIUU5VEGsJ7ew7f3t8&#10;uByNW3w7I7pPRRe+RcBFrnJXTQSL91rBNV71yjHKX5j6XF3infsTvDEEcgGIMYhRoPQKp3/1Zez6&#10;7w1tSZsmL7JqgEzutHPF1ZEdVsmvNIR55wl/kkqnSm+ZK9pPiGnHDCh+tydlsq4yDvKXsYyE2fJS&#10;uskXcTgSiA5oOXQSouv2v0e5gEh5nNaCZrnFoX7F5XxDteeddl1YhFP5+ljp1IOOKuMcB5jnnmdB&#10;6gsgLu3dFwjhRvYqs/3A4OO2LhWhxeIMg7hlOEyzp1w+uoRRjEHMWnCk8vMF0gNuTZDfO8WFQNN+&#10;kNo0bZf2cxyiOWqF4zEfP07cAIwiBW5f2tP9WyiXdnQ707YOk19jILfNXYxb9M5OTu2eCy80TljL&#10;WNP6/no/cKp17kCIIXyTzSDpDh4pjJ3gl2QcvygDGsPXaGM4BrGNZVC8l27fXm4dHS5Hh+xG82Ad&#10;tzL1rRvKR/U2Xpe6o4vWxhu43EaxI3dXF64g/+TIMH7Eq+QwiDXOpfuZ1uHxFiaV2R97AhXJxrFc&#10;HnbMG1a4beJhGcbM4fTRuO5fQtr6K7/t25dv/emfqdq+gk8FXBnFn0b4ph/80eW7f+IfeBd4NXxj&#10;HF+Gu7gaPG0cO91AbrFgp/i6B7HvvWJAaSAykNK0umpl17gGlpHjEtrGUyF+JtwGqMiQi9+u4hoJ&#10;qzjKz/4J/USz9FyN4NU1eJaNy+Sc2RZMPmvE5wCLKnnx5lysx8Iuke0sXdaqB6Pig6VjRERiSSq3&#10;6EF2WEGVNXLAYl2COjvJU8EVNFTMyXrjqC9okm0DOUYISLQcA6asqCO8dlsXXIcWTPx4w0jKQIJX&#10;/1sKqKAG05P/tYDrMm7qXagiz4bPqGc5aRN2nToUxwFGaoswGxLclsRumrEeNFN7Oo+WWvmkXTGE&#10;Y4DYT9t3fPwKy45X8uXBpAY4SOzxXNLrvAluZdoaxJCyQTUbWC1XqZVvOlzpUP0xt1Ll36V8vjlG&#10;wQXGsG+9Crr/WptVE6hg5NqjPBmVIG/s4KMdGFCTJiPNBi0i8xR0hVWdAnYn//NAj+vXA86/DnRq&#10;Hy5+5tK1PoTSOcawUAWxsci9tjdvC2/5VoNhFCsFenUb+WLG7oqrMd/YaWbUqaDjbIK0oy4L3Qfp&#10;09UffSGoOOmz8fPmJPr4Oc+2nJ6lv4v3UK43eNR3r2EpsrbBU1/xNolkSLgc3maRB95AVj6MaD+o&#10;KsMVYxej93Bvz3gk4/nmgfCIB9MP/TD8C3duC+8sd27f8jv9eQ3p4dGRkXv9eXsLn5AG+XT0DRnS&#10;MYZ31Gd4i8o17/Zi/J5IRz5DPSOvgeOz0ifq1zGSC6ExnhkDqh9fNFBPktV90ifhO9/3hcvf+LVf&#10;g3MFn0K4Moo/zfDXfvU3l6/8lu+wwWuj97mwjecYxtBtFPeT6r43ikGkCUhTlSa5PC/Lfb9iPxd4&#10;ftMpk10veMEKkExlg1voWdH8hMX4ZcIrg1h0dpJFF6/D2zjutP2QgmUCYqK7w5x/2M+COe7Tklwa&#10;1nnmlLrTycUUubkoBDfA/jBHEPFW35sKVq9EM4X6KL1jEE+8imM7xUfg0rp9jeo6+raYbf9nENye&#10;uIUrEajg1wRJEkGub7uFMz2jK7/GqM8kDw9gwY+REGPYLm+NYBxrsXQ0Ry15PpSOxRSDkzg6aHfT&#10;xBHGAMHPqAskx0CLtTwRYE5bUA06+j1tfIkxBZCvZajMrWuMIeaDh+PZAz9YZKyd4sKhP7IGRpbl&#10;whCkHjkWP4jFfMhtZFzIOpICIIOrvNRUH5O/4gPtPi+k7JwaL4fWoaH9g186mNYJd8ytOuD4lgnh&#10;DdXTriLwuW/eWf2SDOIXyijm1ZquGcVzHW20UzAGctoQEHfEtSLEq8N04aVghQNNdnu5LYU2jtvP&#10;eBBYmkhct6f4PRYeYAgLH5ypj/BwOA93Hx8vZ6cnCx/kuJDR+UBjBAPab0jiozjiP4AvfAiK91Bj&#10;6ZHkPFLcR4onRWxEH+7vyUCWcSyDGAMZ+vAwr2rjrS08DJhdYd6KwW0SSqqT7XThuZrj7OLhcmpj&#10;+Hy5f3paiDFcBrGQ8Nkg9psypDMXhH5TE/1erl9rSj0pJzlC1YrcH/j1X18Ob9+hpq7gUwhXRvFn&#10;AP72b/+H5R1/4r2awHV1ewn6FTCFfiG4Jgleb+TX2AjZFeaGe3YBeBiHj20wYXmXmMmEQcWukZBB&#10;5RGV0RX0YFvpgHiDXqEnwL43kmmLWFnc1snBk7WCma5BG8NbmMWwsPyeHD3mI7cnTv3iFx8Cuq0/&#10;dgVCrYB/5lEfDQ7Tyaij/070379gxyEysGYeuqHSNUYah0m75XscnsCewdkWztGdHwd5dP46ol7q&#10;qxcajB/a0Uep7nigwyu+GMRJeBZMfgaXrQHaGW/kPUPyssABrZdZm0ETTHLI0xhuvORHYMmyvEkY&#10;eT4GlecWIMtAGv9KVsGaj70FKW/4HUDi9id+xhxjLRLdn0Fo8ajz+KaaI26lG/dcsqBrDHtXuBG5&#10;iuf7Cu2qrSTED95pTFo+C2kZvbNB6f5QYfh7se24fa9ijuiqn2lD1Zn5xFd6AlMnqZu+lxh/83JB&#10;TVlRVElEUx+ZF4Sa13Dz2kZ2yWIsZLdM+qOvMlKORutWGIgeDX0/KvfS8tCx76VVhlncapw0ouYE&#10;cxgQF72jO5DyUzcdqyHlbWjaSXWagiR389jmeFz6CJAV9eWYyLGslDPvLH5ovKG+s8/bCPb2lxcO&#10;b/rBMx4i69ee8cBYT93eEWbnWPygLhzkWlfEC1wGPM0ApEQ0hp0yd1kfA4dFzuqucanD9D2kreGe&#10;h0uv8WYH8lU8xgW3WvjfA/qJDM3j89Pl3pmMYxm4vH/Zu7AXMphF89o1/KeEYXwaMT6LRp7CkIUu&#10;1Gnyjy60gt+XjzErg/pYBu6xjOx7J6fL3eOT5VUZ5J/koyBy7x7DEyrsnozge6cyimW8YxwfK/2x&#10;DOET5cMOshH9hz70d+4rVhm1iF4UeuyKx3DrfvF3ZBD/ya/9WtfZFXxq4coo/gzAnXd//vK3f+e/&#10;f8wAHqhBcEMTIJh3IAo1WDGC/UJx+TGM/TQuT64LmXa4P+tCg46F9Yy/oeTmQbuthYHTRHvSb/Tk&#10;z6TFopqFEL6mC8WOHAZrf6Sj/+7pK1uQq+fcG5XFbUUMaPhC0uOKL0dn/h1DHgt6LRKsBg4j30xW&#10;jixQNZVGhaof62hhwTV8PfxOWNWJHw7S5JtdEkIUr2QC7c7Q8hqUrJiRbUZ+zwTnWbgCZSu0uDUO&#10;FyXrYiad5e/YNnxATbKj7sQnNG7H1aF4tJEPMWlbkfYrl+TlNAHUA23kFI4ISmdSMnzbjRlpp7Sf&#10;/I6WPGZIXuURQBrJQ2VzPgWt56yr/RUORLfyVL4rbGa0mXKFJOvQdZEEnDeknC5bI/XPgu3Fnjik&#10;MTr6kEgdsuDjBsRHBm1C22n84sbIS3bSYIqa8QjX70XWXIAvRjRjkH6gsc88IBfdmueFVrT7CnkZ&#10;k4byuE9YXySCDWsZ+4KL/NuISVslZqfz2EI/wkQrchnF5KM85WIY+6Md0g3jpRG/5wSlwSgEZm02&#10;ITXEvadcKPPGiaODQ8+TjGVp5yi+WKeefUie/F1Wl73K79LN8Yzid9kJEw6QDDuqgO4nTeOd+Zal&#10;04zNp0lHngpYdegjYFpGH33AD9UJ91TK23uHyztuveA3L9zeO1h2KZzqBCT3Hru0lx/qZA0x0hdj&#10;AnQegGL7WAEFgy5OlSllC93lCVR+XDBtjSHPEyULIMzhFSeKZA4B0J349GGz8KsMj3au+13EuMvu&#10;jt95z4dJVMDlxv7esuzcMF4TXtc6eX03fsK5SMutP5F9gdGK8Ssjl89Cv3r3rvDV5ZOvvLp84pVX&#10;/HU8kC/mfeLVV03/0SeFCv8j/Ir/ifvHMpazO3zfBjG3UeRWilO1wxmofoQx3LdLwLtIM2kcph+s&#10;ayr1lDr7zh//8eXP/c2/6fq4gk89XBnFnyH4oj//rcv3/ev/VmO0buafcOcGeN2YySv3L/G0q0az&#10;XXi7+wfLnpCdGQaQDSMmcCYqFiMNehYW5pKGmnoMTWdiYgnpCSwhmazixihFVlwCTMtDHjZ4NZCH&#10;MSw0XTy/kgb9iuc4khAjOQszeVWGwug/0CFxA3OpVvBi/RSkLFXSyNsWgx7CTNzNU97QFTZr8ZkF&#10;K1VqxuWMGyNgE+ynDuxslWI78rNA8eccEBfJcZ1H+VeYMumgbT3eECTXVeZMfyrBleGx590sG6lC&#10;tUEMLQXTHiZQib6IgcIFbgyV1Fn6ZiPxErdo85SdkLq3TB/ym9dIPuGPdp7DdWpjcNULF6d4JYOE&#10;ybPkGBw6wNHgFbPDcEHGuF9DJWzDwDt5qit/qEOYjy5kpzgf8FH9kdp5Z45peeAMROFNE34gq+4n&#10;5uI3bxVgvsl85LlRvMYxVxHe2H52HEUTbwbXVWsgJ/5NaNZw44yyrEZ5hcGfAJlz2zgPof8hkwXl&#10;2yVUXm6XeOHwyK8ge5F39Mp/tLO7HKj8bKJotfC81ZscQ9ZrBdq+dLQqyn+VtaWnoLuKeap/XyxC&#10;hz3FlwfRtBVGKkY6hqv8zLLX7Fdb7vE+471lZz/vNcbovX6wL5QLDYp/TYiBfE34SHI2kAtI5WGU&#10;XLc/u7Yyhk9OZMzKqL17F4P43vLqPbn3ZCAfnxQq/ORsuSe00evd4PPl3oT3Jccuu8PlZ4eYDSIM&#10;3hi9We/Wtu26wF2RzmFHnq/+9u9Y/uY//SWq7Qo+TXBlFH8G4et/6KeWb/7pXxwLo9/XqME7I0Yx&#10;BjFGMDf1+8Xgmvgwhg+Obi57B4caQPkspt8brEmTBQSjuP+2HBMPs1W525hdnfLb1bI8hQfieiDb&#10;FeLq6AE/FhbTvfAIFWddcCpcqCgj3OamjWG6ZXStLFcdKmOchg7z2WkuR5eFAy9RJaRpIGVZgXKm&#10;kExcLEoV8BYC1Gs3E2yhD/EIdPGrHfVzn4ANvcYyHf+TYZY/R22y8+iKpb4T9XLJjupzPPG/PnCW&#10;Om1g8d8UULmB6JgDgE2dYAz7hfttEE/GAym7DkjlizSPe41n9XcbvvA19uxvl1xGOXQWDlmWXQKb&#10;P+WXQDlbYd4xtpEkxGgxj7DoOxZtp17B+Td0HKE8eMuN36D4kujxzgVxXkvFzpkMhwsZDXJBnsCP&#10;YSyUMerXNCqd57EGZT1JHuCiCzGC/UCVjCfeccvtE+wgU6Yur1F64Mbg7bmo/IQxP0mf3H4mV3QV&#10;rcqGa0dQxGNh2/UCGbq9wAhqVxHcFpV+Rilmg5h7iLmd7lBrwQv7R8vLN28v77jJ55yPlqPru+Ln&#10;C4i76jnuO0hX2bptO58ngZu4mnlub/dA/aTN0GnGlIK88KNu8lvDI5Z+nncns971+iZXhqtv7dAa&#10;iDEcg1h8XpuGUSzDF8RAxuh9qLgPNH4eaJxcSPC5kK/ABR+WkcotFsH7hfdOT2TUnviWiFMZuScY&#10;vDKIjcfHy7GM4BP4GL8Yy6KPywjOrRBc0D0sfLDcFx4XYgTb1cXeejtQbQbJBXOrVZB64fWpjEGp&#10;HJ5cV5fw8774Ty0/8Ru/6bq7gk8fXBnFn2H4rn/+b5Yv/9D32SD2AqmB7sUSvwa+HzzTRHdNE/01&#10;dotvaNLfO1j2D4+WfU2EO7v7HmwYw/6gRi3InoZqEpuBicmLbCMGMAtw5WusRbnj6GRDqsaqF1kW&#10;LCZvo5g9mcP3VbHDgxu3TThe0oqMi3zxhhEPkG+IwgIS6WeDdsI2HnCfhD4UZ7hFI99yoOQ2TLma&#10;9uQOvgUALVacDupXmIWoQvFP8V0ald20TkR1DBj2Q2yCgya+ZbbciRbB2ZC6hS/eyh6QvgUR2vHN&#10;E7WBif9sSHwbnOrD0K8h8TNhFMFycYUuN3XOwlfGldBGCMETcupdNqBFDBXFz9jLGPStPqY366Oi&#10;Wo7rdvAyBn04TDxhiwdGGHELZ7r9YFIDa74NDt2KizOQ6EKPddWFDV0hO8K5/5Od4qDvsZRBnDia&#10;IySLdBuKXwrJW9q5vrh9wl9BE4114Xu1FZ6D2JlvmK9IRx7hR07Cgm5H/InsOE+CDut66Kj2lid5&#10;JZ8NbJ5jJU4b58aKxz8PstJtELMTzAcsXuRLbke3/CW3mzsqu8J44I7PQfN6NnaWKSyyIz+yTE15&#10;bgK1uVb83O7N3+4L3S/ZSNFpg0f/5fVlIO/f3tNFy76MW3+cRv7+YmMbx0qA5WyjWAui3NwCocGw&#10;PJQ8boXhn4R+cM337spoPS4j9t7Jie/9vcetEOzy3g/eZedXhq9pG8D5MitG8LHin8hI5l5j+h+f&#10;kQYxaBu5zYEH6s7Vsc9Vcf4Us+oDYxy8EH0h/XgLBTRvXDIteeqGmRvoj5I1YwziIA1Cm9BErOs/&#10;KYP48PZt1+cVfPrgyih+C8Bf/a3/fnnPl3+VDVEmEd/rVQYyu8O6jNbkoGt/TXw3NFh294+Eh94x&#10;ZrL1E62aIDCIvcvBhN6TnganTlA5yw9rTFoa/PNCPBvDMwI2jE2XEQvq1BMsNPoQb3U1+IWDJ8z4&#10;zy4SkDNyA/gt04RZohVe9GVA6tmgfRKg/ihTZVnOSG9ZWwjMdfHWgdSTF87GWkznhTWGmiOSwnS3&#10;m2Gr7kb9N5RnpLOoNa+VP6GPLVD1zVWoGi1KQFic1wVu0mqj8a/H6xV2GVDmImdwWVnYRrnXeJ09&#10;3NE+HW+g4oE6egd5jMsuz8CSp0SMc1yD+B4i8nuxJU5n3mk4nJ+pxNGxoQ9H0Y4gmPNfYY1jp9IM&#10;VAwMGHS0sat5ybdGCL1bjFEs2u9v5bYJzQbeHdaK5HuAyWrGy8CZ+P8lbyjwkB2vZIP3UFaM780G&#10;pDdRDSXP89iWXJdDrucreejbXZYWgL9dk5z4VThAisQLMxLWCLNvcKVL5wv2LnbGl8qhMmHoHmgd&#10;4A0TPFTHrRN87phdYxvCD3RRJcOLHWUewlNiyapZlzKX7OgGGzc0VTH3r7mtN9s94D76GK7rVxvB&#10;48uNh7zR4bC+2JivNmIgt0FMHtQTB/3RbyKhr3jXlbc35OG6+0I/+ObbGNjFFbKjy46vDFy7MnzP&#10;ztWnhP7C6lnwTHgqI/rUbtEyrvvrrPmnFSOWsZXnYnz7g8p7IRyudMUAhj5XzZ2LPlfZLzRebQzb&#10;5TVtGMN1gSU5ru2qf44whNVEDFg+uEVr/ORv/uby/q/8StFX8OmGK6P4LQB7uuLHMD6486InlPlv&#10;Jd9LLGP42s7+cl0G8Y7vIz6UnbxnI5ir4eOTs3q4Jn/TMJF6IGqk9YTms2gPOdwJ54nN93Y1amB3&#10;HCR4J0DA+GVCZXB7kbcXt/yKAJ3bIxKOO3aKQSZs8yttoX5ymcxDB5MX2MxoNGGXZ5v/GHZ5itYR&#10;OjDicLTMLXyrgGrEddjUqCeO6gvsUFCfXeep44ojl7q0O8lZIfR2mRM/cb3zidwNV/ySO7BkBTbr&#10;smkOEcbBww//uWAzXadd6TcDqk6sU10cqnyp46pnl7dqyOVPvRDeeqx106WLjhl7uMHW3WPTaSt9&#10;yzYdBJJ3DmCE6xQ91zSc7UbkcM0jXuFl0GwkdLzEbZr+J0NXcxRP/bdBzOvXbORcnMVf9xFjOPsW&#10;KyEG8TDonwOoFz66wG0TXET4fm6hRUil7vPMOKioc47iw3O7iTe3IdgXHh3fIsuNpPVszggrqCDY&#10;yWtCjkEH2u8LmykOZdlX+W7LEOZ1a3fk8k5ido13VFnXdRGwozTeIWZSVd0bS16OTR0uB+VUdZ/+&#10;Fuh+WJ64Bfi6b9JP+Sz5uisc49cGsNsou8YxhNWnnbrqXcY8t6xgpPqjFxjCvNrMu7/gsZE3Qvg2&#10;JaP6GMYstNI3zW0JhNm1XCF+YfjdzjFc/ZC3MPkqf6G/TqdwRVccjGS59sdYPpfmPOzXX6Mziuf1&#10;DnT8tCV5pd7dJDql5BjBPsqlDr//n/zT5es//GHRV/CZgCuj+C0C7/ySr1j+ym/+b8oQzj1WN5g8&#10;dtkdPrB7Xbizt7/c0ATDX0lcIX/y1bueOBjMDEIGYxvGDMQaZ5dCT3TGMoQ3eGAlhg7IEGBwi/Lg&#10;xhV6ASFPYXY4MhlkUhAPWhOe/0bSIpi4NWEI1wljdlMGaDMnMK9g1a3TPQWJVGXreqkS+gyMshfG&#10;UNm8QHjLgMtVtIAyhqd67QVedW3jFf6o6836BMxy8o6Tupih0+FAr/LLlX/GVDgJ1rQzbMt/fdDt&#10;Etjux28WqERreWZw2YTUretgrev0faH6Pn73JRsD6UWNuRhOP+OeSz98J9e7xZRPcWZwVW7okhhd&#10;x3Ndb6adE01ytzJweYqe67Lr0+UrJGay6xTMBRga/HsVAye3doG9+yf+ZCz37RWqOR/WZ0sn/Mlt&#10;BfTxLjFGmJAS0QYoRN2hH23AWOj5acYxH5F3+6Vj71QS9pgeT4C5zhtSmsf5XZbHQDK6XqMjNC9O&#10;uOHPHN/BID66JfrAXzHFIOYtFHzAg9tGQD7rPL+20rIko+fSy/ScYeoVo70bnF56tZzLsEs2+ooO&#10;LlJ45zb9wOWSlYkc1zWGLJs69BG5bg/xvXvLLTb8qyBMX1Ea8lC5nY2zQmP8mqtBH+GNY4rPFwBJ&#10;01sr1pO+Ijqfaa51S/zc0ndd/TJhjb2TjEHsHeEZFUZ9kx1A1qoYfobkKnBA9PUFgvzf/sM/vHz4&#10;J3+C0Cv4DMGVUfwWgi/+ix9avvNXflsz4N7y6AavlWGHOMYw9xRzuwTuI12Jc6XK30d3j+/7ipoJ&#10;nMmHoajhrImH4alhrkGdQc/UgOMpIpOGotMBQHYYdO1u7DDi++9cUw2SLy/48LoWPkW80CxzDipf&#10;I7s/tch5kcE1Mtm0m4XTi6BoJsrNybWXR5WFcFP40SD5D3ogZ+DxkMZr0pfSuERiUTXt4UhVqfx2&#10;m3aETdrnALSxs4EupG5dl8KZBnCK3HCfF4HZzYK0hm/WZyGH6YojJbsuZ2j9Z31JBM+JKwVtQk/r&#10;9hntpDhehHVsAPLkDNlFN4z8tpI1oOtl4OgK6/YZfXhGopTb8ssJbMvuNCC0FtOmgcejp9xtDLvf&#10;gtDsTMmdb4cAmrYxzAVx8RvwdpzGhs4PRWDbDx9eAfHdak4W2qEkIMzyggkDaUO3otiWWHg5dChG&#10;RBsG3ApxqjHM2yWC3DaRe4rzAFL+2WJ3bswFwu6bz8jScF1q82rKXV1M8KpKDEeKg+58EvnaTt4y&#10;oGzkBjuvYfgoE+9QjzlKaUHaDH1IVDCrYz2LbqAWzeyAmX4OQCb2WvebJM/BGzUwhMEjdl7ZIVZh&#10;MeWMyjwXVeojeISeo5FX7eJ7clVfdqUt6L5RiFHmcaMj42cNG31DSoGpm9DGonu31hsgNnjVzuy8&#10;8jYGP9x2kncOY+TazbuHHVcXSWD3aesvmsNqqEx+EM9lEw8QnzZPOK70Fp3bN9iVVr/AnXGPB9ar&#10;pI5PvfHvLPGDPRYdXvHmsen5wPlGPx89VsTvcVpaepx1Xce1siUztfvV3/ntyw/+l78i/xV8JuHG&#10;R3/lV3+96Ct4C8B7vuJrtIAuy//3//5/s0F87fq+b5XYOzgwPrx2wy8Jf+X+fb8cvD8t6cleA4sJ&#10;ZR27+DX1MckUejiK5IraRjCuJjSM4uvl2jCW64HvRYF0XCHXAiY/L0jnXaMYxTaE5T/XOMc4vpCf&#10;OCyMvFjJi58KZf08OUgiSgp78jBINodjONxMHV7mXJYsRkgQdNKIMqBjRKsM0odFwouFePiHWMlw&#10;veDar3AFQlu+iDE54y/+mneVA31UR2MhRUcdPZFytFzqk6nQ6VCkoCQO10CaQicWONw6w6J8lIsJ&#10;XRN85UEs80hHXP0cV37/Jc+OBBWhAKI0EAcvZx7wyhPi8qls4SesIaLTDx4hzgsVBpHanfYmjDrp&#10;OhR2etcZfC+s6nTKJ3XmwIQJ8JOm68FlAGlTyi6MW37HQ5mklcjsCpXM5jU0iW60h37WJfmSTDEq&#10;nfM1f9Vj3LdcLrx+sh5/A2n8ijAhMvksO38nAxgDAIswC7h7lft58qdvRS3KXe3cSL7iUXc28JRO&#10;mctw2LWfnNmZ5R+n69d3/AECLlL9L1Q9swASj+jJR3nY8JBHSD4EdGkcR3FdB65zZEQWiahu2p8L&#10;Y94CcCrXr16TEcQbJ475wpdox9Gc4NFC3s7HpVfBOQk60xmsQBxU5ONGvrf26OayTx2ilxD9e865&#10;pjlTXCi6nNH9VBl7PhOiN7q0EYZOAOWiH9tbOrYOYVVbcFR7xD+ipDxCtyeC23U+5C0dqA/mcYxC&#10;VyV1mTYlzk0ZbO88OlpeunVrOeSBQoUfYMDJ5dVru2pTv8MYqcqfcYnx2/e+0stOpdGpYvCGBu/O&#10;K092NaOKEgjd31QZdCVjh/E6UGpcdNcn/ow3l94u+tCK9ilvviJ3TYLo/3xtjtsnHqmc3m22tpUH&#10;kETOjrrAz7+m1D8bLLQFdezPISstb6dIG0u+DF0ksrMMbfWU3urrqBUkhxe2ZNcw2rD4RikWl8sH&#10;eI9UDo1VRdIQcR8jvtRSn1OY4vhjW/JDE8efnlbEvG414428kMZBPeB73we/YvnIf/gPvsXkCj6z&#10;oGa7grcafPNH/vHyFd/7t5Zru4fL9T3uJdZA0aL2QLPFua7E8+JvkMmiJnSNrJ6/aqoxtuHHyGMw&#10;MmUFJVJso2h/AYpojl6TAYifVUQTQyZ1XIzeTEw2ioXZMRbCEzI9s1vjiYh0+CWqF6CIFW2Za5y4&#10;hHPURCY5xkrXZVzjNl9nELAbZDLbpmfeJgKSqzLarWPsWACe1DbBWYu/HvBS/w7D3/FKDE7kzjlv&#10;0zpEbIc7FUSpYh4RBZa5oeKax8xvfyPQwbgbesOcXKDTs/hC01autYrkcLAK0PoRTB/EzVnQkQuK&#10;W6z1PEUx2K/Ic5jTyjPrPy7yoHV2nC2YL1SAoaMKZNw+XNDCx/pEa7NCYoTfdWGopHBW/mZ6V+Gc&#10;5jHoMHSJSy+PZ+WtmBROFa/jG8krLEN6DwR9MTRndgu9u4qRIn4wtF+Npd7AbvGZYkP3v0eeB0iP&#10;LP3I3mT5B0A3XgKko117txjDAyOy5yZfsFV53C/lIsr5y4NLn7UuhAuBdgF0wj/zLoWqw4xvnS5J&#10;UFEMM03UGEqznnO+mpsVzpsnMLYw0rxzgivMPClXmYPMvZTJRr9oXG+eKM1JrR82LMeurupM6Fsa&#10;ZCX3a8Jo37SxUPFpL3bYL7gvt9J4p5845Xe8CX1BYR2rPJKxPedtg9epYUCCjDZA6Zy2Nj60cK2G&#10;qeKz+SGr9AYf6lBfYGFrWz4XLEJZtUZkguThvMgz9ZyL2xixvugAm1foeNKES5frKl8MZ5D5PqVD&#10;5+itfJhNULZ8I0TOnXe+vPzYxz627Oui5wo+85BWuoK3HHzoX/z68kXf+BeWHW6fuMFbJmQQazLq&#10;p2b9VK0mNyYkhiaDzMPQAw+Xoaej3CzwdcBrrGMbevLqnQovImOyU56gxr4nqYpnvl0h6eRmEksc&#10;UKfQCoNuv+ltMIvwrWD8CSwoGW8CIKVFYfNEb3lYcHQwvTeo+lyHJphwR50+GTb03irU7AtU3gXb&#10;ZbRGYsXlrLWy4sxxTbZ/pl8DdIrUCehc45pOnMskh7+GmKKSXHd4XgtMeQpfK7i9ZrA/elymStoU&#10;qvIrTJnLLUzBngFOvqYNVM7lH2zBtrrPl0lgld/05PdJ55UVuuINHWHya1lFM357zLdh3M8K5F7c&#10;/BUOz5+dHgZTzSPidR6vFfriBmRe2+HtC9xaprkv8pmPohdGJmPWcxluIbmSvw20GcXnVNSnFDpP&#10;neLnEN3zrMMAdQIbYTLOKLXjCKlT2qBVxQnm8A4rty/MyC0K3Ksrml1V3+dtOkjbPYZqqyBGcHis&#10;PWDkVdoOq3S0PeWwUe22qLpXw3XZPV91Yxb0P10xjDOn9kDgTJv7vnvHC8aA5RaavIEkxiy3QJRR&#10;K4MZnuMI/e/hDf4xISz/nNgtJKxvpejbKcxXfPRp4xldrE+h/eIP2lhFVFFNU2TKrbpA1o/93u8v&#10;7/6TXyT/FbwVgDa6grcofOij/2p555/6gCaS65p0Hi0nvJPRr5RhMmJCYcL3cNPwGkNPPyYSDUe5&#10;QBb2+Qo3GH4lm6AnKy96cr3oacKzW36HM+GxADHZVfzeUeiFKcYzuE6EM/bk31gKGMsnCAWnjw1o&#10;b6d/w6AcSh9P4jqoa6SbTxTV2cit61DYdU6g4xsTs9NaZssx4C8SLmHGYgnwD6gwOEgxDc+c8OzO&#10;aQDidehW0JOAaB01ixn+qhdo8q28LxN5aQhyBln19QxIWZ6Qw2XsbXBfr7yGk9xhDy2gO96ANe2G&#10;Fs+T7yVAWWajZ87u8XKuga7n58yzZSfNmsitgR/+5H8esY5T6pi2mKT3PMF8wDyBwdSGlw2xGEgO&#10;a2NJc4VFVHqdhv+pylQYaoAYPTZcZAhtGMUDNR/hSm7PZ+FBpw3Mt7/qolCnDf+T8LXCdroNuvTa&#10;7h+Zq9NfAccjjso2y8MdbaF6jlEbw7WNWz+wBu04QuWXWymEquD4Jcd0zfei0ctxOp3bMmlTt6Gd&#10;Z4U5vjGyuo6R12Ce3KkWRjm9i4tBivGKkYurdh4Gp+rEu7eicW34jvih2xBuetd0GbuTwQs6zmQI&#10;xzAvlPwNdJ7KQ65vkRCnjeHeUY7xTnj80Zl+G+P+xz/2u8uXfMM3Vmmv4K0AV0bxWxj2b91evuuX&#10;/6tl585LMoYfLPeFJ7xvkV0XWSi8YJyd4fVv37hjsdfhK2Uhg5hJtd1MsAlncPITsyanTFqeXGtS&#10;80Nz+D0B9t+PHU8TG5Oow5KuJ2rLq01hwE7z220+MPE4dzpz1gADMVvGmwfRv8tP/izf5LJZNvFA&#10;h4GpcRuOQtKvB3HlEiYaaBcKOYHQa1iAtAOQEyIy7SmO/cEKiN+HU5gHrNynA/2kYZbVbb+dp11A&#10;ydaUld9UfgOy50hPgBZZWQx6dl8bpP9v5h0PY8Iu48NlxzXrTYNRZ6KtRuky6s6Q/Fcs9nPAppwV&#10;zH5SfVmfBI7kFb/5juN45UVnXOJUGOMj80SMYhtkQnYS24gyWmr1IR9b0Iy53OLhbWTxwnjhPlUM&#10;JhTxHOR5KMaZ5y/lEqOtwkvP4Z95orss4KcSnAdH59d5Y+h2uNBxL4kPt+nWdE436lpoQ9VzeLDH&#10;b1BpVKFjnhO9+qG5MSC8yjWH+OZdiwxj5+E8Oz/potAcyRP92gXaBdIm8osn8WXcTru2authYCpa&#10;/3Ngv482RoN9C8Qwji9BG8S4xqTZMICFPRa9ZsrFEOZz2nxymy8I2hXuXZPhXTTGcN4KEsPYKP12&#10;FP9vffSjy9d9z/e6zFfw1oEro/gtDi99wfuW7/mVX1tONeOcnPP0NgZp372Uh0caPTUobPvwoMbF&#10;By3k/qp5sDcw2WVykyvsewTbz71qLGhjMpVMprOBnIo3APlrFvHP7gROhxBhZJVMWD4CzQtkcp0n&#10;1tcLEYusXhQit8tPeC+wHJ7Y61jpQGQVqqihK5wMoO0BtumET0zT7evyPoaV1vrZbynhO12lRcgz&#10;YNV5E1POuCDcS2VW8zpMgYkjovsc4Zf0gadDZHWezwte0HB9TFA6WJ1n6JI4K5K2nE2ZTwCX3nUh&#10;xPCx/qkLDnxzmcx/HsFPgklW5E5+n3Q2mmV3jRfk8E/8Le5E09/aAMKgyU6hsXYnV8MzhpHTCIE+&#10;z2V/DBQ01zWI+eMv2MlgYm7r13wBSCI/G2SNNtKgW090mvSSHx3G2AGRNPufgM8DxOq422m7fi6T&#10;BS+GIuV7PI44ROJnmnoFnU4YozS0w1R5PCSd+U0of1B9EHfitYHctP1aO4zm4xYta8LxlN5xJYm8&#10;nWfrgd96CkXjNjAGgPAJof9jgJZR651cdnDb4K01TPH62RiwDeb5loZtAxkc9xELZz/xvDNcaY2S&#10;aRkVD3pX9J5ddp/bKG6DuFz4wtUwjh4f/shHlr/4936E4l7BWwyujOLPAnjfV3318rd//V/LIMZI&#10;xSjFKOavQrnC9dYJnTXwOPpqdh7UHtgODS+LrtIVMqEBPbEO45eJTGFjEgVJIxn8Oi18y7KTXIjQ&#10;RyIHnG+5Q49IGHkE4rO/TlKnPYGJfB5wzpekgQVm0s7hCb59XkiCXlg3FlWFG1c5RmWW1HIJN7/9&#10;Ohnkv4RuWYZKayiaM8eqL7rHnfPiHEis9uXetqqPLeg4BLoMLkdLkIv8wrHIjaP9K27DZbynAfms&#10;qTZTJ+w5gD5GYUE7fcTns+NUBEHI9M9nYYl4KrgUrrPU3QCnvawcBGh8OUin5ygrco0THT4Syt/h&#10;xtAbUIGX9Q+C0u+DbWTa6Jz/lgcdJ+UdY8Qy1iO+wJyXarWO8Bvb+GFnb58PGl3fcdl8mwby1RZc&#10;rPtvfVFjjEJPmFsFEt71BL+1sWbw7XvzYJY38pWu3imu0K6HDvftEhj9og2uDJ0qIlxSu46hy53R&#10;4dAdB7/Sd66cM9913G0sWUpzKTpMhH7oBg/5wyB3OyAp8jpPXANJSS+Ccxurw4hVGHwbpLWz20Zm&#10;r29e4/Ar5gZvw1/xywgG5V3p8hvV0byBRP43JId7k32LBfnPRrAMZPn3FBeat07YaLbBXLoKKcc3&#10;/+APLn/pF36BEl/BWxCYW67gswA++G3fuvzAr/6qJnE/7yo3LxDXPCmI8dmTiVHheZG5QptW/J4s&#10;fHjUK4JgnqCa9kTIZGYfk5yMcMUnnIS9+ARmGkD2mkcMh3YTb6YNEfwEqEA7oUNOk+pzAIt8J5hy&#10;jkeY4M168KEwLwq4nuCn+kGH9hN30L24xCXtlP0ARS8gbZEbIH5Rc3mzSPUBHehFb85vDgc6jWEO&#10;mGBOY1ldByU/+YOV34RrXTaaa+hwtb79zw2riAHo8rrAnbHohu6XJh8LdHj32UvxOctjjdG7dJ/T&#10;hX15mRxW9OuGJwmQ8G6jJ5Zi0ou4MYjXC8QVc5uE+77C2/VRwmc1oGF3vhv5K7BrFvR8VhyMn70b&#10;u3J5HZny8E4xEXNLWe9Mbv67VTziiyZvkWMMz2go500F5LdgOdad+iJP2Cpo9ylHqXAbzULipAZS&#10;KyTp+m2Acl1PSHjXg8voeJvuaC9wptvvjYGST3yde25Y82NtKF4dI73z5ai0lhO3Yb2HN8Zrl7Qi&#10;m5dd4xiZNpgr/jCIkUNcKQGSPqtkwlK1yRU6/qazkkmUjeRG71CDOxjGMYT5XIxRCW0MG+s2CWjl&#10;Bs3uNfi1H/5Ly9/41f8ymV3BWxLoH1fwWQLf9Ne/b/mb//gfaUJn8oKj4a+B1zsIDGQalMHn9yUa&#10;NaDl9hUyE21PGtsGIiQT3kDJzC7Qo/o7lImbBSaLTBYX3jea+8eyEyA5Qu4Jy2t6NBGK9mTovCqC&#10;c9tEnx1vxgqWhl4oNPnNBoiDBkx80rY7hIQHJJZAjNY1rye6CE9pslCl/H6gEB40riKlTJXPwAoT&#10;PRaC4SYOkFfbbenWgYIOC5pjnKK4DOEGVS2uG2Ck5Rh0RVKH6HgDkskmKE6nI9iukuXvU3nSsRIv&#10;0kUTT2Wlvqg/YQc4fTyGQSv9tj7OzxGSyu26GWUCyqf67D5YbmkutFIF6SOzKMeinEo3yiuMTtHN&#10;O0hNaxy1MsS26CrDyk2MRgrjv76rPhxXfZmYrTPhpHVYYUCxXBnOyXSnsfHpsMjEQCBHjARuY2g5&#10;9G3HUTlsaIDmFMgPuL9rLDCnWCdkl/yNBMQ3Jjj9W2lBdMNvnrWXW+OGyCS3sOBl9Fp2gdJ0CAC1&#10;d21nOdw/WPb39lynfADCf7XLWHEZxKN+Q9etHMRDN2sUXaJr0DRxhGmPKn+B+0Zhg/WiLgutZOl+&#10;WXwD0dC14wuIk6QaJzV2Oh2uH1JUGcNXrTpolks+4ZjbcgvTDmhbUHn3zq7jEYhXPBukqj8QXT3v&#10;1lgHPA+Alhi+y29/+gMy3QZVn9DcXx49q258TP5Cg1y/pYR+LG8M4PRff2zD/nLRl1jIZhxFqNOt&#10;a1/q3G01+D2NNd3ykx908pzjheedYhnmvA5w3EKB236F7XlHObvKX/ZN37T8nd/+LeV8BW9lYAa9&#10;gs8i+O4f/bvL9/7MT3qSYyJi0mLy8N+cwtxHxUvG+exnDGO/SFx8D2hcknpayNwxQ79bOAsaGAOY&#10;BYUnklk4YiRm8TAf41euJ0KnY1JUOuJ5wbGKAsJ9jmtcaU7zxDiQpAKpXxNadN8GwjdAacFVVucX&#10;GsHQTNhj0VFZFOpADtcDZfAR3uZRMVVvJbIWizrIg6N4Vh0avk6rXuJvQIc9LY4APicgFWQSHlzQ&#10;7dH+yp8ZPovYU6DEkv9a9sjKIitfy8Pfeop2HNUrvBGns5NLHMsT3exNqBg4gCOtMZ1PBeKMCy+5&#10;5hOU4EpV/GbOYJbCB7nGcX+reoorzM/yIjLxO3xNLYCnn6P5wKuD+idcDHSPrE5Z4ZXvZXrDc/1W&#10;HROldSUZRoANkZKRL1wmjiOYnzDcptogo8+3TmvOHQsoGUL3baHnCsXPReM6Xkb/K3lJnTxBYIMu&#10;Yo4PdBrmr92d3eVgb398BAW9UyRdAHALB8aX/OjiB8wmwzhjuso5+xnn8lOnzeOwfNHbkLqMaxwa&#10;TlDJZi5xmIvRteM7H3hFk7dBPNdD9W/0E8OxZghHh0SATmdU3cMjklzrjHWHK9zsDwkftxDYKIwx&#10;DH+Vu+ZXuRIw4oRrVnjorwM5Hqf2rfFct/yIN6Hbpi7QCG+D1HnpjMt61kcJEdLjkvcGOkVwqoLw&#10;dDJPMsJPXmD8Fa/TymXzyTvEqqf+SEfjuJcYA1n4/q/+quWHfvd3lOoK3upwZRR/FsLf+Pm/v3zo&#10;h3/QNIOYQWrDV4ZZUMaw+DaOCVesFUkzTRAbE1HmFE++Sje7vdBtGMZgTdZKlvRI1cyIP0wIIPJn&#10;d6WByPhUwJrHBGLOE7D9sAtVLJV28tut+jBV/DaGdUp4+F4c4M3GcuGbBZFXEmnMgjWfS3LbYo1+&#10;MAno9Mi267KknbOrFtp9ouR1mj4DnXbQILLM2Qx7Fow2igMnP/PMeAIoE+dTmX2GgcW2VUHr0X5i&#10;rgv4qq1pTuY0N/VQFJUweKmP5sd/KTyB3aBuO3LbhiQln8Li9TzAGMi/WT0emh//PH7AyyClzRFq&#10;5bEnyO7b7o1d3z7BPcXwKepjF+ueq0SXu43RUfqge6Py2QAEPwHSNp8maD1mdUbF6FSqUIL1EFSc&#10;7l9eB3DxOyhHDMCKbCwJ/DwhgmrBpvVbQTGl35y65c6+4QXKRUzPCxsiDeQj2covCCt5PXZUYhzv&#10;cGth7DIb5KJh5+E+jseuThPd/d8oenvdpA77lghvRMkQHn5h1y872e/5U1+8/NDHfmfZu/o4x2cF&#10;XBnFn6Xww7/8Xyx/8a9/rwYeD5zkbyXfu6SwHaENYxBa6EGKqwHsAV6DPxNBjJwYPJi+8eev0NUI&#10;jkHMLkwtOuZXGoV7wkGkZQoL1sWmJ664oTs89NPgOaJkAuRXboCcy3VejSqpyhHdAlD4KVPcGbPz&#10;NPiK24v8NipYE33kBnVIn9X/xmDIjDf54YKdzzgViPZREameTPSjogoqHiT1aA7rYC6C8q+AsOuu&#10;seINKLGRsxn2WgziBsct5ZNn8g+v4TKJLIQrf4O23jPnUweuadWn65sMXQYTcLwzN0MW81SU0xWm&#10;uDolacpg3G4PR9wA5224JFxpiijHwgduHhVFR48PDl8ojaPHQ48Rxa+iA+0+BgQIU1ObB/PXjmY0&#10;jGF2i/3wkgwSYmOvcbsW73B3P1V9ME/ZUJZe1m2g9BN6/qr+bKOrFVCcDXLG1wsStOawurTVs0Fx&#10;iFbODPZXvVLPiEudiwefJp/6DxijLTvBNt6mMP0QF0BnY+rHwh9D4iV6sko7+UBWyQs2BawGKtBz&#10;gqECEB/5OhXOfdzl7YhK76hye6dbhTN22Ub2jhgTGS/+mebUUYOr5k13vbXL7Ra5XTH1iv+lz/u8&#10;5e987LeX2+9+l1JcwWcDbM7CV/BZBT/xLz+6fONf+q78daOWXO8jfmRjmN1i3z7BgNUwzkS1DmoG&#10;P1PKukiEzt+HLBbFJ46wDWO/po2Fhr+2HIcJqhe+9oc3I6fmO/vyz/TT8LlABavSbYJlzLT0bN1V&#10;ltmgWOui6kFl4oC2axFQW3pHePjDnWidTON5E8FlsNy4/hW9oevA+FNXqzvX2tBRTEi3K1h1E+On&#10;eSVP58hfsWGm3whYd/Ijf1z31ZIuBzLomCMuYR3H8Zput+lPMXQdo1v0R7/wRph1NmU/IRrCWdQn&#10;QIYPxw9aZiHJZ3oGezkRhoz2ci5+J2t0kAnIHFK/3HXMtBHafo+bEmBdTL0eYA7jL+kdv4ptTy6C&#10;Uj5kkw+IRskDA2n00xmTRBS0sOaCUQ6ljT86b+NrhdaHkyTERY6ZzwtEnhN0f3hCv/AhoN9gHMol&#10;pg1EH8XmEM/rgxKAgF0wjSwst6DjWuZ0WA7ySmajj6iRE26BNaVuxwEzhmn5qr7kE6YNJ3S8xHXs&#10;ygjjuOlIWeP5rLSDM9HOZ5IKlpiBubAog7ho8vNDeVqPb774wvKDH/ut5R3vf7/SX8FnC1wZxZ/l&#10;8NO/8V8vX/vt3+Ir1NzXFMN4125un8DfAzgT4gQe/zWxYByWkdGYnRToLBJe7OQZu4Xy6+dJCjlG&#10;HZ5HL8Up3oRvFrh0GwXcAvLqfClDl5cyordwGHy4Fdd08cZRYQ4f/iojWRkvozm/cZhlhc5pk1d5&#10;zjpOfGb3uboGv6jETfqk1dErofpbcUa4oQQ+rRleC7TYlo9jUqehVxlEMcBoJ7lq0xHWOupoIYP+&#10;NIP1o989qPf3CluX6Bvd5MApbIjfYcI1rpDyIovACjOxdbZTYSupU6erKPG0b0XnJbLHQo+T+V+j&#10;jKvQs45AS3oWbPcfDCu+GuYHmHbzfmKXl7HbbU1EJew8bNwaFadp9JOfo/WO7vFv6Mwx0zpeMyi9&#10;sWFLxPNKtAhHlhZyNXQzn5ebkELrLICdCPgMqyErKLoSKUwEtOqz/X07gcHxKr3zzrqyri/hY1gQ&#10;Zw4zds44QHmR6SxwB4ET131H2HO220sBbitcRe027rKb7+Q5gN6NLp+R+WGmE1dInk2DqgQVYS1j&#10;ucEUQ5T5e4eHyw//3u8sn//lXy7uFXw2wZVR/DkAH/nd31i+8pv/XG6hsGHMlWtuoeAeY1+p85cO&#10;roeugImjJhS7LC46sihkt2cYGA5REiWVN365RvgRt+HnbLkwV07cwV/p50GdnOapIB2ZmLZhlREx&#10;0GPxAzkcsMZt7HhxK7xl6pim1DWsacdPXCBhgsdVfN3gHCsj0zPAnrnk63ipp6jBpF4KlZzQ7YhQ&#10;cJfNHi8EmT66Hghr14IVp0QMSJzAdtjTYNSfnNTrjFkoZ4yhtPrnzOZ8oaPxzP3UgXMqfb2j+jCG&#10;scuhsGHc2S3+BpI+knyU32H2F/bhuABEtbEAn8MqvEnSmLIcQoZ3oFkVvpGfXM8f1HnR5nV8XGNT&#10;zwD3yeicmYszr+LiK3a7/goZ9YWoxEycFt86MF9FF+qzdcOwijv0nOubQy7QdPtfN0zpkTlc+M8Q&#10;PcW+JO7argCxiGKsKrThBjkCdNLPKe3GT79TRWyEN2YduQRnvn3Er/wqHYdDFMfMpuMJOEsZniFM&#10;j/YQemx4XLSflqXdOHMIJI4yrxc55VYM4sQwHikMMy3hlr8BSuNSSOc2gjmVU6A0rLfqlz/y+7+7&#10;vP9rv7b4V/DZBFdG8ecI/NTHfmP5wNd/nQ1hrlSv2xgGoZmQGLw1iEnQoHHM8O+JhqMnmV5MQBJ5&#10;miCx03BsSIo/wsKIx15PMsKebDq/bfrNghh50e8y2eaRLxNrGSWoK475DgPr6EnVroPjF1ku9ZQL&#10;BjibEP8a91MLyI++Bc54K1d5n6aJk4CdrqNSr+pg/bomIPXR8fsU/6VQ3eT1gTNwHqZwhd7ph7ar&#10;hdBtWm4tpIYkSv5FWxz+TweQd+s5+h5YfGHrvhoApSanyzQdceSGMUXbip8hMQHhW3EKHLWCH0s2&#10;Ablab+sxocMqfKKfH8iVOavnLS726Xd81aw/7eyICpHJ5flNJpV49Ifc3tUXHxjB8Tf6wr/rmKP0&#10;BrbdNwpIMTqv8szuM0ERK+F2kkx1uQCtKKX3FNeRBOK30QnteMb4mcToeytPNUq9CllHkNJG7jgq&#10;rO9PdrgirvFon6iA63OILag8BQ7Gayw9xfBRfnPsznRgtG/HVYBG1BqXSDrFt0VfAinFCllftqBY&#10;P/7vfnf5kj/3jfFcwWcdXBnFnyOws7u7/NjHftNXp20OP+Kl9iwcGqyepMr14FXL+wttIIfcfvfw&#10;2Pn0RBF8qIRgXvPDtIqbQBy7SpAQ/J3Sqe1C2WXS7TCnKRnNm7DlgXAuD5NbyqoYcZVFaE1nhbzE&#10;nZxdTiW8ED5QpVyA+FUnFwo330h8IaJLFoDj+iBM/pRGTIKrbsqTc+WPPtbDvI7xOD4GT4gUJ4xW&#10;D5fJH6DGQxVQ11UvrQNpLafogZWwSlDB8oHFA6raUye4A9c0rg97AOhODxbYu8UTNKe0LNnUf9rx&#10;QoXApcxu18KLRoWflxsevb0MOB+CztKFKUXbLVj1ECoIlzoMpk0NLWsLehGdF+7k0fVZYDJ9rpFY&#10;KxJBddphIihLFn8FEQZKSXstC1q5eGc/7TJQbeHh6MaT7OpEmRtUU4VVa05Fnokkv7D/XudjCe3C&#10;f+ADVygmOMaZMWMvYy1tKvVWVB4h7fGZ+zV5sJg6rwJbHw5rKDbtfPbowXIuzI5hECOpHw4eb6NQ&#10;XD55zAvrSNv9yjQ8YfepEWb+6rq402EI06cO99ntUvWp/Jtv7Hq9FAXKXz+h6oWKhoYHU7xwZokE&#10;pIdWKpXhusqAy9wVXubzpKFMEN0rjfK7bR2Ah1f9RYf5gW5ejrerYOhd9aMbovNWpLxHGIl+AE3u&#10;DcJx4YluA9qGt/w+yFzQenT19BzEBWXr6n6oYNK7P2hw9GZH9w+SDyCe46Yeui421zmJ7cwBybmm&#10;fK7LNSoFONY9uT/1+7+7fPm3fEsluILPRmC0XMHnCHAf04/8zm8sX/BVX6WJb0eT/a4G+K4Hu4c9&#10;E5laXLayW54PMPiVYvQCLTZM0V4ofIXNfMOkoTjCCxGeLNgdNBJWE40jaYLiXaiK7EmCyXNGplsW&#10;AeLO0JOOJx7JQ6bjVLzHwksGecBCy/KjwyPeaWldxJdD1vmqUUwXynKuVOdKPBZl4bnKdiZZZ0pw&#10;RrgwCzWTYxRwNpKZj5cQ3hMoFyByqVQquBTOZN20ztZDtBF/xwxeCgpQtMcQvl+qr3w7LXwWbrcN&#10;5aI++iCQuhEyoe+gA9UkP2Vy4haMzka8oXOkDonDe53Pzs4lrowDxQXzdgrxlIeNMOpG4UadrAfo&#10;RKHNFymxxhiQoAA5cvzuVPjUs9AGijCGb2gMFvznKhDG75ncc7nnKqhdG0q4MYjQEVBSK9DGZYzI&#10;0klA+Ci9mN123N/a7yVdH2TNMUM+GpCddWRalmj+/udzsbu6oOVjBPRr3GvQimM9lIA0pILXfuqa&#10;D3KcnV/4bTDwqWueuL92Q/3cXuXZtxiozthdRY531RWhUVURVKcGUwcx3HjbDPhwxoe8z1s17UTS&#10;Ski9yFZabkg2LmEPFI/jgeoffEgkLCW6kNrTFpXwUSP91m1sNS3DRrD0pm6llZ/o39vjG2Iap6en&#10;y4Pzs+X84mw5lXt2cb6cKU/yujAqhfJijDJeMYTPNUeBMYilk+J47JI39SYXdD9SOP2ojXZ46Xdl&#10;JIMquw8VS7+APY1mrGWmXDr83mTqkDlTuvRHKjbmP8Wlo9EO+POGA/qOepDCVBVC2jw9DiOwH34m&#10;8TVN9PQ9+o2HPq4SPlQajGOjFItRSA5KY3lC5Ou0IhIVww0tV2uIuu6yK9yTHvug4mAYHyjwQH14&#10;V7R69rK3s6O4N9zf93f3xtffCMsnkadxJCQv3u/LmEk9RC/qhfreVX8gzcWpZmqVlTeQPHqgfqd4&#10;PHz5UGMipcGp9uGoujW6NF0HlJ8+Etf9QUgbuyYVh9geLBpz19RW11WhN9Ru4zWoCv+p3/vY8qe/&#10;49vJ9Qo+i4FedwWfQ3Bw69byox/7zeV9f/qD8tG8mTA9QXiICzUpbIAngYT2RJ8FOZNCT0ZZAOSv&#10;uCskj1DglvwBTv2cCMzuiqv8mS6QjnGDmq9WEE0ZvEvEAiLXb9IQzwYVrtB1ICQp8SvpcFdMHMBu&#10;V0JBJQ3bhmXVj/hNDwEC+18vTIknkRs0sJn/2m6XQ2IBlGVTVsJGX2h3gBjqVyskfnPia+pymEM2&#10;2lEBeI1NV2RahLaz0aJEaUv6dXCk28LXC63Xhn5PAOumfteYBZo+FvpxRbp3z708tOPbS8G3RwHj&#10;QuaOlMoyv40ZNysiIVKatrbSK0qhXyPmZcIw4vgoiHfkbNCBFUf6IccXEXItZrictlDxx+6b3BuV&#10;3lA0r2LbsYGFwSSO+KlDoQ+xYBf2fCVfxQ1ZnIGAaUdYeUD3qwbCfCGKoSSXiw4MNtoh/GAbk9CE&#10;Wf6G5MBod7uJ5dj2xsU49HuZVXZ/wQ3ZisVRETl3w5ketecCFD3BiD+C0FVOEhfqNGH3DwLnfuR2&#10;88XQw+wSo6+E8fZor0AtS+FB6MhkR7fpNZ/U2waS7RbAi7EOktZsw2XxH4c1FklTmqIvEZB8hIow&#10;6qLGyE9+7GPL13z3d8O5gs9yuDKKPwfh8M7t5Uc+9hvL+z74FcUJjMlpjPwMclzGdhYXvHG1vJmH&#10;2zAm8c8A9ITU9DYQ5AWxdObwwlgIvYGajI0q/LaxkvDQG5isLLthpptUVM6P0XPUNwroc5nA8N8M&#10;WMt9GWitUjtc1hKfASg9rWnTxtVvz5OQlO0+Ed8gSAR69N/5DUO3Nwq0h5BdK3DdB/QeYVD5bhrI&#10;2R9jtGehZyKg38dfE8Og2+jNjrHQb9C40MUkmF1lDuLeUFI2hnfk7shlBxkxyU6E8JoQg2pHeWAI&#10;s9NM3P7rvecs+hkGMZ913tlhp1gaib+BHEWTj3um6fD8j1JBDJuKg7sRthmvZdjPqYKp64bZePPZ&#10;g2PlzWD9ZrcFAs7LhMNJT7n5ep/LLiO8/3UgC+JGziRjCwhf4ziB3egKQjfvydjh9Uej66kveoyi&#10;Y8BjFOf90eMfFPIURk4lMJRfsOojrLobIBJvWMgyVxD5+Mmj6/QxILxIALrxWeB4TxAL/JQM4q/7&#10;8IfLdwWf7XBlFH+OwtELd5Yf+d3fXL7wT3/QA5rFx5Mha5zofojHk4ud1RDE7b+XtQTaXSfWxH3i&#10;5PMZBvRqfa2/yuFdYZcrZVrLsZYbXg7W6hjD5s/hmh3tChu2aR/mhZ/giiNnDX+TAdnkX7LfjDyQ&#10;0DIHJugtBpN+dSGjU/HWNn8mIilJL8U3DOo/LOqdH4t+P6wI+J2qzwBrmV/oAi/cPjA82CXGIC7D&#10;WBNA/0nMn+hMAh0vRkpbqxOWjgBuzwseT9Sp/Hw22R/zkWvEMPaBPOmj5PVvuw1iG7q4TUseRrDv&#10;qGie0lEjcV1Z+qEnf6lnp5h6y7jGOE97b6NOq1tzX/ub7nnQvIai3RIVb0D5szOeOgBTZRWGODMC&#10;I327BRtyBfg6nY1BSMlGD24/ODjAKN5XHdRusfqNby8gT/RJxgOiCxKn+ctxiNTGaWPAZX4KEJ73&#10;8cbNjjVtVfcGi/ausUQOfu8ay+Wzx9Z7Qm6p2Ob5dhCl0c95ZjeYI2CtlQ+c7MYnnot2GYjfaZ8E&#10;j4WXrJl/mYyf/t3fW/7Mh/9S+a7gcwHou1fwOQrsGP+93/uN5f1f/aczY+Tbq2NSj2HMksjEmXkA&#10;V9N8eEJuJ+jJdUysEzBRPGvC+bSDFEL31pcji6i5Dt8shfxVCMJtQIMs/iUjdSR6KuxcF9v1AoRV&#10;fDnO+02Clo3bZfxUgGUns0DRLERvlZZHJdqrdR068zM9tWe37QambT/VwCKOQZMFPwYx2PVogyAV&#10;+1RI2SZ9SVKWAQ4iYxhjeG8bQCv22Q9/DYRXKXTyfNCok+8Xx1UgdcZHfHyfLsYxqHy555b0Kp0M&#10;4yAGbhtLRtFtHG/wC10kYetKvWBAuY7EGW2HHkW3cThjt+0G33I3wTyFNRCvwbrIC1IRkas8uX/3&#10;gttHuG1kM4+hU/lTjKILHE8B5rje5aicRmgxMCa5D/dw/0BGMe9mpg4wQBOHRIi0fhETvkCqpuw6&#10;Rj6PQeX3PKjDRq5yN5rGIMYABmlndMEw5kJMPKVrg3iXW0Ck/+5O7qUHb9yQjB2FTTzfeqK0dm0g&#10;S2YXqgsshLVxi0rxZyDOSCqwnyib0Qzbdeh4M2z5f+73f18G8dUO8eca0Peu4HMYuMf4h//dby3v&#10;/7qv8STOA1J2PWm3AcjCIVcTCuPeC42IGMeFhE34VoVZRxYCsBfwYeBLfZ0dRkliCARTdtVP1Yfr&#10;peNxdHpOBdv0Gl58/JfRbxAiZVOu87UOb1IeJWfItQ9g2XjrwGgru8H8OxCaw3S7W0j5noVPg+eq&#10;bVWZ70Gto41gZKP78wm5HLKQT22CXK/yzZM7BZOV+z3xFGC/3aIVCB3DquYAUHTfe8+DZyB7zzIL&#10;xwOPPNwWuTZtCsk8Gs4IzHT0CMJL6mt+uMrvJpaBNXZpqTe5Pa632xGwK6Vnngg7I0/8HSYY8QCH&#10;rTrO2HzAVe2o5FNMQWSv8YCW3xfY6L1GUL9QGWMYxgjd393NLvGOTFHxY7zliH60lI5q66G/IkLj&#10;s7uFOilVoZKSngf5nobcz41xm1sk5LfbqDiSFgN5oomn8KSLIczusA1idopB5Mi1X7QNf6WjRAOt&#10;owgA/cVtY5062YBtf0PxW8xj8bb8nXdD5/NP/v2/X77uu74rniv4nALmnP9/e/8BaFtylXfide89&#10;4caXX7/X/ToooYQksgQmiREgBIhgYxiSMQww9tgG+Q8GbBhsM5hszNh/GxvLeIAxRiCDDQxgFAyI&#10;oLGFRZAFJlsECYXufuHee9K9d77ft2rts+/t1y0Jpe5+tc6pU2nVqlVhV327Tu3ajR7lNNrcKJ/1&#10;T765PPaDP9BPJwMW0u7AsEZoJj0mtwTBNtXtMegEKbS6Hj6ERta32mkCGKvMivGT53Vi7dzY1IXd&#10;WXZMylvKDFeQJ5dKS3c/DF/1993vJEJaaGThXdg7jbLsth++lPpVbbu2cP0T1zcP+iH922k0Y2If&#10;mzkfhGL6Pk7Wh37ovbnqcfK/NbKu8J1k9Qwu0ChQwVGMmAP5MfGU/dry1AH7e24bjQH9uKNq5D5Q&#10;QRfKr9udLB4buX3MWg23DNKSVxlUO/zsRg03pvJW/gMb6SuzqDbTE6uPgsLeQgAwBixR9LgOqy2T&#10;9rF6sbuGgeY7e9lcrrJqnE489lc3YbkCDQVwFIBT3fLgGyeH5Oo/CZ2WH+lpT7WtbcrEsieCnE4y&#10;kQEQjG0J0VfIazQY+bXWa5wmURNh5z7dlPmglLorIWnSJFmW4nwDAhh9EGNQrDYHGMeWiOqXSRDs&#10;UyWkp8GyTAeMZcfWCvUC+ImTyX9LOiOZBroySnLcnbpKBu3h4IyHCFOxsu5qqCnShTsJf4b3eY8R&#10;aZJPhqNPv+qff2d5v3bKxKOWGii+RWiNc4z/6beWJz/7QytADNO5deXX+aIaTVZyRFxQTgwm3D3v&#10;e4pC176J6Sbs0N1l08iH2zcEgN80BsFLYAwv6Z2mmgQ+1MWD0bG6uRkpOiQ/ssgaP8zVRj0M7ZN2&#10;13b+LHluboLnbaKcPaud6d7m9CLnZ13DzrfaYb81cj+rmd08T0BmgErMEvCmewlMOUrQtk2A09hl&#10;HP6wM86QSnVL/ZJ3+PPaCJNhmEjb5WWb+LD7Jo42FBjGSOeFwDQ20xN/z8ff7nGsF4CHektyO9e6&#10;TMJN8xgEKY4UfXLThcLHTD886znCHGB5sZdWwE/6AFQxgDkYDdDkToCbtn4sK+QgsHptQvMEd2ko&#10;J8ZAU+V32aucBLShG/5wu7w9qmyW7/7mgKWhXqJuor4g8ngww8crxuLL1V/XB+HYEuJwlRsbcOFW&#10;VBYr6t/q5DbW9YThx26l09fUxfVt1IVqMbqyOzCoc9c4U013krdPGXdSpm2FbWxvla9+4XeV9/nw&#10;dg7xo5kaKL7F6HO/4xvL05/7P9XzWjmzkz2BFSjqyvckJb5wizTw5Rmq/tTBtY4xdaAVeTBj+CA+&#10;wuNJdUkxf6Z4KAoZISeJdGE8KHsgrisKlV+WDVx5Rm4YJvDqpox+MAe95BdvmIh3WBce2trUcP9F&#10;C2/G4T9mlmEwdG5zi6xm71PL2S/rMn2Vx6eGnTTEIsfpalrrT7zKGjwKlztWIN2awaeKWSwWDu+0&#10;kh78bRtnC6NslY4cOZj4ravlhw491SspXB9vx+nyDT3eVso6cfu679V8a1yEY1LN40p05UbPzoQe&#10;GZdESssIVwC8hzC0vVkZNZUQf/QZwgOsdR/y08dU3akD+bkM5Cm/2arJrUzeB41NHVYT7SWSDl1d&#10;1I+TSxb9dK4LeHHEyqvA5RFgeCidZdaGCpPyslcF5gxcnb0kCJC67UXeVnUgPQ7IF6WUH3wY2h5D&#10;HGfrypaisS9YBj5WA5HqerNLhM51xZFsiFMBpBugmJXmugqtseZAAPBAOlLRo5WB99NiWC2m3NTD&#10;Qv0X43pApmznVesKZRXkOiHz/Ks+ASwUaaKvBp9yBNDx9z5/41fjVWGMV6sFhIfDMhyySsyWDt6u&#10;t9wC0O+vHVXZHeGvJto/TLavdRQBOjl1wqvkcifQ9PYKJaF9VHTnyykgyKAvZHqI/pnh6GXdqr00&#10;oTfldrwIvTD4iXO8zGI2d/WRP3LZIxz7gNFDdWA9pTv8ZKX6DZ1Dd6clD/q3/x1Bb8066KmOZj9p&#10;YFQ47thSoXanjPKjB0S+6DifRz+gLSAWOFQSf8Rug5UUMWSwJGevH5e79nFzSS7m3MWL5X9/4QvL&#10;ez/rWZGg0aOWlldPo1uG/tK3fF151qd+4nJvoAafBMaxnYDwmJRjm0EdLDB8ZHcDiOT1/QHMYmLK&#10;wSUm+f6w9LZTFW2TxHDmIW055tmEPz99t3SQP4ZYPif5+qaGpWzsTm5SuI6XqR/bD++R5ITiS7oZ&#10;b5Xu37eLakWdTInfbeW4+jFT5bRO+olvp6LThfMYkf7mMSIHP0jc20Pokor0qQvsa3pz6srcUyfa&#10;LAI6VXuiMvampsrCndR3mzpmfW1HbR1jVF4JPh5IJMy0kSwNFPr3qC/G/ApYFThYG5Uj2awa86aF&#10;VYG5wXAsIDd23gaCGOTpGsUAcA+5WZrP5ZYN6MUvI5Tsc2i9cmlQxqkRaQRCZGyLZ0VyVgx2ADGY&#10;hfLhRRWSKyPBAkEAV/EJRfucXwEyoR+QjkF7WZNdgWCCUsBQgpQEajG+RDtTaWHjDLurOFNNK7kp&#10;ByDns4+PGQHfUTUCwJsbGwHMAajyo0+c/EA+lCMycXapQ88duiwN/hgne3zVznjag7IbjFN26lz6&#10;h6kUySmVP+E+QVV2F1Hz6PKR8e1Ehlcexz2AIpwbH/NKR9JGerKQm/ZUNDpi51YNQK6BKulkkOOb&#10;F5m4KVnaTqO0zkMySRslRL7cliVDG5gIjz7hdq2hIWOpA+4+ER9yK2/Ptkz9Yi7deWf5mn/5XeWJ&#10;7/s+jmn06Kbu+mp0a9HnfN1Xl2d/zqfHirEGo7kmvbkmM96OBRDGTncA5BzINJjnRISgaldfRxEW&#10;JqOOc7zrqMtbIxomXtkqnW3CTXyAZEzEHQPCXdyDGAbZSj3n20WWUdP25b1LiWxkmFhyCnjQvN9N&#10;Kr1TqN9m+uncGMVFm0e7h+n59eO+HY4HNfqNFPbig0KKw6nOqFJR5TZf8r5zyLpWG73IEzBAo/Lx&#10;SiLATwXnej2YH8gAdgVuBXCPBHrLfFZWD+Zl7XBRBkfYszI4nJaBwkYCsBuaGdZVa7gJXzsIMzyY&#10;lJHs9aOZzKJsimdLuqTZrmZTYHijiK/MZMN3oPijsiW5W8K+GMH2MiYPxQ0FpgYybLQALAOWKBsA&#10;zCukMi7LIh4UNqnIcdOeY5Ra2fVNlD6kE6ICTBv8sqopEycgxCovIJfzf0+a0TAMJz/YKIwH/WIb&#10;gwpBG5CvdEGv/iIABp2sF3bldVjVMdowxtEcSzF2SyYgDiDMG9rG3NBwE0C5xJTA2N0tivtWyWzI&#10;ljGIlUkbkzpJ0c6GP+wwlGEJauGLMiMiw62TZYZ+QfjNFC6nx11tTFeHMpUHonyWWX+6T+0TfbP8&#10;LKnvtg4pD0OaLh1h9beGQY954hPL1/7Lf1HuedIT7W/06CeurUa3KH3WV31Z+YT/9fPjSCUNRhyv&#10;FK/pjYG8M/gZrBjsczBkIKtGP8sBpppjg5X/C5PppbmZOSnjpEliuLTpHGEsp2ZVxzRNuXWikR0m&#10;3Ay9aTLOZa3+lGG3yEC5yuwCRdahBuBGh7eF+nzH3Jb1tsl4m0nyXTeYY7IjbOmOnCOkz/dwp+Nl&#10;W7qquyt7+N0fqr/rAxn2EEY/CAh/ftJf46CIWYZ3/PC8o5T5cT1W2foJo0gukwgLXp9PLl5WegHE&#10;KweAYAFRoY2h7OGhAPFiWlbn+zaDhYxA7+hgVsYCy5h1A9wDA2CbI9wBfk/JnNEscm5QyoVhKRdH&#10;pdw2llv2ucFKOS/we07xZ2SfktmWfhtSZyx1xrIHsgcCgWuLWVnBCJSvSr5XniUbYMjKrFdndUFS&#10;7gOVgVckxzgVY1VWAZeojSqClUPO9U0ADKg12BXAXR+PbQC8AOM08Cz52cesgrkOyUAK2w6T7Rnt&#10;oX7U6RPjZfhrW9V08MZ4tLRDiijHOHgVSplj37L08E1OlA3SiNiVszc0PpAUV7WsOakMytdJenaE&#10;R5xteDt/mAcD0453OISbbPGHjvxEHLTkxVinmj6iUo5I/mW6cFNWl7nGpGtpi2q6penx1Mpy/5Af&#10;Yzf1q3kq6jPMe3/AB5S/+8J/WS7ddZfTNLo1aOX+a7t0xUa3MP2H7/7e8q+/+R8yLHo89mSjkSU7&#10;BjYDfLjCMkj0YFZD8eNWWDfwp9GnA9PwPggxiT0UxRPMzspkHao7iZcIQISjQ0xQacsoC/YwntQR&#10;zczvtPpkefwJ/iANmHLqV2H4I7zvfqvk9OkM+X33SSk3k0p661Bj059/K/efCKfO8PNU+BiQwIoZ&#10;E64MYUwIrKbl3kyT0mSdZF3kyR1st4nJ/yhupORGD/cb/7vASx2WdRqfaI90Z70j232DSj1B1kTB&#10;LhvROWE5rrrl6a9S1Ri7zG83fDXsQfwhKMNuTmie+aNOXBMki3qPPZ+aXC1Sbvt7drppH9U9Os+m&#10;s7KYz/23/cb6umQcqb2iLuBHVNp97dxnMdLEfbZGskd3Jg9hBo4yVB5tewiYnE3V1uoPMmxxWBEA&#10;ZbsDWx14sxx16RaSvLW1lVhd5fzYus9WqqtoR2VdwNIrsOKJ47pq/yFeH6/5Hq5EXzgExM7LTKB3&#10;fzqROSyTeSkTqTZX1vKWmfRVUJSFXktfPVotO8ONsrOzXdbXN6zTTHU1X8x9TfPJ6x2KWluSywEp&#10;narFeuGIfoOJNkRWPyyJZqAtjmacrSEiEh6744d698khMMvd1yH7O1/3UVFcQzKyo+1CS8A//WBN&#10;Aj3GqVw761vltgsXy7mdU+Ws6uPUQWypyAfaOOPZLS155OWFDcmiLqfyh82zI5HfIvV8EMo6oE7o&#10;X/bTplFYWlQFWJR1AXXy5Jrc4CZCutOHGE8G9AXxoh9lRhZy6DtUBGVfGw6kR+iNDOdDrPzcPCQ4&#10;RV/GFwrMGDOdzWK8WBmq70hH9TnKw/nYcZIJ/WlRJuLj6EN4LRPlK3H9QVkq4miDjhRI//6gj/yI&#10;8hX/6NvLUP280a1FDRQ3Mr3kxT9S/s+v/rsaZGIwj8EzBhDIk2uPPOBUN2RgwwCkwJiwNdmIw2II&#10;58MI+BDEpNrP8yQxWfgBjx7ZW5OQhwFwhHogdVk88YUbQMzLBawTcRjS4Vca61zLFibC4YU8lMrZ&#10;L0pERQBuq1N1uin1+f279GFnWNJJP4R4dIkUS/9JUEx9JThm0hqt8tT8oAeKxQ8v6ZjcNGmExJDs&#10;eokiP7xBsfLGb4GVBy4zIAO7CzVyq4QMTfeOzrLfnNA38kQmZZPeSkC/pe6oU8CAhcfXgJaJuNsT&#10;Kvc7BIoV5Tp0/gF2unoVgzT0VijI7SAwSkvwIo8jXscswLC2cliG0nmoahjJ4B4J+I6lwwgQPFS/&#10;sBmU8Xi9rI/ZQjCUjvQR9DgqpwVUeeECfkCxw60gxQLsSGsppN5gUDzX+DGdTcru/n65vrdX9mbz&#10;ct/13bK/OCo3potyTQh5d1rkF7BRGQHHwzIum6OtsrW1ZT1ottlCstjnTP+jZGp35+nf4+T+VT/Z&#10;bmHQFWUDAAZwW4YFKRVtq59VgdHof4TD6OjoMyKAefTlGieyXwbt6J+kRwQ6+zqS8bYup4s2PqAf&#10;yPbNiczpzZ1y+eLFcmb7VDmj8B0BwQDFnPyAbmSHYOpCdQOIxJYBFKs6dYN0HBSjQ0fo2gXgiPqJ&#10;fi0d9KGvRr1QDtWT6mpd/URMzjdBMTobFMudoJh47xFGZ8WRA7IHowDFBsAKJN6qKKy7QVGHijcl&#10;Kr10MCieq2SKO1gZ6KZK9VbDPR6RndLM6GfcXKivUgLqm7JA5BF56RNFUly0SRLhz/6kTyxf+g1f&#10;X0Ma3WrUQHGjjn7pJS8vX/8lX6ZJmiP56RaMNP5qsOqBYg8oGo7rwAIl6PRHNm77GXWwPfpV5geh&#10;HHwfjAyKGYwrBQhYEv7M025PeIA1nnJm4pCbcGu55LWuDovwlBumhlWZTPTCFF1RFMzvA9wPWZZ+&#10;mmOuvn9JJ/0Q0hncQ7ulvw+KMUyuCYyZtNif6BchCPywSuyn2knDxKZJJU8goDBdfcomF0/mOQnZ&#10;PDxAsSteeTum1nvntljcNayaYKtufdCDwAdqcZy6dMqT8kQYoFAgU/VKXbrugsv16puTymNwTPu8&#10;I6DYeUe9u55rW0Qq+VX/lMTbDBZAJIFggQRkF13HY6HhzdGwbI4HZXt9JDMuWzac8iAALLO5ue4V&#10;Ys7h9U2UTyZAPKvLRwLQcSIAvcVvzrNi0kPt0IEdkEp3ZanfsIqnsu4L3OwvDsr9u/tlT+Dm/r1Z&#10;ue/GpNwrc3V3VnYn8yKcrDYZC9xslSFvcpMOSPLqoUxIpbRB9vkbtklKuG/hlCpxTdL2GHO4LjFQ&#10;xAdlGK+fHnFNVJnmT1vycXc34s4EVmQubeqLa9C8ShOgONwMZ4RzU8G+b0DxCivCCjwrMHzpwsVy&#10;emu7nJZ/W6DYL8iQwTbsQw8Z8n+roBjwTppaB+gqby0TWkR47hXG3QfFtC99k5snrjfMxmCkm6oA&#10;xWP1afd1saIjIDrlcLKFkro9OlDMPxQirgvrQd8Rk1eKJbMDxUpLX5/pRgqdD1aH0T/Ek+ORxxHJ&#10;YaUY8MxKsYEycqOQ1sOfWhwo29Numed/7meVL/jKvxUBjW5JaqC40TF6zav+a/k//sb/r9z7xjfH&#10;KCHCYtjNAAYWg4hK2YEcxiAjwyTtidqDTg2zjD87+ZWwGmT7+Z10Rz7BcxIUG0AwEVXe1M+ggjQK&#10;dBlSlk3IStuDqmY02CDShyN4krqJ5GZktuDlt58u/MfppB8KNYEiEZv+hwLFuX3CRzwBjG8Kiqve&#10;SoNst7qCyOXhDIqZUKHQ3yl77vBDkTqAv6MzHk8EPCRlmtBfeaKfApnEqVdAr/tE1TvAMIAUsMCK&#10;2TsOirPuXc8qd7RH1Kdiy5rCDYBpPcWNRmtlZ3uzbG9yesJq2dkYl+2NUdkRID6lsC2B4HUBFVYA&#10;ATysCLPSliCeMrPmhiyvFiofTqjgxGGXq8b7dcfSBwOYZCuA60hKG0DKcLvN3/xTxV0T+J3oYtyd&#10;HcktkLw/Nyi+ofB9geVr01XFD1TGKCurzWxVoL+FVEsOu9ZZ1H2EmaOrOFkUJFxdU0cyfh4Yhk1b&#10;DGkBhxFX8/MnUtIeUK4Ud/FywO/VZkUQBhjmOspz0+PKCRV5ZXSC4oECz22fLpcuXlR7bZZTYt5R&#10;PQiOus5tSIgEyUfOWwPFB7qhcV5KayN36Bm6QhQBIEtY9muDVkhhBsXDgQCtSqJ2BBRzs+2VYgFR&#10;b+mQYRsF8cjyzZPkkActt6YbKl/zFRSjSQfu6TuSsyog3AfF9O9cKT4CFKvfdNsn6HcKZ1zn+Rjz&#10;AcL9iTbo8nFR+MkyL+3P/JK/Vj7ti78QT6NbmBoobvQA+sPf+/3ydQLGv/Mbv+mBMOhEN2F0qQMM&#10;Fnf3dcQxBXcdcPTjgVcDnGN6ojo+/QIecOUgxq9jnB4PbkeJ+m4oZKAPAy5ggcnTNsbTRiTBlXaA&#10;N0CF/J75olwJBK03biugqEho26Wt4UkOq9SPSXnhRkd8TJQE9Dj7ApJuFqY08fdp9crgNpBhxUYT&#10;hldtFMGEzGQFAOZp9nzpACtgTPj5939OlimPWsJvt4INxLo6DeALIPMkL54AaBWoyXT1agmoTDuG&#10;G/3tlzNvUk4Smri+Ozv0c7jdNUw5rBwBB2CKeLtUpmCCV7a+Ic4J5Ymw+CFdgGUo6qHymeRG98jU&#10;glJ/6yTDUV7Rh4mPnLxqBgjWDUisrFLXHDMG2Fgts8mkTKdT793d3txQOEBMtan0XFLBj622QCaG&#10;ujdAnLsdCKOoAA/A8Fj8rAaz7WFTABhAfOb0djklG0ADKN4YA4LFI74h+4KtK+CN9mDFLVot+jku&#10;5YFddQPwmF+86Ec8cQZUinNtqn4DrCtcPNQWtjCfwduN/Yn6y6pA20qZKnAyPyiTGaBGRsW6b++o&#10;XGVLxWRa9sW7rxuI6Xwh3QBCyFhR3xN4ks3b9rDjBSXki04CmSsLcQBF3YL1l/ayp1KEpctJK3FT&#10;uSaTPYNyBQWXq4IfBRNC+bgWqL34qF4VwPWHm61bBsbiw4bXXNSZ8gEMrwosrqsc53dOlYtnz+nm&#10;ZcMPNO4gp16r6IMueU1xDSYoZm927iXGEOZrlHYgL5SlAlJnZNiVMsUnr6IjL1eWAqgLRbDVxvnL&#10;zc1dvt4ZUOwxSeG+mUKuZNGHu73JKv+R7wdVGDIxfxjrQR6SL6/HF8ZKdGNLEP8QGCArt7kGjRXl&#10;x/gDKPZqssSzfcI36qQiL2fhn9rm/nFeDrT/qHzx135N+ZhP+/NENbrFqYHiRjel69eulb/317+0&#10;/Oefe4XHDg8slTy8aYQ5aTzmnQyrZHCmcdBDkAekaivAg6FsXhLCBOO/YD2AMw6HPwZ08ZJHJPcg&#10;HUBBbuxKgDJWDHjQiMm9GyDRh7zEGis1MZl4kpLdgbNqh6lylReU+aGD2JZ2NRBpgrsvRwa5Mkzc&#10;EV9T9HTvhPTpZmEqF/XpyQm5EoEUWAFcgCx0Y7LqjPL1FgqBN4z3FDu92opPthnyFA6FPyambIsO&#10;FFPPimbSdV2qjTjiLycqr2A6ZSVXPOBKRH3Kjy/qw6HHqAsRH2VBkCAB6ojQFZs6iJcD89d+kvuJ&#10;5JpJtleq5Awx5B0eQAkZxR5Yagl/1kdAoejHqgPpTHqTHeauJH7V6YpuOmCnqLmqalDMjQpyFQZI&#10;8KkHg4FA8bTs7e6aZ2drU8CCa0XlEB+ZBFCVDGkKHLBfcZwjXHQjACAdDdf84Nv6uoyA7raEbI6H&#10;AsNb3vu7vbVRNtbV3gIO7EUdiSeOP2ObBTqGbFoZxRcrA7UrOeKNlok6UPnVrga9riPXin6hSEu5&#10;bSvxoerYsTCKOk75kcuDU/Qp96MFQL8a96+Vslc2yo3FoOztTcru3n65sTcVkI6VZLZYsMrMLtyJ&#10;tJ9I6Ew6z1cHfgGIH407nJfh4Y0yPGLtNNSINqVtq1Kdu2+CCI5xK9qMmLSzH3vsksmxg/6Om7rL&#10;1WCA7oD6kJse6tdiS3iCYoj2BDizys9pHDvDcbl46pQfsttW254S/w66qJ8AVOnTzo+8pQs3GjOu&#10;OYWxi9wP3SkuAHHoRr2iH9RdC2k7NIjy0IbUlMEtYZRX6Q2KpQPbaoiPG6A8KYN1bqlGWulL3Vmy&#10;OgO1Rh9XEwm8SiMxdtc0NuOBKoOs+deEfeM0wGp1+yE7ZYh/ocJyUzTQNcS/B4w5PLy3kIDJQrcE&#10;6ueA6Chb7ZNkxG9YUUbReH29vOBbvrF84LM/0v5GjRoobvSQ9A++7CvKT/7Qv/PgkuQJMQ0f2R7k&#10;ahiD9nJlINIAN2IY7REiPXDVIUtuwC9/wXcgWMYgGUM+PHrtCP0wUFd3DnKL+hAOqwUAY1aIY8VB&#10;kUqfAz6TETkQF8CYCQPRikt+WPmBaj7pTCJ/i642RJrkwbZBbUz143H94KxyTSnkJJ0MVxqvyiic&#10;KEQgBTf7P5mkkB8rgAGKmbJ40M6AGGDM5IYetd282i8evpDlOQOmPX2UiUFxb4sEE27UX9QlQJg3&#10;Jea2Cuo4J/5QsrYZk6Dc1El3M9KjqoIiiIxYysMnY60btnJYZaJVfkmkCN0BEOqTKqvLQZ7BYibc&#10;5qWWWMJCtvhSsl3+6gf+qstSSHBCPp1BdU9ekZKyhontEyLVC/u5N8frZTwalvl0VvZ398iybG2M&#10;y0jlEKyzVBuViT27A/V7HowbSj6gFntdwHdzfVw2N9ZtNsa8/Wy1bI35N2DVZ+vCwwNxpGf9DXmc&#10;IMDeYtebTABjxblQgGKBS0BxLS+6uX8oztehjEnhcUVHZbhubGrzqmEdQ0EqpR82blp9wyvDKiB9&#10;CvDlMUDtfjjcFsBbL7M5oGhe9vbn5frufrnvxn65/8akXBcwvjE7KPtSZ08mgfFCbU7pjtQPVw6A&#10;zLLRnzZwOXCnWvzKL33sIsJawlV/5aWcTifbZYZfhYj+FH0qjK4DCaOGAMWEsY1kTQG4uV6Og2JC&#10;kSWjeljT+MV5B2fHG+W206fL2a1tP8y2Iz6OwPPKrfuyQLHk+hpUnXH9sVKMzADFcS0Ciq2LDKA4&#10;dBRJB8J8eVU/lG2I7XGD/Go4J0zwghbfTAOASSM/FuMN/dpiFOZ0FhzyGFr4Bwthh+rjWc3UYQwC&#10;ytOdBrBbQbGYDYrVT+LkCbUfgJeyqW+tcf0IBDPOr4iPMdygWPWT/wxm/ZKNhVeiPLdduVL+5rd8&#10;U3nC059WQxs1Up9soLjRW6N/8S3fVr7vn35nHViCGNRyoomJZOn3akYFBjFKVlCsgZLBX0wOy3RQ&#10;DM4xwPOgUEw2MYwlKDZ4chomdyL044E0BnGCfFyT3AAyJgUmi0hX8xM/f1MyWDoOu/J78qhu8pDT&#10;RI7yOh9ksTKB7YmMONExt0xNGskUAH9HEj8UlydXkXlsMlX4+5T+frhF8iODrhhPPhUUByyuk7Jc&#10;gGLejtWBYgGIETyqF1bQAMXIz3axPgq3EPyUX+1gQFxvXFihcr2J16BYLgCxt1HIn/VqQkHq385w&#10;s4J/uKLUPL1YiXhrjjKybakMVsO61Tj0Jsx6Zu3FLzywRlnkzv4oIut+XYcTQMyOzSQS+xs+eGTw&#10;o3uEk0c1eFVm1u98jBkAuaZHsveAyvbWCQXSBqyczTXZTycTuVe8ujsCBq4d1RdIBKD1SrDieAhu&#10;c31k8Ms2CFZ/7RY44KQIbobIE3DifqCfAIEUWPWrdkPHbmVYtgGx4rEhynmgNp8RonJiKDj6QwbE&#10;Skf9ERIGHrj4UQxGHZ4sYYjYSk4QKRIAx8pwAOKQq3jxHMRrPRQHgOZILgHgqYCxwPEutkDxW67v&#10;luvTRbk6mcmel33xsS4cK6QqJbrQt6kH5W2jOPbGRrnzEyujoV6EB1Ez9J0qQ4qbj3rBoLFtudwH&#10;1edluN6pJYhtJGvUh9wPBorJgXOkV2U2dY1e2N4ul06fKac2tnSdrpQt5QEw9rjKcqvCOlBczYx6&#10;lKx4hT+gOAzNYCN3aCyyfui89NuGR0bM7jvx70aE91eKfQPoOOqKvsaNmkYZ0qJn1Jg+8ivMstBd&#10;lZfXuuVCpKHtrVAFxdy4SQL7iw2K5zxkp5zom9KDf5dWxccRfWyZWNF1Qr1P5qwoK9dansgpMrJq&#10;1f3k93s/rxCfv3TJ/kaNkhoobvQ20b//v7+//MOv+docU2J8YlDEUSn8AOKwMx4WTyYaoeDONBlv&#10;kQryhMJEaVBsFk8aDNIGYxo1PYkQVwdSbE/CGH342wweBkMDXCYq8nDGGryVhDHZPMTbRjZpIoy8&#10;kqwpabDIQ459AJ/kWiS6YFe3+SsRZaPApcTgG/F3vX1oHeSyVUrXMuS4G8LvqpSRap2f7RPeV0z9&#10;KhBA7L9mZftINk4UWBuU9ZVBGaIHfJ5slTiUMiHPfmdCHlE3rjfquboTAGR9PgAUy64CLAOdsO03&#10;IFaqrMikzmsFqoFqf+n8YpV+NvbU2KqzJ25MX0by+DeIDQpLUExMtC/klEoSwFCOqjtykW8DAK0v&#10;nmDyj/3DSqck7Lm0UVisvAk4Kxx5fthIdcSLJHgQbnt4VLbHa2V7a1Ogd6OMAcoCvQBiADDgeAQA&#10;BoQMACcAYQmTDK/iorfyCKplUBxu2zLWg2uUMrhnYlde2YLNAh6yaV8ZSOyOU2Oq6MrHMiM80kHk&#10;oa/kOpqOoa+CXBHmS78Iu+tDNR/I/zKpDIdKz4rgYhHbK2a22Se7IrNapnLfv7dXru5Ny1uu3Sj3&#10;3tgt13SDsTdbGDhxXvN0ZVQWq9z6Vdk2Ud4Ewe4j1Z9tZj45AMRsziEmy0pfwI76dIHxuA/ziaJT&#10;T4QppX4Axdx+JChe7imO2uCh2IPpzCvFbJ0AEF86fVp9YVwGqnPeBriNnvQf2lfuPig2AFaZkZkP&#10;13WgmHKgZvfBLSMdbKrfhYKPtpDtfq1A9ybJ4e5koIihwjtQrCji6fP0yawP+nauFJuHNIpfXUNv&#10;tKx1CFFhSpMrxd4KofEFAMy45GP45KdfwDKV+0jjF6vIPFQ3Xcw7UIwbUBxXgsX5F7XS92Ef/7zy&#10;gm/+RrsbNTpJDRQ3epvplf/pZ8rXv+DLyo1r12oIgzSmehlA64S2PMkgIr2CoEE1oSCJ7JJNB4TX&#10;AIpJUiYHb5j6K0pMoJ5sukEUN+ExwTCYMtB3QI305EFmMgM5GKxJ7/i0Fb2UjQ/2qqP4nVxykLev&#10;4XdhITUck27LDvnxqXrINvDTl6SDQ9WRwqDkw4QvaBn2QOrCmR9lUX6TPLmnOCe0fCGAV4sFlpeg&#10;eFjGh5rwa1u5vTAi11ePUrz/2q5t5Haq5YwyxgRNO3o/cXXTblDUbZWEjZ9Uq4sH5KcIlyW4M5K+&#10;gruLMLGyeahyRS6KrWlpvZjYRZXf7VTjCEOanQJZAYwdQpWErVDS4/UT9ehMeVQu+jRB+YT+WP2C&#10;tU14Q1Mkqs7Z+sCKr/g4vooVtQ0B3XUZAC5nAG9vbflEiDObq2VHoHhzc9OrxYBe9EW+j0VDKeUP&#10;LooHJMMQTm2aeW3o3F1AEXpYTyeuujkqdFzyRRxtCAiJfwR0Pbmt4MCONvexb0qQ17Nl2mUt6PQy&#10;IbFGiD/ccOJ0H6I+Fdf1C7NEAm8BUjB/pccWigDGC3WWfMBuMj8sNwQmr+1Pyv039gySr+3u+izk&#10;G/NS7j0Yl8nqulWn7bIesOP6CL1dR9iKzPqE55CtJIaCvXAZX3CqiygNwqP3qUT2USp/VIBV9a1V&#10;QLHSGxTLHNgd4wLEP0cGxarvM+ub5fYzZ8vFnVNlczDUWHFQNpXxlvuZtJZtjZURiwixVUm2Qt12&#10;ksue4jh1QmEy1lD++IgoG+Gyra/srPcOFMvt7RqEKS3bJ6gJbh1ZsTbIVRLqERDMDV/WSYBi5EX9&#10;chPGjTosvnYiK9cj+fpfAtep6outEPjhEaMfskMnuRnfAcUrujbYvz+dTztQzA0AbmXueujKCtlx&#10;VD71f/mC8jl/80sd1KjRzaiB4kZvF/3+b/12+Qd/88vL77z2NzyBQH0bp22GwhoOGUAwrlW/qca7&#10;A8oZeww1UXjijTCsmIRjMu788DBwVndOrvzVxmAaYDjsHPwhVkwZrHPAZAqLYTz8kXHo6XLIazfp&#10;5EfeTNjpQIO7Rfbjq90BRkeHfHzWH2YinCmO8Dp/HBYaUY6t/puRdVM8xvMJYXJ71aaCYkCZ9VJ+&#10;XgsFFGvSYfvEuqbi8ZGmOMqJYYarGWZ9QdYDmzApRtkSLLkdpIjd4mSiNzCmDhSXoBgZLr+MZWHj&#10;90qxpvNeflCXJz8AAX1ws9c0qOopGfyVysNV3Py4IkSUx6AHm6CaH6lCWkiwC4flYuLX6eRw3Sln&#10;uy1D+qrs2IbRAAMAguIBxABj178macCvtzmwyltBMGcBsw94Z3PD+4DXuUERj29UBisCQbwc4cj+&#10;7i1gyu+w1rfLgU7KL0ysFgM4AMny6CaD3cNoV3k7ftpZHoJTTscVlFfGnJMtFgIjAqTddibS0JYq&#10;O20b9bKsS/+kXF0onOntQFvkHfnDgdt9yMyRzJrwrTJ4oNB1Ll7GBQDxbJ7AWOOF+vRUQI2Xfczk&#10;ngg435gIHOum/b6rV8t9k0X5k73VcuNo5D7LswrIts613ciYcSRURD/1Dtthjtij7LqM/mA+VApF&#10;ZaIefIHJ7j7I1YcEPtvcN10CdeIyUFU4NqmQxz8JhwLFI6U7z0s7zpyRvVU21J6cfqF7JRl0CwMh&#10;j2srQLHqQ2k58g57efIEWki23GKxz7byP2mb5HH9y3CdGNzKBij7dAwx0CupQ0BwbtExn0wA6gDF&#10;jD0I9LVjXuqcsODBpZpx/TtfpUUXHrj2mCF+/IzplEkFL3O18T7bJQSKV3WN8fa6/koxq8oruhjh&#10;Jy2ZRHlK+Stf+9XluZ/x6YQ2avSg1EBxo7ebJnt7AsZ/q7zip19iP5OH7fB0fmg5wTGYMrwuiZiY&#10;PESK8MqUBsj4e1ahVY4H9CoHwh9AGPAZcQynhDOAAlwZiUkRoDjy4NcTmoz9VRnz+VeksNQSPk+g&#10;2Aoj1JPIgJVJs4Q82QCvdDO4p84K6nSLD5Mh+//0K2YmxY6IfFtJvL7JkAznKcPcgj9fz4vOYRSu&#10;SG4G2FPcB8UjgWK3lyfcKCNCurqR3ibC+MjfgX65Y7NKfLKcBsVunwDH3i9aZWU9u24wgAmB4prL&#10;Mcpp04XSpGoZ8pPO8ba4UaE9AnRQCU5FWRTvCZs00iHaERNxwScjQZQuTKSNlS9uMCINcbH6BVio&#10;WxAUySovAJZV3HV1AgwnS6wL+OaWBx6gs1t8WwBhtkPIsHpMHuRp4HDEQ3ZzASTBJeXldiFSedLP&#10;sQkDNNSiu3yAOxtAtPyARN8g9Ih0lM71Uk2QJdXfDKN9FwLFAiPz+XFgrPbUj9ufVAF4lnmli74W&#10;K4WiXp4YB8s20MdZr9WQHzcBBkgCOwbGKhfphGkNiL2KrQSA4hnAHbf9R2VfIGlPwPgGq8Wzo/JH&#10;Nw7L1cVamSl8ItAJqDpQYtcP/UbKuEhyG3Cqbgk38DRPrDraLfJ4gLbSyx3QbVKBsQyftLOfkgJQ&#10;DJcBMUbiqEGuB/oi16UQv67JlXJhe6dcOnW6nGX7jED5QHI2VEcbbt7QjbZEvLcqyVAf1Cag26vE&#10;uMXgvBRHXuiVvzbSwab6k6KNo6z0efSjLOwp5rSauAbod4pXv/MqsHTiOsn+Ef6oK/cR8XFDjkzG&#10;d8Jdo5m5ZFIe15nSMm6QEL3ZM0w5aIOp2nAPEKzrakXj8GQaK8UAZOrU2y50LXq8dQalnDp7trzg&#10;G/9Beb8P+9AIaNToIaiB4kZ/ZvrOb/im8qLv+ld25ySbNpSTggdUOf0yiRPhDF4EEmK/XAYAhDCA&#10;1vA0kAc8DaxMVrgDIEdawBhcBsZKj88Dv9MEf3yCYnJ0buZ3smoINOjAVoiBFOwarFkdtV9sBsSk&#10;gU/GBKMo8ws9w70Q475ABjrCnklcbFH6H4rIi6OenK8MkwfpcDO/3hQUy83ky5Pj3j5RRvpomqPc&#10;1aTeqYNrqoZBUYcBiigPoNgPyhEnQ1ysDgdfgGK3QrSFmFwLrouUz3SOLyl1SH3Cxm+uTgaeGk6b&#10;IIoQOWhJyu32g02ICs5oS0y0teMczh/yGIV5ks89wJiY2Lc2NuQGwKwY2MY5wBtlQ6AXcHxagHd7&#10;fWhQPNakzSoxD8nlK5RJy6kPyDXEVx+g0ZHtPBW2uT5QXNQZ9UeJaBeKGn1YDtw1PE67YJU4gDH1&#10;5FUyyaSE3fWIbTlRT31K8EAKZwTIU30AiOfzmcFx3AhVsIqxbkhDLPmQOgSRyxpbBkIJGCoP/mUY&#10;oNhbAQgT0aZenebGVjb1xQoqCcgfMAwIjr/W3ZouK1sreFMeZxgviK/9bna0Vv50d1GuzUvZ3d0v&#10;1wWUd/emZTLjqEauGdKr1VnFXRnECrtsISxliV6gUDGqLqqKLgM5J7DrAB4XJFTrhbbCDlJi1QU6&#10;G7zKy/aJGBMc6xMdVqQ/D9ldrKD49Eh9SDoCRMdSh1dyJygmFWkp5wNAseTmw3aASfg8Hlqn0Mom&#10;1Or8HcEnQ0lPgmJOxvC/foqjz3IzaGAMN3z0aUlLkEy20b8DFAOgaUvCMZF51Je+NkRkG1ObgGKP&#10;lfIDind5mG48dN/hVAqDYl1rjC9xZjHtiOij8sRnPMOA+I577iG3Ro3eKjVQ3Ogdoh/9N/+2fOtX&#10;frVXzZiccxKOQS66loMY5ARMPHlXngRWMULGfjEGsiSiDKQqH/yW6eRMMhFv4KVJAJ54uxEDYgyK&#10;YQcRziqCJ1TkES87+SHLl8kXYMRAL05NtoQDqk5vbnh/HX/HwrMuEMRf5ZRvMZt7sqc8AQJCNnIT&#10;6LCKM9Nk24FidNCHySspVs8iDINaSRSDCQcDWUY1xDlbGVaDmcAQgN5MVN5vrLJ5G0UFxX1Ahc7I&#10;gcjfgnrU1ZkM9T3TNMw6ThemeMKzTHnjgmLZPgAX4tYAimoP/gLNo8yU0PVEEutFvSpfYw1sfqpO&#10;9AdvLSBSEd1fuaRThnAxkcckrvwU4tVeEhOGWmIiDSu07MQdD1fi5AfpxokObG8AAI8Fbs+eOe2z&#10;fg2GWQmW4XxgP/hGOKvG3IyonukP7CWOc30BeLohkT/AsPSt4ehmvWXQxXuIxeO+anIpSBUEk/21&#10;fxFvq7qdFm4M/qSQQTpfp7W9g0U/qCVd4q9sQSsZQDCA2IZ6pl0UFoQ0pVSaEBOyEEdO7KFFjbgG&#10;Qtd0w0T/wJ39hvIig7b0WxHJr15zUU70E1iSn5MoWBX2PxLY0gtgyM00cT6mSwCTI8rmavWJEONk&#10;Oi97rDJOFz7r+NrerFzfF5hWFgu1/EJ8BwLEhzbqCQLGrBoDyw4X+2pLbjR1w6J2ouy8PIXrPG5c&#10;qAtqFpItvSKsUi07nNQee4u9iit9XQ/6rqqsbJM4q5usK2fPGxhv0o9UMevqS2P1nXhLIZUnGXKR&#10;VEmiDhSYZxNjL99kF/m53iO1NbNBlE3EQeiTPl8fZtQP4TKsWrM33mM48WLIFWAp4vrB7X4hvQim&#10;ytgKBJ+Tqd6S5FUALR9E7jGeM5bU8ilUte02Zo4QJNb4yTnX8fKafLAOPtLkG/A+6pOeX/7mN32D&#10;675Ro7eVGihu9A7Tq3/pleUbXvC3yp/+8R8HkJE5ORB5cNWg1k1wcgco1jBGmIymCH0Yf5kswvbK&#10;r/0aGD0581c7/IylMRjy8YSusLSdR00XMoOzCOwcahAl3BNwhFYdsAQaNYArUgBAuikSEJVAywfx&#10;zxZlrLDxaFy2NjfLDnv/5Dac0cQQq2iVxE8eTNgM4OTJxDU9EHh2eNSBjzirbvTubKXDjb59AlBH&#10;3ZBFxPlX4dQPExH6Ue/oxCRFOQBsrNizjjzU5A8o9uqTErhtZLKNsh77OaNztgfu+YpALivFNczh&#10;2JUvAEusCGb7eNKjLiQPHgBOrIAxOdI2UX/wR9hSB6tU9SSU9JSNB9joQWo0hMaELr/LLDdgFDf1&#10;4fZUco5FM7Blj+/6Wjkl460N6+sOA/yy/QEAzKovZwPr67zY+hDAV2EyBgUqF6ASN6/RJs7gVzoR&#10;Bkg2YKLdFK7KCB2VNECx2k39k7KJqxLlrH45SR61E3VlXiyXCpJMFbiTkI1IWoemX/x28qNwCU6j&#10;DiOj64w2EggBoMaWBkxIoU+ShbK3P9sujjNTmOLY3hMMhIexVs4Xu+ZbvRA+VovJzzdPkkE6CHFL&#10;UMz1EWE5lgAOE1ADihe6xqDFIUd6xZvyJoujsjc/LLvTo7I7K+XaRCB5elimh2tlesRxX6wesz9V&#10;YwBgTzmMVhcqT1y7cY0GqOOaod1ynHHp9HV94KiEi2Zw/1cMqTF5fRs8Su+RGNlHfOWcQPFWgmLd&#10;qEkP+g66hHTJ0o/Lb8M4uQTFBsRy90ExaSBq0ukxVad0JxNOKK4hGTNIR5k1yTUo5nojXj9eKaY/&#10;qQwPCopVBi8yoAt9v5LzUuaRZ+jpmx0bdJdRqPdK064yM4VQRo5p89gomX5ToNLAy430Z3/JXy+f&#10;8Vf+V0tt1OjtoQaKG71T6C1vfFP51i//qvLLP/8LHvhyInPn0mDlQZUPgyIDngY3T7gaZJlcGD37&#10;HdEThgY84pmISLMEjciNAbAb1Ekkdxz6jriav9KFUTq4NDgfCaxYDunhIfs6YCODid95ysDAgO/V&#10;PEXyZqqxgPnp1XE5zb6/M2fKGVZ11nlF71pMBrWcJLbeVfcsi2d6F6KWCUNZNal4kFc4E0CUFR70&#10;jE/STOL3KQHZyCCOWSrEhuzOllwJiUlMhnJ45VKgWNCtSs1fCYuvQ8jf9Wd31bUaQPl8VW0oof6Q&#10;H7qaP3QRZ5RbYVnf2DHpESdAO1xXmugXkJvBOlRu5BFXTUiJCRcy+BLhTSNIU0ZyDFnhU9uxousX&#10;X7DqJuAJ6OXEh1Pb22Vra7Oc2hgYFA8GAiKs+LJSLN54CI5VrtUyn06tU5zvW0F2Nfz4SX0Z2p4b&#10;K0BA6CywAHju+Q385XZ/Eb9BNUb5sr81yJKPEUVFhHmrTZtlfw+fbkKIdOeoZPaI7eqz5ml5sBMO&#10;B+UzKJaetDOrorirzhBhuC1CH1/CRFS/AVHNo7u2HB+M5OV/AcgTU9O5j3XANvoHacm1A0sKAxSH&#10;JkpD/1KYrxPKofSxBYM9yVPZM4EpgSgB4plQ1vRgpewfrNrszo4Miveqe292WPaV70y4jX3K1MUm&#10;HUnAmmuy2x+PvmpTdPM1Qr2hjtzYdlfiGvB1rUAeHktgTDrzS28JL+srsXXCK8W8tEM9bKiyjZSH&#10;hhaU4SfKWI1XieXAxItzAhzHFgqFO3/xUu/yY5CCghEuU+0ktye2Ighe2sdBsQoQgFf1wJiiBnA/&#10;TlBsUK1gePJBu2hLaxDF6Ygcwo5/AdT2kuGbf6Vx+VT3PDNiQCz3TO0LH5nwjAd9Yl3XMqvDH/qx&#10;H1vlNWr09lEDxY3eqfTCb/rW8sP/+ntj8FXPykmPIc+ryIySIsIMjDWQMThDPjmCAVNfJpFYUWTC&#10;i8mZjsrgbYBVB00P5si0WJ5OnnngNUBhEHYiKxLpxBcPuYRetkmvkdurmZK7ELDO9Jk2VwBZzbm0&#10;vlXOyZw5fbqcOXWqbK1v1j2jMTlYFfJ1Hv6NMpCfDH+TrhtAd4xhKSEWJifarL/0Q/gna5rYWdD2&#10;7BUTjYJdLwESVD+qX/Q2uJdtoCI+66iKG/AQj4xX2EijtM6PTFwIJmBLdv7IS0Md0XJsn1ArmscJ&#10;UUIm9EU1yZAsJjCeDIeTulbl2s2DTvxLPudEAfavHtV9vejY28/pfmPZtF0QKsLLEVFgBmz+5hb+&#10;7VZ4N9fXDXC3NzcMjP0CjHGsBHuVmL2/vBhjsKI2zH66lE22uFlZjsleWmd9wkMYDgzqKY5+xN/F&#10;gABU5gdQDFDu+rHkRALyQEYIAQCE5DRJpNJvl1nNV3bwB9lHnTnj4xRppTo6OD7Tqq3MHrYghvpK&#10;gN7oe5RZfUnu7LNsUSDemugn2ivcSHD+qiMC8l+IKKOSheXrq99PIHwJijlpQpaJWsPZB4FkgQKH&#10;B0pDmyBYYd1N7cFMN7H7QksTjS0c1yUwJSFTgPHhmgDyQP03zP5ixavHN6bzcmOfrRbzMlH+3Liv&#10;eY+18pOOzkImQBpjkPKlP1M+9KHs/NodJC4BVo1tRLjfq4blpnooBODxSPltDYbl0s5prxRf4N8n&#10;8fHKZ/bx0hkPYUQ6/DLcBKAHcrD9mmfZAYh7K8XWiDSRECm1qhQXdmWxje6UgiDcvh5VPtuqj9g+&#10;IZ9kndw+gcUCgtMhB3k1vW8KMwBCn85TvfJzA+M2lmYYj9mKob4DFKtvyLAAEvUf/0I9/ulPKy/4&#10;hq8vdz/hCQhq1OjPRA0UN3qn00/+4IvLt33F39H4p8ERw0eDlv9CAyzIEJ7ALbYVlDKZTmQzYWuA&#10;rBOOQbF4AuxpgNQgSYdNG8EcwROrUQG6O6N88y9ATwZK7/NzLZvJRIOs8nY+DL4pU8T79wG5qSOy&#10;eKhqezQuVzRxnRaw2trYNKgarg6cD5MGuxA9KSvNMcqxX3oBitls4cUf9EdX6y+mNCZ0Ctt1gs52&#10;a4JX4qnKzX46+NGbcJdFeeP2JCTyJIeRO+uDNjGE12ziuhU/aTCpQ+hG7qpvhVMX7DPNOnH9sfeU&#10;KQsmfrBTFkFkJqKevWccvwAi9e39xZoAJ0IqPEAzmeyX2XSqtKw4cRMSAA9B6KFkBqedW3UwFJjl&#10;VIczW9vesuBXGwvscsrDJsee0T5qS8AwD7yx+svpHH6ASIKRRRWy1cHbGyw/+k+sbEUR4KFcKrRt&#10;vJD7GSCAiZnVSRlSuI8r3Dcl8DnfQVcvtXbQwLbbXsSKeeR4koLfCoWj2iL06vySrHp+CAmhg9Pg&#10;cYplpAhQDAimfhxHmUXdSrHMwv/IhJu8sp4yY1vEKcIPhulLjTu48iQoDg+xkWOC4oVBKX0zrneu&#10;KINRGWySYnKV2PLlp6+73g/mZbgi8H6oWzeBYl4AMpXNKnC3TaLuIY4VZI1BitydCBRPZmVffXI6&#10;P7Sb2vB1ovIA0gw+AWjUtfcfc61FweIouiBcKon05TXFUkXp86gxV6vMKvqr358arpfLp8+UO86c&#10;K+c1tmyq0lgp5t8p3kB+tEbtSIjSxPUY9UHZrQ/XpSJ5cclJUGyVGEwU5k+IMb+CUvXohw6gyRgj&#10;wsQ/ZYpXu3crxeIjjJXi3D5Bcq4V2oB0tKjDkINDxteFcxDJke64NlZ880x5UNf6K1mMF2ybERh2&#10;2WLV2P1Hunz0p/358je+/ussp1Gjd4QaKG70LqHfePWvlm/7yr9T/vB3fldjVqwkADIMNusDKwyC&#10;3iagwY5Jjzt/D9gMjgyKGuwBeQHGmBwxcGgA9QjNAKvhthpk+uEyRfHke/6F58FZNuHI6QC38p5q&#10;YOXpZVYyc+UB+UwO5MWExrC9sbZRzp8/X87v7JSzIwFigZyh8qJc/vtTEwJ55QkbTBhBivdc4B/r&#10;yb7kMQBedoRXu/LyYz0jeZSXcstE+VVXCsd0q1eVJ+sIYuKyfjUfqsyTE/noAz8zjydMCB7VoetT&#10;bvJmXyc2caFjkNMq14ND2kw88pMPtpUxEV/1Qa4mT0A8E95kNi17ugniITtWiTlBYCb/XOEcBwYg&#10;5sEiVunY/jAaYtjzW0/PwC2g632/ulE5vbntFStvfWDLAw/HjWSLN15mQqmlh0G9JlPZ+qFY7pcc&#10;6eTjuESuK0CswpnwTdL5QDpSbtdCLSO8yMBG13hIjXpUOm6q3B4qvvo8DxaS2knFjx3ScFcX/Zb4&#10;m1LNtLNFcjp1DSLtAf/735QiD/IKr2y+Tkxc5sw1AhxJCj4Fus7cz2RHeKQ1pRLIkijL4+u6qNL1&#10;k1wdKCaCeBLJ3+2vV30bFCuFVw7FCjhKN/Xqa1QO1CUHDwt0aCK9Ys6KdoAn+NzXlPhAPIe6LeWN&#10;ebg5j1hXMJexeaazeLUwK8hvvj7zPuR99U/GCvovowKgk7/6VRBlygOh6O/C2PgXHVcEyo90s6cL&#10;nuMDuWZde6goh0Gx+v2Z0Ua54/TZcvnUmXJ+XTd00mckeUNkaNA4UPrIg+GGa72WXYZ66fYUyz4G&#10;ipWfktTrk2/0AOoVE8HmkMGDW3rJz02+rwMM7aM6edCVYuWLBNy0Q4wz1pjLP3z2EEty5RpZRV3I&#10;Rh+fMCL90R1DfbFFK0ExCxtqUYFiSl3KF33N3y7P/9zPkatRo3ecGihu9C6juQDPP/t7X19e8RP/&#10;0QOjgQMDqgydzuBUJgdkgEl0RgbLGPRt4MGunJj+YJ5h/LJiAUhNMDzAaNAGrDJY85pjBnfSM5nM&#10;BJB4Xz4gjUmQ14buT6fSS4OvQfphGa4Ny47A8Lmz58qZ7e2yrsL4vE7JZqLxCQdMbnIjOyYJBv6Y&#10;ECgbX8pt8A5PBVvEp+5hB2+sxCI8/DGBhHG4dCcBacL060FUZQRQ0K/kMMEZJBMtxgTQAewUV/Uz&#10;OIFJxM2Cy9LFB29S/M2u8jtjyZKNydLQdrSxHyBbAxAfur5v7O+V3b09u1kZYrJk4gQMA4IH3s4Q&#10;q7c7m+Oys7UuADywYcXXx5wJ9AKKR2sjlY3S8aE8AN2o45jQa7jy5hWzRwB52kxhfipe5lBtPFcI&#10;1QplP3Vfpd4VwQs5UDTLT3g48EuWpupVVgSpA/HQ+kzkyDQoFmD3fuEaZ2NZuMWkhGwBoR8lRU4Q&#10;gdXUfJ2q0yHtAHas4S3TBsFPTNaT08qEDIXXchHGTcOx9PApLFeLl/ka3tmf8mwkixss7GN9BrsT&#10;HOVGUscjjwExgEf9gsJwrQKSAHwGSvAoLTkHIOYGVx6FRy9QHVd9/LCd+hSr1fR1HuIDTCkLcnXf&#10;5Nxi5y2e2Nue/fao7B+Nypv2V8rVyUG5duNG2Z0AjHUzrbrgxSGsFDudQDHyYu2UAkoP+opcBsUr&#10;E/EwmoTerjXlc6S8eaHQ4Xxazo23DYov7ZwqZ8frZXtlUMbiBxQfiGmxRv+NOkI3645NuRRmUKxI&#10;A2LchCsfWpJk9Cvro3A5FR61H7oQgmjZ8FVeP5TLNcJ1RB09FChWfWDR7PQ+DDWCnDSs+vrfLRFZ&#10;Rp/x1350YQU4dYc/Vud7oFjc9IcLd14pf/3/+Pvl6c96JuIaNXqnUAPFjd7l9NM/+O/Ki/7//zxG&#10;PhETq0EfE54GP/ZbMimyOudRFR59iPMAnjZhMp4ElB7g6qOXWL3RBMpE5oFZ+RgMa+DmhAEbVhAF&#10;iLfYTyoAlA/JANI4BzPfoQ8gvrZ73XJ5WIcJYWNjo2wJDGN75VHAigPsWYk2GJa+fpWybFaoDago&#10;h+IxUWz59QVkedYAXzk8CDcTV5KBAaG1PiDXAyBAOg80YwzZHF3lUz8x81RwIeP6EKFLTFChK0Qd&#10;IcfnLRPPJIe4Gm95IoNkAAufKt98zk5tp3ZYVT5EQcjFpByT0pAP9bw/m5Qbe7sCF/uuc1aaB2O1&#10;j8z21mbZEvjlTW+b6+z9pd14KxwvyZAZAYapWyZaXhDAPwMCzqu6RREY9N5S5QGgo5yAWD/wprY+&#10;FDiyvi4mCqrsrh80XSlz9Y05f6VXxQ0E1Nb8ywFFXUbd5kkZ1EE3qcvmlII1no23kAA/bA9h3/SK&#10;ZK2pH4YCgCg0xCZtaIFOA5k1Aiq5yu0iLMLRP8oQ14ap2ryummPFDIprFJQyXAe0oWxvMbAM2i/6&#10;QcToMtL1lH4IHoNi+iX1SzkcoXDH0Tdxh170Ga+ykxdy3IdE+umpZX7qoLsZE7nvq1/xVz03nPRT&#10;rvkASlz/gCRALryMBQEOQVDRz0MOqnjRXHq4HSVnwVjBqQWAWeKsu1oKPVwfuLO+SpmsbparR9vl&#10;/slhua5+e2N/UnY5K1fjxPXJ1G4NXDJR5xi3q9oh9EBX9fNVgWL1CPoEtU15XFfqs1w/qvByfiNA&#10;8W1bO+XMSKBYctdVTv774rXyi9WoX5I5iX66o+lkAMPU0VxhPIzmOHJVvdLyXC+MWVSVpEgPDPpU&#10;XURZfgzaM4ZyDdkgR3XH6Su+uYZHP8dAsRJ6vMHIFzlbcnzl8ZnihPDj7CJ/ONHHW63QU7wBiM2m&#10;MIUz7ovzmR/70eWv/P2vLdunTimmUaN3HjVQ3OjdQr/9q79evu9bv6P86ev+yKOhJyBPeLX7MVgy&#10;sNYBkHD+ImOwzxVNBlQGSFZ7/IYqAauJJiYmOQZVr7BJrsHSGiuKvDmMs2TH3mvKftJNgeON+lc2&#10;Az0TNvK9AiF9WDFmRSgmDAnUhOrzdJVujVMIVjQBaPBndYe8pE5MDrI9CcjtLQj6eKJBb3ghMTFZ&#10;UA7PnUYt8uhrVvlI47LWKCfFH5bsiBtICMCfCPNAyNUP1RiejEGbGp2206mma2ACkj7lRBmlCbLu&#10;dhDOlhFegkuLAYBkloVDqGUABVbVONPJbrn3vjeX6zfuF+uRAPCGwO+wXL5wpmxtjHwaBPuAWf0d&#10;e/tDmJhYNfmuaaJ13aoOQAWygSEBUtcEdJQToFg22XNzEtt1Vt1H6FldMalTtXu0kWLEy8sbAFmE&#10;kQ83aQH+lMj8kRdhx0BxJeFz10WG8UtboqpDlAaZ1ld5JRCEnT6Igze4+SG1HqXKISXbArdMfBUW&#10;/SJqyrVS+aBlGmy3NQ4lQNfUt+O3oLpSbJn6qBBRX4Ik6BoC7A8wnCbSr6o91lg9VV5kBy8WbuTR&#10;9112+4mg//iS0jWvduQ6llyOKvNf6fK7Lh0fBre+0g131KOFEG53xLu4+nF6QJXANjfVLge8/EhY&#10;1EWEZR0dlFGZHA1jv7H60P5sXnY19lzd3S/37e6V6/vTsjdjnys3I0MZTg+RravTq870iBXV0RpX&#10;geT7mgfI66Z7MTMgHqDyYlpuP3Wu3HnufDm3rptw1R0v8lgX2B5JEV4rzxYCytCtEle360RS2Tbh&#10;lWLZ6SbcW6xkxyvuXTwZpevbVJjLX9sJXrlslD5AbvTx/j9O3DLixmaBAIm6TOMacUa0c21rudHf&#10;Nyj4azlwK9Bx3hrRs33zKIEB/FWHsj/9S/9a+eQv/Hwya9TonU4NFDd6t9F0f7983zf/n+W//PTL&#10;NAmp8zEke1BnumA4ZXDvDYrV7UnRgzduxWly4oGsyf6kLDRBMWEzeDNYs32Ct7b5VbvjCohl8ype&#10;VjjWBZAwHMQPKPbgroyRzYDLX3e8OjT/hrQOxDFnA5A1WQ3lyZcT9Cknk/5fwUwKHeEmnAgjeBFe&#10;EVNRThq+Yahh/JJs6UdEnaxkKofDoX52zuohKaQmIe1YEkVRtxl2srwwrK2wvUJTr1cn2ZcJ+IgV&#10;MxuBpoPDeNhpf/f+cv3aW4S3JuXM6a1y++UL5cLpzXLl7HbZHqnN1te9T9v/Gkh59p7zAg00Iy/K&#10;7XqtZO1r5QBiAWdMsgGYKT8yAtgGCKIuoz5J1HfDs6rJ1wDP6ZVXtmOwWA2DA/G6ckkfsVU3hSvA&#10;OtUwCH+uojqfnkmeAOPKV0lrjm83VRV1jWD3pKBbdYYjfaFn6pvENhPAud0ylJI68UOWCu8AMFcN&#10;5cK2jKWc1UNdjbpOMjuu9QBH8CBbtsLVVWSrn0hH+k6AH+pLvUk2W6Fo06gfpcQQxr8CiCKt0iUo&#10;NgCsfORBrAPwyUbv2LMMmCe8Hxd5ZJgVFB0uKGPU60wMnGLBKvHVvWm5LkD8pvtv2PZpFkcDjRsD&#10;jRm8KRKAvKYyqv+pL/k4NyFHSnqoa2Ix25fQeRmpTsbS+8rF8z554pSugZEy21BaXtzBbaFv2sST&#10;gJgb+A4YWyInarCKGuA4V43jpJ0gbqT5hwviV6WNlpAHd3W41AxPOb54TMNWJPv1sWP8qaAYW7Jx&#10;I0NF9XWH2+MHlwv6y891wBjKP1OMdb5e6Z/iZ6xlOwplANhjdJHIRL+4cOX28gVf+7fL0z7kWeTU&#10;qNG7hBoobvRup5e+6IfL93/bP/FA201G+jBAe0uEBkNAsQ9kVzigmEkAwDoXIGavMjYrggzY8bdg&#10;DN68VcynEAgUcywXL7AYye2/0jXAAohHGpC7PaPWyHNB6CGl+HuPva57s6kGaU1e6KY8GJyZDIYa&#10;/tcAxZHUZHe9kiwXneRGJ0AJsvUT+VBSzTrhJpwvUw1ESPDHSpNCIsJywgo9Ik/4qqzqzgRMRA9F&#10;VXp4oJ4zZdtdwyP3JZEeQKwpS56YHgPY1AnQ4g90EzMrk72ruim6rnpflLMCwgDiK3fcJlC8VU6P&#10;aBdN2hUQBwBTHVHOWpfkhhXgc6lJqAjYAhjFpMtNRVCAUBKSwuqIxzcdgDrc1fgcYZn0Q85HTvyA&#10;QSbyyN+xigo+wkkvFgMtPrAEL22AXjUflS9Wm2VLtyxL6FTTOeTBKfWDMUrWc0sexQ93RNnXuUnv&#10;X7tNOHvxsS1ILUmYf8TA9QjoYiXe7eM1yKqLjDoJrC6zPjxveDjPeiAOd9jI8v5aZNDe1JHqAr29&#10;Aiw+3N6ipLwAgnHzrKTE62cJiul3UWbiEhRj9KsvPTIp9M0+4tX5SoQ/0BAhnQSCyYNxgXGA/0bY&#10;T7w7Pyj7i6Pyxvuul/v32FJxWG5MFMY5x7opABSvrA7LkQAfLwyaayyh3/EvCfvaD+ZT2TONJkfl&#10;4s6pcvncuXLp9OmypboYKM+xrv/xKieJSw3qh/yl9xIUs3igcijeD/4pjLdl+kg24hXmVnIFrAgU&#10;q/+JOYrF57jbBdYXdnotW8GwnVzhyl43rSw9qF3gEz+1b6M2JEYKuh8wvpKOepTT1yF6+kVC+nAS&#10;Ee1MGWoC6XygGw6gcQX2Mt5/rLTP+riPKX/5f/+qsrmzrdhGjd511EBxo/cI/e5rXlu+95u+vfzB&#10;a39LQ2MMygl+2crgiU+DKSsdvJGKh7GmPOQiw4kITGyAXB6CY58vQzADOGA4QDGv5x0XTiPwvlKA&#10;iGQBiHlIjhHb07cGZNJ5ciZYMnngj5MR2PfK2Z9MRhLgCZeJI1aKSWQxltMnryZ2xtKdrgNtDPsK&#10;xuWPwoEMfJjA0ElBNp7snd5SIkNziioTUciwG4sQfQMQwnhzir/pMVghBwrZ2KFV0jI8iRRMxwBj&#10;TYkqazzFr5SevFV3AgKzyV6Z7F5TXSzKhbM75c47LpTLl86XC+dPlTNb62UsYM1qmfUVUUes5rlW&#10;ah3KUsbSJo05g1LvKH819urXkchGP7PISPYJXkAqD+Q5DeQMQ4b/cpdO6LfMOdKhSx416PZFb0WQ&#10;3NskLGeZV/hVJuVlt4w5HB99B/+DUadfJddFNTVApva5Kimi4LHXbRPaJ9U8a7z7hcqb6UL/AMJe&#10;7VQc++1dnkhgNi6TBPqHM7WhjHqEoojngqFuZLusgDpAsbzoq3T0G/o7N8LI9p8pXC8KjJsNrgd4&#10;wg9vgmJUtlHe2GbGym0gHSEbC3mVSRT1X/OhrGpH8oEFUGwnstFT7T2XHjPxsq3i2mReru/Py9U9&#10;mRsTv0J6n/LrxvmI1WIBPsYQ31BINjcGnIByoGuDUo8Ud+W228rFU6fK2c2tsi591gSsORN9RN+i&#10;fPRNFcQrw7ohMCjGjRE/V6G3TMgPMPY4KtvXohsyQbGEyovl8sutX5sopIOcJ3aOqw5XAC/AUYN0&#10;oJgbF/Ya+4E8GbYvGSzreiA9CenrbBsij24hQ+VCIPpbP/GwSsxiBP4OFMv92X/ny8vHfvZnWFqj&#10;Ru9qaqC40XuUvudbvqP89A+82AMmk5JXiDUYajj0SjEDIw9k+XSI/UmZT2cGDgAUH801qA/RyfbR&#10;WxpsAcUYwlj9Y2D3oK4fr2ooD/KCkJN/sVsHsTIZ+kQKGfYwrww1wAsoE85Kx6pmobUKihnYGfwN&#10;SpxHuBMQG+Q4jokwy6bE/FXPB5nWhYwqr9J1k7SiPIF1fFDI81+TS6/dVZJsTUaAjYckBGdBelRl&#10;YQMUO8rwHh0ecNoCEz1lVT2p/pnImBzZuzmfChDvXxcmmpfTOxvlnjsvCRRfLGdPb3kf8eZ4rYyF&#10;fnzqAnkprf+Sr2V1fYjCT/1kWLiTDGCSqJtqjq/QLhOYO5NYpi0FnciXNgMU0+7qI0nmk1zKvaa+&#10;4b+LJcGAU+FQtKWM9YgyLXU/rn8S/YX4Byfkhytk9GXpBzeAo1IEh7zIO+iYjifIIdHpzNffMkH+&#10;EP/UWAYIp1dn1l/mCCA5JxwQRDr1dQFB+kXuQ/ZKrdtc/V22WklcAfRCtH6oN+kiSzHwWC3549pw&#10;fyOQONkGWNgE8aO8TtLJIqM3ZbFxXlynoaMUUpjVoAS+/eMhP+yZ5Au7CsCtln2VlfONr+3yoO7E&#10;LwDhzGPOR45tDIB5yZSbepjpumFdV7ftugZG5e7bby+nBYh3uJGXTqwUDzUYDZUXGxa8Siy9AxTX&#10;xQMpxoOElJDFA0BlrBjXPFUBHiGoYxHno/tGQ16VNKrHMUubSsxbP2ygbfqpfc74jnZRa8j2eKqy&#10;sSwBOAb4c82wEBG5xrUXD1ErmerDK9D2UyfSEX3kTlDMVgrG/StPfVL5nK/5yvK4pz3Vkho1endQ&#10;A8WN3uP0S//xZeW7v/nby/WrVz1IerDXpMRpBZP5tOxPJt7nezDjta3F+4PZEgEoNvhl//BoZHDM&#10;AO5VC02WgGRP+hrADbRkNKaLgwk6uj1ghq0VCXg4LWCqPPMJaAkqq+xrVUID2vlB3ZsXQz7yE1jw&#10;y/RhQIxLk4HjiZEs8qd8mhpDniaMABwxQZkPWTIBRkgmfusfvDACDpiQAowu03V64JYdJXwIsrwl&#10;l1OHCMkPGQHSguwS+zJEk7EmeHQk1Cu6gBvpypaJxWxSZpNduffKjgDw7bedK4+563K5fPFs2d6k&#10;zeq5wwJW1L717wlHA4IMoNxevRK5jBEPGcD0yNwKi3qkxoKijkgnQ/tkGI5ap6YqmLIkQOrXhduM&#10;ulAQEzz9yKtfEkR+jqy5IjPLkHmaevKSyCN0vDlZrEsHHyKCf5lGbgBHzaUvK5zJ76Aq7wQpTBzS&#10;t4JXA9lgJB1lWOiGJ4AyfVdxXXzNV9VoQ1+HT7JYGbVZzC0bOQgEEHlrAtwSY6BEO3gvhdwyFm/Z&#10;XBvBE2HuOTX7kAXhxwUAd3X1CBbXARz+1jQuB7KjvbgZMmKTKujgf7KIEz+gGEAMKJ0JkRocix0g&#10;vDdZvgBkqjELsAdQVS1Y7nwx05i2LwA7L+srY10Lm+XOy5d9Ms4GY5pk+3QZXYND6cmYRX4AX0Bx&#10;PhTM6RIBuIkHnC9BsatObnRlqKLMrBJ7T7HcviJsHyfqgLGLcTbHMQNj15fCnFKRkgPPEhQH72Ht&#10;Fw8Axb5ZlnQp5j3FLELQj1QOSxQz+gOK1zSef8RnfXr5i1/+JZbQqNG7kxoobvSwoHvf+Kby3d/6&#10;j8orX/4zPkc0zwv2gfmy2U8MGB2zNQIAzIoKE0hdLQYYGxTnQK7JkunSkzkTkgyTMxMMA7VPKBDl&#10;Kh8TNDy8wINjw7goYj+bDH9/KsQP6Eg3n3WsPPqTakyyctf8+37sBFEGxpocDjSbIDPCpQ9x9ovZ&#10;/Kgd4QEAlnFWTj+Wj1M/zieNAyKvTHJTQqDqRElEoWemjzCRqimdUN8NIT/UQRbx1C0rxPtlur+r&#10;m4h9Ad+Vctu50+XO2y+WOy6dL+fPxCrxxphtLlQE4KOTtKRUIjKILKSv60FRnS7iA7wuKdxZt5AB&#10;KQkon0yCzzQWJta48ZCDcKckTHJUl12YbMuuOnvLjYyBgPqd+1rVAYKXGypkOC/C/LukzIv0y4I9&#10;kLqonn4hs/pkcSbykihfdVY3upJPv36O28gGoIbOADnzUlaY9NOFuT0iLgvlPHStYirUFb8AdgXE&#10;3DDhZx82zAAiJCeQ882n6pB/ZeKGgnxgJXdgWegZYZTDWomQle5KkgWj9auUbc7H3+rHg4Vs3wxQ&#10;RiVfzFj9RC8Be+LEg65sNQaUzoSIF5w+oVGB/fS6bxY45gUggGIAcdxgO63KstAYM9GN/kyAmdNR&#10;NgSGz58567GN7RJs8aIF+TeKcQbg6W1kKsMSFLN3+PhK8VRjEzyE0QWVPOqqls9HJyq9iXK6zOGu&#10;P64rXOSbY2mMp64txcdxh8SlbhgAMn8acPNDvP85cVb8w6K0gOBafv7Nw891ZVAsWRjqaeP82fIZ&#10;X/0V5X0+6iNI3KjRu50aKG70sKIf+/4XlX/2jd/iSWOPs2xnUw+erMZtrA19RBHgw0BY4BgwzJ5i&#10;VukYfD3gSo6BKT2bScBffiSHAViTiVeBqlw/JCVWzsCca9Jm/7KF1Ek7wCl/qWqaEeNY+T0Q+C79&#10;3R5Y8dpCBwgV9GFSFTzQRBBxxDoPTRgxGZNfhpMmhFl6l2fIhpwXdo1PQpYzfTBipq+6edK0QXfK&#10;4tByuGCNakl9N6Qa9OSrzOznj+Uj6nCyW6a71zVhLspt50+VOy9flLmgyX/bq8QcxTYasuWCNKii&#10;8qKPKfMP7dGLsABIMuicxVIUsbUYIuRUZ42DSBPukB1lDOPQ6k75hAK4arRkIpdVr6gfT/CE1XIT&#10;ZiBAAoVnmH5r2tA9KdsdchY1I2lRA25OxOdqc1fkE/TWQbGuETmyTCcN5N5W9cdHeIBVtS9tlbmT&#10;hh6At8tHeahzx2ojkuTwlgmBysWsrhQHWAopwGaAZoA+bj75d4QbUPisl7nQqYJiLgxIfl9I4VkC&#10;vaTax/tlo1xpLFUW7ZptC8FrMC4zncwUIP3Qh3DF+0QcxfHPEuA43pAH0BMw1gU+F2pm76/3/yoN&#10;K7ixKkqdrFn2TGDb23KkA8CY23i2S3BKjkGp0sXqrtJKLR5BC1DMftuQy/5hQDHxgGL+fSJc0Tau&#10;D8kkjxUAq+LkjCqrZbWNE+XIUxbjgHVQHGnDVjQyxOutauahrdXGNUNalDgetIPo99QpbU3p2T7B&#10;WE0Y/clvpSN/xb/Px31M+dSvfEHZOn3aaRs1ek9QA8WNHnb0e//9t8q3/92vK7/0Mz+ncfbQqykj&#10;Xue7Nipj9q2KhzAepOPYNdwMyExknEWs4T9WRPjaDjc/jL8AGT8wpBBPhDL+a1RgeDYXXFW8/9pV&#10;OJOHJ0gmVxGy2bLBkJ8TK5+IizAmkAir+ZJ/jwDFM0ACfycSoJ8AHAG8O1Ds5BU4ZF7VWL2aRf0R&#10;EbC0DPwr1SBTl8RlijpB39z+EO5IATBJcojSdbLEE4BATskCAAGKi4DPYrpb5vs3yoaAL/uI77r9&#10;tnLHbefKqc11tduq2o06VJ2rvjkyL9RJ0BBlxB11FzkGsKRelkAp4lHFU3b1Rhj68YHcDypF0cgj&#10;bKhbzaL+O5m1TsyIbNUV/cVp1Ea0V62fPqBKwu9ySBza5soyFO27zCdS6veYiCzPko7nQ+TxPOH3&#10;fk2Fk+cDdNLHL8upevGT/dt1ahP6AZ6RhQjCKetiLiCncodUfi3EPjNWMiBGhoIINiTSNRerxfzF&#10;rpstdODj/OhHAfgW6lTkESddwBGE7v0VbtJFu0dc5C+TCUT0FRj9cTg/yKl9nCQiyuoTE3r16zyU&#10;/2IeNwK5jQbdrKfqw9crgFgGMHwoI5xrN/nVK0JAlW0TjDkaP4Zj1etQ9SDAPZ2V+ezAYwo38crd&#10;N/acXdzfu2sZSh1by2KV2K+ZVljYbD+QbkpCLtQlebmAlFX2Cqu8yFSQ42p01JtIURA1St2o9b1C&#10;zDXgdlT8kdqEh+0crsQB4BXugUDyxcgJFfxTBwUolkM/7vPSnT6MGlGPKvvmZvnkr3hBedanPt9p&#10;GjV6T1IDxY0etvSvvuOflBd++3d4RZhJi5durK+y4y7+nou9xUOvPNQZKPYHi8MTmmYnVn79JLkM&#10;UzCJPUjLYQBYwRCgON+OZ6ADE3Gyu0nSqYpfDJKgMeNiQgkdoAR26HKMpJf/BtWcweSFnky0sSIW&#10;YMRQ1aKUVg5/NOmyomJplsuKTJSzyxQyT+QJqLDG/kYYvE5i2zk5jtgsa+fWB70yZRdXQwAkM1bD&#10;5AbgYlZ4gGi2r0lyv6wezsq5U5vl8fdcKZfOnykXTm/7LXUbMtgAJbbGDNW+CRJRLfOLSZQVRdVi&#10;nWRTf3T3dhbFQ5wy4tT+hl1dEeaySnMLTxtnLRO2TMgmleqlhpE/fElOoa8fJBSoJ45+mMAcsgjy&#10;r3bSMo8AoTWw9hdatX4UFyZYklKncIc/ybJdttC3ky/qu28G4DMjfql3VkApp/n07fQRqElwY1K8&#10;JcGXMmRTHgM7omxU/9yIsgcdG4AmcMW1Blj0vnnxkS9bmGYG3/Ss0GHZ/hIDr+sPX0jPMgHcHFQt&#10;TqohHLAGZTmcmYJCdhhkZF+TNwjAC9LUl+uJUzfQD0CM8fVKnQCCJZA32XGt+qxu2VwZXOcBigHS&#10;9EP+URg4DYB4PlvoWmZMifxjhZaU5ItRP7ecum9YBiA8UzzgeKprwMBYesCDHnllR0FCHuc/+FXn&#10;jotxBsryJ9F2qoEAxUoIwBWH9TnU+LgxHtFJyqHaaIN/6wYqi9yHbAfRuMzr1Z2rZUZu7jN2U89r&#10;3jrCjdjTnvPs8vwv/9Jy7srtimvU6D1PDRQ3eljTb/zKr5V/8c3fVv77r73Ge+7YPpGTl4EEgyyD&#10;ePUz7sZDaBqImXAZrAFO8hPNQO0zivPEALmZJhZ1lZi9ywzeHtBlcsJgePeYLsoH+BxWbYnnN/KP&#10;YNmRFvJkLUIvr+SsMXGhJ5N8gmImj5Dl+VTp7daPk1sWMh0Tk6bD/TU5pAb7r27Z1vAEA3KZbF1W&#10;OaM8ITvrFUpQnOXNcP8qbKaqBTOsrnhHpfcQL/ZvlLWjadkar/ltdY+/+45y4cypcmZ7s6wPVgUg&#10;dYMz4tXMmtTnszKooDgBrqXrGwBsmX+Gk851Rb1REH3dlo5yAV2u6sifoFoOBFlkpQCScog108JJ&#10;vvQt++WO+oqEADrerAgBytEhZYYa6Bl2R8iwzlGGjHH91sSEEdPxEe+Y4Ek+Avt+6yV3yKw8oqwT&#10;CHeX/iHI7YERiCNNtk2KCp3Iu38t8BM8BnXWTTZRake2UBgQCxhn30MuwNXbELheAZu5Ukway5YQ&#10;BGXeqU9XrOX17w+8lWgj/NGGUaeAWNwhF9GkYUwJvghfypDaTsdDpYwTCYhj5VgyXTX1itSFe3RY&#10;bYzCWbUFvAL8lUz1CtBelSz6v8JVXrZUAIr756fzz0sIZ8zgxj323doojFc5YzpQTNmUn1OQlJLQ&#10;ry1LRoGsFlP6qP0g11ctL78eT+VClwDoUbdcYQe6XhMUq0A+F36kfn/EKrj85OMVd8sif3KJeg+X&#10;5AsUUyef8GVfUj70Mz9NIY0aPXyogeJGjwj6gX/+wvLD3/XdBsYMqgzksQIcayMAEt5SFw/nMFEx&#10;2cQkht8TY534vJoBiBnyFjb2/3F80syrxAABT4zijzQe2vVJYuoTKcChfPMKks3Qn37LqDZxzFSe&#10;lOVlpbgGeWIFAFhv/DKk0RxoPzoGt+Qhyy5AgaZAeZ0P/HBZRjUAByvolE6HHGSGja7iqenhsLE7&#10;+ENGhhGwdLvuJANQPFiNtazF/vUy3bu/rK8dlcvnT5V77rxc7rnjNgPirfWRn6bnL1e/GUvpWHlb&#10;HdAOAXRQLXKWfMk26HBohkfOlMFlJI5ySKad/CQ5Psg6Zxk6Iqw6HVM9CO/zV5t+QZ6ZiP7FjRRh&#10;9D/evteBL3OI+jrUX0IshzjsGm6GKnvJY2+NDp7Otl76YNd02LXF/Jvyl/nQ34IDIjQ4jxP5w8cr&#10;1b1FgLaRDOASFHkGgOuAcerAT6Bigytu3gwPQZcGxaBMwG9cm6z4+xxyrsF5bFEgBVrysgzLw6Y6&#10;xM8qsYEtZdKXfA0kMeLu9JCd/xDkSrH7E2EUHFJw6p5yHNgn8TIu+EE7VotdJ6Fn1CX8fUBMX8Qm&#10;8YrBKiu8Bs2sDs/ln3JDRR2IVdWRYxq2gbEKi8rAXOWuT+xVRs5cCXizXqwWH5aJw8LPv0muGrK2&#10;XtQ/taI8lO5moFgZB6so688gWO0KKPZDy/gV3wfF7CNegmKNRco/ak9x4vfHgyF1HvlhnvIRH1Y+&#10;7gV/rVy45y75GjV6eFEDxY0eMfQ7r3ltedE/+eflt37l1z3I5oM4HvA9KWrYVjjGk7kmMG+FUFCe&#10;MsHePUCx90rKMLn5lIvZ1H9Lsp3CD9/VQR3bE0Wo4InZP55HGPTlD2/N2j+wOi2UaWNWkG5yGBjX&#10;MCZcgwOnDTYmFYRHUJXgINzkzMTOHj5pp7AIl6w6UWOsiyjjlkR+YTOBJbk82ORjl6jKgO2kFEJ4&#10;wAf911aZJOdlvne1zASKT20OyuPvvr08/p47y6Vzp8v2xlgTqECjeH3YP3Ws9IY/KgMrwtbZUq2A&#10;AEQAM/9VHhmarAdKOrBOtqlnn3phWU8PoC4MeeH2r366OhAPLvoFNwlIRVaAYk5S4EaKvaIqHw9n&#10;Pgil9NC46lx1xI0rH/q8WXnIsx+O/6QJ+Uqfuou6NDWPbusB/jTE+OuIZRxtIJt2CJJc1VOXpwGc&#10;2tK2yq5ohca5w1xL8lMjYSQDcChD3/XWE5FBsdz7k6mBsbK0bF2Nvk6Qx9dqUf8y7hdiJBhe8g8w&#10;efx6oAy0TfipP9JG+ZxYP0RlmuQjM1iC6KeRJ6vFfhCwjj1RfzUNQFgKxxYKlRiQrBhuGlnZXeEB&#10;OxV9OlmUvb257cMD5UntGHgyhqkc6gOrXE8ebOhv1L9uOQ2KWRUGFMtWllPZGL+4w5wVFFt3ZNMG&#10;XGnyKZ3rPz/wpeqVO8Y9tZXSsG/YwFg2EmhDHqJlywSJAcEbHI3JuKv6AEBbksJz/IwyEKrrXmD6&#10;417w18uz/uKnOqxRo4cjrX3V3/7qv1fdjRo9rOncbRfLRzz/eQK4g/LqX/gljb1MHBqsNZEw9DJR&#10;MWH6r1cMExc8TJYCNKQbj9f9YB6TAUCMFSoAMUfAMf14xVEyU3adM5YUs4e+cjiCgT+C4zddYT+Q&#10;IsYPwiQLbulLnuGXsdDIealH/ZXfk5S87PlbAnfSiAXdSWg7+Gz7N9xhpwkZ/TDyty15/fAICz2z&#10;jNhegWI/8WJfk+O8nD21Ve6+47Zy+eK5srUxLKPBqvdA01LUnXVgVUztkg95naQIi1xuFm9dqp4P&#10;jBUpLo23NqhtXZdpKlsQPsKxIt4eB9RY+kbVw/HoJj8mZcKYYSeNfjp5UKdDz8Y4h+pO0+kj8k2U&#10;XcfJeUDmC94M6+KgiKr1GvIC8HEjCfgT8BP4Abwiiv4TwDKSOnmV575n069bRVNXWd9O2+tjyKlu&#10;t4vSIrX/cFi+BEaOUEBhzlE/ZK0us/SILL/XvhmWFG7icDuglgkAGnbyHCN5uQzJRbUUds3TkVVg&#10;1UK86uEYQ0jidCtAPPVBuITN5wdlOmU/OjcH5EsdcGOBqfrrG3fgNWelUxO5jvxQsMJ4YiC3TeD3&#10;1gmxYxDAJ1wykhlaRt+hCAG39TF/UrYATtosJAVFqbw9Qmn0W5/hEEk3bnSdiwRGfvrUpOwd/qx/&#10;+I3lCR/8QRHQqNHDlNpKcaNHJL3ud363/Jt/9E/Lr//Sf9Zco4mHCX0hEMzKsIiBOScvBvHhcGQw&#10;vL2x6RkBEMzKsEExZyGzaqUZYMDf+hrJGfCx/dehZNiPMIlkkmdW8OQlyimDuJxhPDFkmkq4rZdc&#10;AQCqXyYmKHHUeHPnjJJu6eLJRoZVN/bxOrbydbIqwM79lFCfJ+ik7VxsOlJUhuWqHJQyAAucj8oq&#10;Wjmcl4P5fllZ7JXNUSl3XTpXnvjYO8vtAsWbw1WDYlaUYp6PA/wHg6FvVlh98/7nTreg/KvboYoL&#10;u/5QD3JluXzzg6P6IXNUr8GX7GM5pExIDgALyUlnuVUWeuHipor+RRrfiAFO5rHHFDLuiSSdw789&#10;d+pLWMa53FWXAIKRp8neCMMmnPZN6uSJcKNp3CTiRm6NxHfMHcaAWPpzE5k3Zuz5PVhMfd2wJcl/&#10;7VM4xPUM+cUqcawU94HlITqozrlUAHo85GWtdPPkUxV8IxTlAIj74bpZbGPiwTvanrea1UdFTfRB&#10;gLpvfpUGJVxi9FB+BufYXQpYFK/8Q78ID91D/9QXqtGO16/ToqFfOiGbPuprSyZuIuCR/tVebptI&#10;I4EyvM2OHmJAzMs9bszK3i6nTnBuOsdJ6jpYreOO+xA6oyR9jXJyg79q41Vi5T3Vtc8WiqniY6U4&#10;dDUAt/4qW83fw5VDAOHRxvrt7D7Rx1yPsmOlOMZAdGP7BGbMtaRkxLF9gvZcUXvwin3rqraMG6CV&#10;snPhbHnul/zV8r6f+HGW36jRw50aKG70iKaXvvjfl+//x/+s7F6/4clqronVE4AGZWY5bMCwX/Sh&#10;AXx9OBZ4421T+wYCrLBMF+wn1vSr2cPHu4mWE0Psq7PMvFJAyXWicR7YxDE52ApGYpCT5HAZcyk8&#10;IEGEa06r7mqH1CBk9ABxGP6iDAmZH3YaaEGZRK6LHmV8QCjySr89/Zy7MCXC1aWFcB+qLg6kx+Gc&#10;V3DvlmGZldvObpXH3nWpPObKpXLh9FZZV5VypikPKFoWCEE6Dda4UQEUxxvOOrBH+WQBjOJBO8ob&#10;+ZF9rUFT1kdqlWW1hMqEm7+kI6CWFlnYUMoVgPDKITKqHIh88fVBMYARHo6UC1AsHphqJ3FqBaRt&#10;cj7whc65cp116vKJtdMrSWFIyrIZmEWwyfwpQ6EPBMW9sooM6uAnPxmvPCPTfuJ1gzPTDY7yM8i0&#10;iasggC8AjZuycLOq27mrjgcCTod+KBbwlEZaqT0BTmhHi7iNlbevRdUjZ/d6bzEgWXmwhcJk3aS3&#10;eMKgbzzYpVydr4EYdqYRsfqN/rEiTTg8NEmUBcC+pHRHvbhu5GYLh/OWcRj15zq0WqoL6pBkgv4V&#10;DHfbJ2QAql7VnQvATuZlX4B4us+NB+PL0NdBnt1LfXnLAYAYwz8w5M32CfH74TrlDRjm9ImpFJiI&#10;h9ViemHUbOgFKHbd6BP1xPWFPPG5PFE+iF+XXo7l2FfHP9eV3IoeShAvGEFFwjmzfUX6qKJ91jJt&#10;m6D4mX/+k8rHfslfKRundpDcqNEjghiXGjV6xNJHf9qnlG//kR8oH/n8j9eoHt0ZsMEKJH/ndW+9&#10;Gw0Nihn1WZXysUoM5poJmNRzwsTEhBkGAqj0KaYRwjNiaUcc0xAfkQLSbRu5cnsVDiM/55Ly8Jn9&#10;1dgvIGcDWIfPvL14GSYmSu3VGmWGickswj0ZPsCEDsQDVjStxRu0qnG6auCzqWmyTkxy4kUme0SP&#10;DuZyH5WN9XHZ2dryAzmUE+O/hUlCAn09MVdgkUbfsJmsZfwh0AmljdLihYK/BwDQDyN/5oGvC7dx&#10;pHk6G4qIKlt5htdpkjrwkEGUBxlZNtzHTAWIvTDcsfpNLktapgnhxKUhTQDPKD/GW4HoszUsZadM&#10;Azo+/TrEXQ0A1MDS9a9IfQMgAh4TQNITVG7x+HQIP1wGKAy9yDNWtfs6Iz+AYwBfGbnRLLigTIOt&#10;PNyu5M1WGgFEXauUj3jyMEBL4zALieTyhB41rFKW04YyWm/8jjVPyg8TZT/ZjsnjNOTHjwkXV0cY&#10;b31YYaU32inGk2XbpEEHVrl9/rKuF5BlLb7KLImIIwuLjfa0URhwtm/6cdj0z3Djg7Lew9TCi2oZ&#10;KBd6pb8j6kk52EQ69K4Xptsgxw9EOEXlybwvP/Hx5S/9428pn/w1f6sB4kaPOGorxY0eNfSqn/n5&#10;8j3/8B+XP/yd3+3AMAfJM9HG38A8rHJYptN5faBHE6YGdsE5T5xMRLmvD2I1xBOxbE8CvlLEWwOY&#10;HEwGOpp84FdY/t0Yc9wyfSSPycPuSun25JOUsiGCkeeJOyZeJlBYYhUJkHPovYa5koms/Fs/RC3l&#10;OXfFA4TjNiH4ofgVKZHDlQwgR71BhFG2bqXpiL2RU68sDlYOyvmd9XL37Re8SnzHxTPl1OZYAJ66&#10;CYCEHgAGr6a5hlRnAgT5ABO6xlYHwlQmAQgoQEXVUyb0sLSIVwiuAIyr1g0A4vZQ+0cCfyvhkhzC&#10;ZQfQSFn5U4ksZS10I4UeyLc+fFQ3BpZyu48p3IBeurtPyO/2ko1Ql4cwGcKwTdWOt55JHnEOJn2k&#10;hYWsQi7c/EQZoh/Y4fwghyNLDtLItXSHJ+TX/mpuRVBvs+lUZQDALcvh62gQwDXqghse9upXEGiR&#10;UR/okKuzqG9b0c7GxD8dqsNaf+SJTK5L/u3hphU39QGfV6qVFp454eKnBSCXwfUTdXqMJDvrzvG0&#10;hQF42GaniipvrSWXGSfX+kI3e1S1RRFnvEg70yexYVXp8KMV6bhmWEGWTRjbpdhHvL83KXt7U5WD&#10;vj4s49FGGQ3X5VZ6KeObCn24rrytiIeFuQ6OGLvWfN5xHsXG9gmehOBFQFwlxDl/6Uex+CPJY5KV&#10;tngsU5bUfpggeGTxPwPjHlch9ekbbMVxq7K9vl4OaXu5uQ6O1A4818DWCca9j/7iv1ye80Wfj7RG&#10;jR6R1EBxo0cd/eB3vrD88L/4bg3UQ4Ni3nLHZKiZuswWB2WiSZfzZX0MGhORPoZ8TACaLJk8c4JI&#10;QJs2ETNPkjFhOKzGxQQiMECcQjAO59dXmXKS7dyIcOIe5awrWrqCPPFnntVYHtI0aWIMiu0mHxmx&#10;mK2XkSf7cBgQD+FLQ7BYw6a+AAX8M8oET11FnMPFT17sU5xO98rBdF8T5sBA+O7LF8qdl86XS2dP&#10;la31YVnTBB9IgnJLd4ERhPBUvsQIyDLhx15RypVgCvkLTcB96vQXZT0YitRwr0orPaCUtIANToWA&#10;4JDq1sHkJLXc+rgPPASFPLUBfakSOiYBENlji44RHjnGCuQyDYQGkb1/qw4YfRTZlQ1dq75OIyZ4&#10;cDuuSso8iY9wiPC07eho6e/rh4wEqLFFIY8eg49rwyu5Kn9sn1DaCi7jRnKpS/5b0S/HUq+g9CM/&#10;8uS6FCBmS4rq2teo+wQ3SqzEsgUhwxfHyuqbRbmr1+T4dMiFO/YXJyiuV2imERt1W7+V1I8ETpfE&#10;DR0iAcNy6wKhH4eQCohtKFNei+o7YpoBijlhQzflAOaV1UEZDdZ1UzH0NYEYDPXBSjJl96oy9aO8&#10;FkcBiucGwkuDH9DNtgrrIQttVrEVnmOXATOmltf52R0544Q3wDB2jF35rxP+nfUNXeuzWo+6+VQ7&#10;cc29/8c+p3zc//bF5dLjHiOuRo0eudRAcaNHJb3+D/5H+Q/f9X+V1/z8L9YJU8O+evq+JtV9TUp5&#10;lBZb/wK+MEnFRJl0EhBjQ7PFzAEGBXIQ5yOMAA0ABMJqmow3oQBfRYJBPAGfoJzkARaY9Pu3ui2n&#10;2l5Xwq78uV8UNwCGhHLWnOpvDeAdcIPKa+OPopRPTp74/bQ7dVXjoQTFR0fzsr93vRzNp+X86e3y&#10;mCu3eaX4NgHis9vrZXM0KAOWrASuQprqgzpWBTCR0wZMsAYCMpSXNsAEKIjV7iTrLgoAFMZ4TAAE&#10;+fgB1fDFaiIrnIDs2q61CjuqBaJkUZfh6xMyCWEV3vo7X0fVesOhtpbOAR8iPOQEP4SVemQ5nL4a&#10;dHOoCpSry85bgR1PcDg8jUO6eDtNijpBEXBc1lIO/mgH4lXe2ib4HSCWuD5CDkkyrctuGY4RkKLv&#10;L+PT9Em5hC355AMQBhAnKMZOUAyQhQDOvBq5D4rTJDDvskG8VY98IPPBTx07TV/vPi2FHHirA279&#10;IE+21JVcgHF1mzXSeOW7lom6I5632fkfqgllo68qX7/FTrem6hN5o4gc0vkmkRsSlR+AvWClWPJ9&#10;0gRgWJyAYFaJDYqVjgcTU0d6ohJ6hZeKYjzqrmsFVbZw88uYJIt0tBtViUbc5IdfbSo5O+P1cqCb&#10;EsY76u7sHZfK8//GXy3v/7yPRVCjRo94aqC40aOafvXnfqH81L/+vvKGP3idJytA8Z5BsSZcTSLM&#10;Y4Ah4nL1IyfJY8C2uplAmKTweHKt8aTzHuY1/qrXdM9KGungybQKZ/6RBBIpb+VZ80qyT2EnJ3KI&#10;MCZMx1VjvILQGp82TsBgyvKnxlf2wisz+qA4QSF1spxAyQNgoAnevpj0/eIU6TKf7ZXJ5EYZqiy3&#10;33a+POGeO7xafGZro5zaGJat8UCTq8oLsFA6l0UTKvLRHVlQVy5F54RrcAAQJQm6VF4IOW4r2ow4&#10;QBICxeu/dcVjECs+HxUlmcS5gMfIwl0yorIuCEmK+nfimpwf2hb3sn4dhjY1vE993aHggcLheAXS&#10;t6ibWIF1D1JcgtOoI8ri9Prx53hW4gn56J26h5vYlQq2an0TUtPjjVNAVIfqxwGOgy8N+VFWdOtT&#10;5hW6UQt08WjvNCcJ2WHTD9TW3rsMKOZEj3jxTuqZ+XEzOzMoBgb2843+kGFJdll3O/gRwV9dVV8Y&#10;IyjiUgYpuDIy1teEAkNnbEBxXIeOr+H069waomZTmQ7L/v5M1wq6c643J07wanDVs/NkBTr6EvI6&#10;UIxRGIDYoFgaeLVYYblKnKCYm0zrKT6POfKHjWLSiSjibYfBnT7z6kO7UZOx2l9BMX7F74zHAsVz&#10;1/Vzv+gvl4/7376oq6tGjR4N1EBxo1uCXvJ931/+nxd+T9nTxLvPOaH8BesJJ1ZCmXgY3FcAI9j+&#10;xJwR0CQmDCDBGg/FKCAnAyYTVqn4+9wATH5WbPsyzMmVpnz4ADE9EaWM3sSCm/ktgiRDNv7j4EhR&#10;mKUlWrpwLveWMjnXNL082VQAMPYE3uPRnBpGeVtXBXqrid1LAMOEPdm/LkA6LacEgu++cqk85s7b&#10;y8Uz295KsbM+LBsjnk6fS5jKCzpQ3l4Vk+1j6ZDn8oQO6JYmdYpalIjKAzEpd0a87L2M/dSa0CvQ&#10;iVVGAGbdPkMsyasMiHj9OIeU73qgoJVSHwB4AJ3QKWQGRR2SQ+SNWKWUqXl2dlDE1/x7ZGCjoCwb&#10;8bHaCEhS/VnIUv5xO+SFTPQLdwdU6bQKZ5U19gpHvSdlPgSx2i6V0Toi013tLHvUGflG3qGzdBeP&#10;c6u62HIIFGmWoBi/wJ5BMWA4VojDLK8TeGL7xNRxQVlO6quWt8tH9RgZm8gz8l6WAwodraVVPK5z&#10;5bOb6yHkZLl9Pein74/4SIefv6NUpLLr/cT7cuuGWYB4yF7iVW6iA4Y6vYpLO2d7d6BYYuh19HBW&#10;i3ltNKvF2Or5MZqoDkyAYlkGw1LAqiNbBYqb3SDbGYmpiiMFwzYKg2Lx2K/o7dGoPOMjP7w8T2C4&#10;bZVo9GikBoob3TJ07+vfUH70X31veemP/mQPFLMqo0mFCVoTRgdGxJ/T60mQPBrAB3sNlQxs+PwQ&#10;VuXrp4FixcZTrPJbrnRVR8dnd98vYtJNsGYQqbDj0h9IMVEvjX6WsmUAxEzHSDOoQ67smGBlqm0g&#10;Tnzlo74ALgDRyd61Mh6ulEsXzpW777xcrtx2vpzeXvcK8fZ4qDhV1IGmb6Uhf5e3gjQAA/ISFKde&#10;fcrwdMMLEQZwi/3HkiOQhE6+GTEwCwALZZtCyMAkZZ4JnkhP+ayvKUFX9I3YJ0rbhR/jeiENtZnA&#10;5CZEDuiW+fd16WyZ/McCcE8i4gy8nMdS9z5lOVLPzk1dW5b8tRxuTxvyp+4zjygbNnwpNwl3VdPy&#10;0GVZBvJFPnWC0lbdaaqkCBBlWZfAVmHKk+0uBsUCvt1eWhn4Uw+OwPO/PL206OIy98ptfmWT1yNE&#10;rtaXcqbe2BHd6dt5/EPekRa/baVZXg9Vpuzoz+HnwgkO+HWlHayW3d1JubG751c8q/eWwXBc1gYj&#10;uRUv/kP2J0tAljsAcejKKi89ElDMjRNvyPOrnRXKyjFx3kuPzmQq45VfdDFJvmVQpkpduWoCvpLF&#10;lguaEFDMUYr0aPz3PPG9yqf81S8q7/2RH+ZUjRo9GqmB4ka3HL32Va8uL/rOF5Zf/X9fpXkgJjjg&#10;BrMfkyvE1GEgoY8nXYcoTGagWcNvZwNswM/EU6+iLl1NE6ki3Dzi9VSpAOychHMizxQZHhPuCUM6&#10;TaLBi6mZ94jQWA1cpoMCQFAmtFMYoEifPjj1RwJIQazjDJ4wPDQUR9odHgig7F81CL7rigDx5Uvl&#10;wtlT5dTW2KB4Y8h2Eumiyd2rgjKAJv3YICtWJyvQ7QGYPrkuZLy/supIWIJiygTQmc/jb/UAhUvw&#10;mWANyhsLKMRGnOtFxoDE+cAT+WCirdcM2hKQOW/anzpCLx8xRrmoweNkGciq/QWeY3Vejesg2wck&#10;UmuEOP3YTVB4E7iHfCKwYw91uJ2v62Pph5w/eVP/ciOLrQoAU98QVD5x+vdkeijUIa1VchrKiI3f&#10;prqTIonSyOqALbrIULc27ClGD8Jr/WS+xLPXmPCkrNeblXMJivXrfJGZcqP8oU3lMaUfUpiDI46Y&#10;kKG0fCzTom3iRsNXlgxpqJOBItbK3j4v7dgvkwlbt9CbkzzG0nuoNJyYEtesjeR3eegTgJYV4zCx&#10;Wixbod6bT07qn+RrXa1AaFADvVLc1VqyhE9+8VIAfenR6smuV4DxzqlT5flf/PnlOZ/16WZt1OjR&#10;TDFTNGp0C9FTP/D9yt//V/+0fMk/+Npy+e47Gf0DiFRAEtMQkxBzhD6aLCIEkovJSsZTniYOAIwn&#10;5mAIsOPJLf8CjUku9gmGXwmXE7gn8zqhWxddlgAiT1xMeEuj+bbjI0/YMu++Eattr/p0E50mOeUz&#10;EHjzA4Fyn0glquX0BMlEqRjb4VfBw1YZOLJruLbi1zjvbK2XzfVhGfH2OiFhzoUGNDpJFc0ULa8E&#10;Zl44w43tctzE0C4uq+spwo4TYVGW2JdJ/NJEGGrTdmEHMJLf4WJL/i5thDuOsGPhpAsT/pBvqrpF&#10;XqqjGmGdZRLYBxCtcTbLchHuFUKnj/p2ctp8rR6DRp306iOMs7D7QclZOjfbQbUebPML4Ed+yDUH&#10;4TCdIOSYL3nN/kA+yKFVvmVV4/K6P4Xd3Sy4/FWnavSDFFOWWz+d+6Q5pgp+axxq2oWjo2U+CZzD&#10;0N0zrIbX9rGepNHVmTeOjrOcKpZM1FbcrAx1XQx4C5yuQYmq4wHpKVrtq3aH6rbd/5Ajqs7OKwc9&#10;HwNzd61Kpv+ZIpO+4XvS8AlHXGe17rCf+7mfWb7hx36oAeJGtwy1leJGtzz90Au/p7zoX353mUwm&#10;8jExAXg1KdgXk4PgR7WZgA68UuyVSoCJPkFxKXn1SYZQJeGX0IjGaLYC3ECeuPkGo2XhtKQQZ/K0&#10;WQMtQhP1qoGaQjShMaeZoWd3oExfZ1PBe056nsAVGek1rTOpE4LfnyAeCPTf2QpRsf339f7+vleK&#10;NwaLcuft58o9d91ZLpw7673F2wLI6wLGPGDnSRrAIAAtwVFO1LbuoQfAok9dXVQb8AfBF6u4wU88&#10;xvGS5y0dvbigqM/0Z1kxmR7iJoH2JH0aeCDzwSMws6irmVC2P1zwe6UOP/VIHyA9efOh4uBjiVBE&#10;GocQb/lmlJxI4yjrppgTPNhunfiKallqPKAZchgGwOo4/I6ybi6j8usAnlcol6vgYnI+/XpIm3SR&#10;nX+6cIdgOToizG8XsiJvHM6r+n3D2O0p5mxeVqxrn6QunZ76CT5AJzIId59WvefecZe56gBVrezO&#10;8mT7BIgNt+VhVR6nt+4hIQKI5UqoH9IoFGL7g6pR8uDiWkMXVu3ZvU/fWinz+YEfttvdnZXZjDKi&#10;q3i8Wsw1SV1E27iMli6/uviBrkNyZmWY85uxWTX2TQT5y2RpkQMotq0QfvvbJ6xzsAYxJslDXXLz&#10;/CHPfU75pC/8/HLl8Y+tDI0a3RrUQHGjRqJr991ffuCF/7r8yPd9f4BGProyPOHWySJWhD29KQyA&#10;GFNtTMJh9KOJjok8pqiYfYJy/iEwP5bgb882h9yS1W11QC7hFSQw8650/z5LUjX6qSbicLscgAYM&#10;OppFcsgKPGne0Me2AhwUs6pBFcfQkYYXNUwm+2X3xq78i3Jue6087q5L5e47r5Qzp0+Xrc1RWWeV&#10;WLJ5rSxv5CNLXv0qxSN/cpFo9OFlEGzHSJACRbkDCENZtwYKPbOkiCe5dc840qVd3ZGDCL7qxA0I&#10;5OUbuBMkuY6qG+bRaOS/9eNvf7V/rdMQIT61Ey3aSXaySBsUsuzlRwplWX1zpfQJSlPvcMNop6mW&#10;KsoEj7/V7YhqEZ/hPR40yHL165N6MyhXfID4TvEHkOtElHn4i5u8IqYmjzhTLXuXt+oRMQblrldu&#10;emJ7Sv6jYqNweEJG8tcwCeCflbhBESh2f4sM+aVf2Wc9gyJ/ROmDfPxp220tg1epQoKlKR49ZHRt&#10;dB/LEh+gWBeVRMlP3wCkByBWDwu34mezw3KD/cXX9/wij5mAMlsoQsfoB7idpVJiH67GVgl05KFX&#10;//PkfBUnXVDZ+sPMhY1SNTk/5lMcwDijLJ88ZWOgZzzrg8qnfOFfLk/9oA+IgEaNbjFqoLhRox79&#10;4e//QfnBF/5f5eU/9hNMTwZxHSC2X2BOk1JMlTmh2OVJxhMyk1OdjOq3cwfFylhSN4mHJVr6vbqr&#10;TOFBZgIKz7w+71SUYdUGy+K2TiLrLeAAQGWiznhWmVgFDhJ/5p9h8rMyB0CaCxTjpi729ve8Urwm&#10;viu3bZXH33Wx3H75ctnZ3irr41EZDTl/FVjAiiO5S47ATuSBT/lqFrdOAsWs/HXlEsHTB5t9dx/E&#10;HafIJ4qWZRIhV1bKgPrx6Sbeq/fyksLBpHV6PCt+Q6LBGmBOn7xZgaybXeFPypz6oTVLE8m7/bAE&#10;nEiQbYjV9TF+CFLiNOmHQt+lv+Or6RzPF50BmLU+aZMAn72+8FBENuJL+VDajnAPqE4o69Pqqf8J&#10;2KYO9AEAsV8nrfr1ijDAV7a3F1gviOuA8EhHem8lqav2rse+8uKzDx0dYDWcLoxkYVMH1XZ45SU/&#10;gG5Q8Lul1b/zAwgll3iZB3uD0ZGys0VJgFj9hNto91H8QqasEl+7tlvuve9quX5dN5hKD2hmiwXH&#10;4fEWRvdH5UNxDnUNqibc/7gxQ9faUq5mbOoOfTFRxbUUqCgrei26WWuzRtuV8tinPKl8yv/yeeWD&#10;P/Y5xDRqdMtSA8WNGt2EfvPXfr28+Lu/t/yX//QKgx8DY4V7ytGkYsNsAjGx2LZPVnWImIBO2nyY&#10;7GOqOs5v6ryAcMVWUAwhBhkrmhwxFoG/RjquhpGWeGwAAyuh2CaBBSZJpvgQHbbd9kOhJ69hjofY&#10;eGHCYdnd2/WrdtfHg/Jed58vj7vzQjl3/mzZWF8XIOYtggOLABizgodMgA51BsBHRwAN5eYFI6z6&#10;Kcg6k5D6ToI3gY7TAV4SuDhREtKUOApjSh7MMaAk6qe1W3opowzJL5EOgawr+adMApGLnw+sACh/&#10;HWt3zxf8J4gQ7yuX7fZOblm9lEt/307+XliWrR++7Ks1nq/sBJYJiqMcLkg1N6eQ5xwij/Q7AGe9&#10;WroAkeR28vWlT6QOBsOLeIDToFgmV4wTqFqcPpFGchQO0T/cz2QfA8Xi4VrAl1q4RKStpg+E+0Ab&#10;nuBfguIA5uKp8HJJ8Q/BAYCY1eIDbLbRSFfClJxbQl7aESqrbhS3tz8t9wkUX7t+wy/3WAMUD+O1&#10;9Gu6sYwyRZ2uCCwfDThOT7lTP9YdbUSKt56Kw4O7064rh+rb7culv9SeZyo+9Qs/rzzn0z6lhjRq&#10;dGtTA8WNGj0E/cor/3P599/zb8qvv/JV9jPVM4kaeGq2OjbZVjJQYSark49/cVcmrzZ5gg1aTlHH&#10;Cekpq5voRUzaTMP8KZuTvoUjRjZ+wgEIzJwkXVthewDgPsBXAgImbBJ6Gr2J++goTnNgpdjAWKBl&#10;d/cGkeXMqc3ylMfyBrszZWdn2w/XDYcjg2LSAvD8AhFRrK5KD4PiALYQQN1gjBkeUr4GxVZS6ahr&#10;yUEHdL6pId1RgCHXU6alnpEtnn79QU5Vs4TEGXVhtuO8ECHWAU/N187qN1XwBHeIQZ/qq1E15oEE&#10;ryyfcx0homW6Pjmo8oetT3hs94rluPoNH/HS18AIvdNd64kPEhIAPhhlXaf8DOvIbUhf64WJnEc1&#10;HShWG+fLOjiODbf3NwP+FGfALr7IKgBfXEP01egbrKralunydDy2fSbnTQC2TK5CL93pr/ySQFcN&#10;r3tJxNt2oIrJzRIrtby5DuCqNLJZuOUPEp8pfLgoU7/CmhtLbnaVRgImvOVuOiszhdM41KH/GdKN&#10;aAeIZdbGo7I6Gjm/KAPXBm50cXGqPsobq1KEJX8to9xnLp4vn/wFf6l84ud9Fgz+/tpHAAA1m0lE&#10;QVSNGjWq1EBxo0ZvA/2Xn/v58qPf8/3ltb/8qwYQddo1dRNPvZJiIquTt3+Tp5Imsv5szSTXJ3wh&#10;PyZJPOlPYl/zkEmTtDKOkTNs+eU2OCVMJlaL+Ts3+AD2AQLRUwERWG1Cwr2ixLlSzEsTZtNp2d/b&#10;NQC+fNv58uTHXCh3nN8s6xsbZTAceKWYB9JIC7j1q6ZFsTIeeiA/t4+gkwExKkCKzpXiBEQJdqAA&#10;LSeMEslS2gqM7SdcH6XHnYDN2dSfpVt5qZwcc0X+pO9TTdrJiJMuVEPk4YydTEZ6JjCWZU26NLWe&#10;a34ZfpKovy7OZeiRPRniDJZ5VLdjerKXzowLcBR6h90ZGPTj/xDcFx6ccktP0FJ2R64j/iVYBpKD&#10;8635BSiOFWMMD0rmCzxo95OgOESFPIfp476hvDpQXPtOkrldMCjy7ZsOFMterpqTgHDSCGSiMs4E&#10;xBi53f4K5Wg1qarr40gAV/1ozqrwqkHyYn5U9g9mZW8xEUhWGv4VkUxAsV9dLZ2RkVtJuC4OBaB5&#10;tTRnmbsdVAgA8dqI49tiVTxeex11EWXJOiEMnUNjCJeN8tjieLXP/5zySV/wuaqzuGFt1KjRkhoo&#10;btTo7aBXvuxnBY7/bfnNX3mN/Tm5du5w9X5Fms37E3rEGMoFT6b3rwhHZTXQuYkbUMzLN5DhIKXB&#10;tluzOPZoIHBaw3llq0EDPvQEDICQrRgZUg5NwDbVrzxWVyVLPPP5VBP+pEz2ea3zftnZ2SmPveeO&#10;8oQrZ8rFUwMfNcUkO9LEPRSwoy7Ijz3DlqYJm6wBxeTjB+9EPikhsjORVwKpBEbWW4bwqGN0laEM&#10;dgMCIo3rSNS1SeXNustwk5zEQ6xj8wrdhyJic98qFKA4toGgG4DYoNjfqoeMXfz0xGd5TlIHis1b&#10;tavp7PN3WR4kwO80VV7m3ad+XgkyLalmkNUSeQToeygCFEfuXbYnSO16AqBGVuRFLqpvAWDcuVXC&#10;DzGqXxgkS0fCU9cEeWRlP/1JlCdOoA+AOOsiylc17JXN4U6PG8AdYWGO+4OWK6/E2xgQ47Yo+Vd1&#10;fRzp2uBkCUAxq8arXiWmm+8tpuXGfI/Ory9bIrhZQOd4+I63aLL3HplsUZpzcyAgHYYbBNUH/w3V&#10;vcbc7HJdYVz2Ws+xCo0+0SAuBw55N3W9fvznfGb5xM/77DJaHzu+UaNGD6QGihs1+jPQL71U4Ph7&#10;X1R+49W/xixUARKTULWZnUALnp9iog7wgM20xWVX+Sr13Q8g0tu2BIFcAdYj3owVaVgNJn5pxz5i&#10;CRUf83F90I4JlCTWT7bBTVDIAuRFOQyQ8YuFVeLpdL/s7e3KPSnnz18oT37iY8tjL22VM5vKA3Ai&#10;+evjdeUz9BPyTPxeNZYAVsiQY1CsDy9oQIcExbV04qF+wm1wJMPEz+oYlIAHkyt7cZRVaJ9xD0kU&#10;zdxLN6B4TuVVsuuEHICa93tKFzTs8pJO1CuvwV2N/Sgm59ETgZNYyhBA7jgwRtZoOHIdOXWXtu8O&#10;PrPoJ+VZjgNFPd6b0RIUQ8dlQ4A+2v2hKEDxQxEroD1QjG7KKOuMD1slcKMPJk/2ABh3YLjGHVv5&#10;rGGQH0iT7Aerz87n5JF3tzrcuWs4YSdBseQtQSZ6sIKb/Q4T2yam04OyvwcoPhA4XVP4ULIFdAHF&#10;h7NyY7Ef7WWDnnG9+MFX1eVoPCJaeUm2euPigK0WkzKbzwySJwu2YHD9RDnph6PByDeguJGZD9ql&#10;6libp3bK8z7nfy6f8LmfWcYbGxHRqFGjB6UGihs1egfo/335K8qPft+Lyq/951/2ZKRp0hO4J21N&#10;cglWErgsJ20m9bj0cgIOK9zitI28JMJSBivFmICCipNFChu5gSMADD/cplDAZ7enGB0U3k33nV7Y&#10;tqpfIOBgIfdRmQkQTyYcIXVdoGVaLl++VN77yU8od13cKqfGklNByXg8FmiMUxoQxJYK4rwPWyLh&#10;oW4ONNFT7gDF5BWU+rkeBaRdBoEGAL63LcCq8pF2CWIIqn9zE14BE3KiHD1SvNiCeu4lKA55Sdk2&#10;ELrk6QCAQqKIJweXnyZ31qmkpRHQuWOFEBDHKiH6LdsDjpuvFC/1THKe8FFGB1Rbv3Cf5O+T/8Lv&#10;leuBsilE1OGDEVnDeXMif1Y+6XmiYO7yxKY/8FCd3TJeDa3tjaENI44+CBiVPvj5qKFZRUauH+qU&#10;HaCYOkidsGv/xqW0EHKOAWG7j4elgY7QXSbDgKxL3eIK4oi1/f2Frg2B13305+pj/6+u0IOVMi2K&#10;O5yWWV0FR3/6UN5goXdcN4BdwLLkCk2zZWmiG1CA8e5MsueSTZ9X3vQb9uMPRwLGbK2QO8ocJd45&#10;e7Y877M/Q+Z/FuBuK8ONGr2t1EBxo0bvBHrVK36p/Oj//aLyX3/hlZ40DdhqHHTcHacyYNtvq3LI&#10;6vNWPCFagh9oTfIHyodpGXIok2V1517j/rYJzb2Oywl/KBDIFgyv6GmS5eiosiKQCgAFrCpmsZgp&#10;Hat6e+Xa1TeX6d6NsrU5LPfcdaXcc+ft5c7bTpetkUCryuPTLepEj5pZvvCH/rHalhO7sgMUWrsA&#10;HlAAjjCQQW6WQ7ZvOgBPCU4UDQvggHi/gloBfmgNfuopMrO8jnr5sHUCYOyPwyqPyGlFyEnwhZ0U&#10;OqgWVRZBGufj8mJgqDZ684rikBF/mXNTkPKhocJ63gdQynso8laSEzyUx3rqgzYZneXHJNGnVo3u&#10;e5VwgrL8keyBfJzEcABohEHfqP/Iz9eHDCvFUL9+2S6QoBhQmA9ohpxobzLl/oVkfvOeyxNtwhsb&#10;oZAZe3QpM2nURE7vD7aKSB+KfuRkbiPcHZ/CeEkGmYVM+hPpiInVcEDxZAIongkcz9X/Ii5e2rFa&#10;JgK4N1j11Y0gwJ8+an1l2OLEvwN+A2TV3/E1d6+KK/9d1cV1AeTJbFom06n7ODdiQwHe8fp6GdD3&#10;df2dv3y5fPxnfoZN2zPcqNHbTw0UN2r0TqTXvOrV5Uf/zQ+WV/z0Sz2xQp5k/VmSV0+r2zH9yJuQ&#10;52NP/mEPNKMHKF6Sj4mzq9qKBwh7olV+uLvZX/awHJaR0AUT+xHnp8oces+joLLSAGCnk33Zmuin&#10;N8pk736hgWk5f2a7PPaeO8vdd10u53c2y/paBcUCxBjyYnXZhZLCCZIj+7oqp7wBBjaCkqGWwmUT&#10;m+AHAhTgDrlLUAxwCg5JPmRVeigXT/0HKAZwkgbQ4/z5qWTQU+VjsQK3ACXZbw3szjShJ0LsPUYO&#10;x1adsW0l2ZwmMrYfuQvAjPzUibeckAYe+JVnrOZH3jcnZFbnTYiWBxSnzCQkZpkzLv36sT/JD1d6&#10;pfjB9ejkk7zHZ3ki/4/B9oGaR7BHGtrGAFh1AVmWeAxQudnpzFzppUeVETZ+pUGm0sY/CIKe+vHW&#10;AtnLsgOE6SMA8UjrvoMc+6Nv8RKMkB3+8PIbfvcytxPXLEA/gLHPJZaZzg4MiHkRx94+2x1YxaZt&#10;AaUCzZJwY8FLOuKNi2hHj+CGFVA8FqBdrw/RDZQH4Xy8Ii5+X4dqk8nRouwLEO/xr8105j6rRGVV&#10;19xjn/KU8smf97nluX/x06x3o0aN/mzUQHGjRu8C+r3f/K3yY//2h8pPvfjfx0TryTYm3u6Cy7kb&#10;R+d+IEVU8NitSRNAzGox+CmThjukYxs4KBKgADB2mGXoR3GAYoygcwXFAsMCkoYbAADJZ8vEfLZf&#10;pvvXysF8r2yMVsrl286Wxz3mrnLn7beV7fGwjFbjKDEDYkCd0Df5uKTkXYFLZFtBcdUttg/0Vh31&#10;k3UVX30MouG1AMcHWAj5Lo/KwF/I8ORKY4LoyAsekWX3qPoNipXGQYQ4Q77+cXpWwuPv9zCQc2fl&#10;mDJYcGjj/GT6bvJCN/zo1gfFNhKwxlFcIeimZFkPSZQX6wQfRXJZl7LthzmDnISyxM1URpjnAVTl&#10;W6YdOCsBPIHVbJUhnLoKfmRl22UdRlrq5vj2CbZUiMt52FQ+We7bEL2aonLUX9RhrMAm5R7g1IMV&#10;XsB36GBRna0LIK7V8NVwNAg/+4C5LsgV1QP0rwkUL8quQPHu3sTgGFB8pHD3P/HOdGHuHnDsGivF&#10;PAeALG4FAxQDiNfH43jVOOH1epDwqqf65mC1zBU8nc8EjFkxnsk9L0/6gPcvn/iXPqc8+/mfGGka&#10;NWr0DlEDxY0avQvpja9/Q/nxf/vi8qMCyLs3rmuC00RXJ9sHApyY4B+Mkh97VZPlQLISHBDDFBxu&#10;YC3hrPgBE0hDfKS1X2ZYDopgnrhylZiVsADF7KVkMva+xr1rZX/3qvKalbOn1stdd9zmrROXLp4t&#10;GxzDJiDXB8XklQZyfrFMHeX3RB/lBzjAUYvh8DRJBk/4rdMyPeTyAOjlza0IxDtNje/bTtWTnUQt&#10;8Dc5n2ASKYnluwT8VU/dLPPvdOCTfAJWWKRwGPk6Lghw5nCANMC4D4rFNHgroDgkPzShV95oJKW+&#10;qTOFDH/1Vgo91Auk35I36KQfyjDLQu/KwnroweHxtkjy6i0XQSXSwpOA2MeSCSBbmHRxHz8hP8LC&#10;HavEqXu1a1zswQUMh0xufADfnV5OoLpSu5HEBtnVjg+6IDtWf72OLn7Kx/7h2eKw7E8W5cbuftk3&#10;KKY30RdpW0DxoUDxXOA5zvmGaMU+KN7kSEPx+l8d8oJJ+cf+b12HwuMzqYn+84NFefpHfFh5zqd/&#10;WnnGn/sQOBs1avROogaKGzV6NxDn+/7YD7y4/LjM637/DzQh67LzzNenmNShnJghJvm+Da0p/Zp4&#10;mMoJtQEMpLuGQwCIBA0dSJYZrBxoYuaJ9QqKFctkDgQwcNdkfKjJfPfG1TLZvb+sD1fK5Yunyz13&#10;XS5XLl8UQN4q64M1Tew88JRPwdcyOD/ZBhZsXwiwHICIiT7KxwNn4YS5ApFqTvqRbXdND0esBseK&#10;ZNSPjOI64CVvf4tCyjIpyLWBXHmVwsEhmWDKAkfY1Ae8fKCUlcb5UMMWCQ/plu4gZIe8XGHGHavr&#10;rKojver3ZyXpEnkuqa9n+vs2ZJ1Ipy/6LHlsHeNdUsrtueUCb7Iqa7DLiq/CKRlEmP3KK9ImXwBj&#10;rxC7PTGkIG0vf1kRHGmRQ82H/kRkTtEPbOoqdJxwUfNxe8aNSeRg0YgNd2Sq64crAlIu6q9sjeBl&#10;HXNdOmDc2YKXcLCneGpwvJDft6PiQxe2PuwdAYqnsY/aMpFWynjI1olR2drc6rZOCHqbx/+QqE6o&#10;m6mA9Wz1qHzYX/jU8hF/4VPKXU98L2vUqFGjdy41UNyo0buZfvanXlJ+/EX/rrzqF19ZQzQHysQc&#10;/MDL0UClUrpXNWECir0eqCBCAxjgjinenJbnKdr+WFULADEoi7J6tDAgZqIHEPNwFFjS5nAhMD8R&#10;IL7qrRNnttfLXVculscIFF+6cLZsrY/8ApHR2qrPKWa12AqQpyyAFXkDchKw+O/pBEkOY5sGfFVV&#10;8WMTH3VBekeYH+rHRZhkACD0gSgpgOfAeztZ4QWsk66fNlQlf+qDlfEExSbHIQkdw7BXGbsPsg24&#10;AHnKn3CfQ5tpK0/Y6bYlqnJVR9EeyERXWuqhiEJU502JeG5CjktxmWvZu+R9tyh1dlqZjOvSVn/f&#10;nfXZNwp1//FWBYNQ2htgiU7wkC50zDS0Mf0k65KwFc7IrjllafB5FdjBIQs5rkO4IguTYp1PAss4&#10;BzmBsQx58FHdky6SRU7EQOS/igwyIsztyzYagd25gKrNkfcV85AdNm+08wOr4ocPMDtZPYgH5GZz&#10;36RSQbmnGFC8DShm+4TSYEzoLQB/6tLF8gF//vnlz/2FTy7bZ89EXKNGjd4l1EBxo0bvIfrNX3tN&#10;+X9+6EdkftiTbpqTZJDSs6FV8WG84gQgUFSAYqZ5AJqYEAX4IAG8pFNEPuG+WkGxAbFBcZwYoLlY&#10;c7YAzWJe9m5c00S+ZwB98dxOedw9t5d77rxUzp7eKuMBf/VyYsKajxJbq690NuAhrzXnbD8KWiW5&#10;AZIGPdYbQGs2k4IdF/WADTaAQdoJNOQKZgBlDKJjpRi+AEj4OfJr7vhcwU65ITvq00B2VTpIOcoc&#10;lRWU8aEn59FSVxHueBlL0o+kqi6oV9+mdGn0U0XW35rW5OjUIfjDrvE3o5rXg1FsK6AeakAll7kr&#10;OxnXsEqpL8Y9pZaDvPp1lrbBaw3vDG3geLnhkR5enfUe22UjJ7+VECdthz9kBh9+yoA2HdlJmko1&#10;ynrzsR0U8tEpZOYqNLrYNgAPHaLMcPdkVze1wH8nlkOY+8NAMooB8HQWwHgqYDyTn5Mn2GscN5lc&#10;SwLMAsWz1UOfHDGfzlzOFYVzDY4HsVK8s7Wl6zL2FJMn1/Vj3vcZ5QM/+ePL+z7vY6xLo0aN3vXU&#10;QHGjRu9hunb//QbHP/HiHymv+70/qBM6xIRdXekwaeIUj0Gxgg2GCWVClbHbU7LkVFmAJcIBy4DA&#10;ePCuD4oBhmsCD+yVZIVKk/vBvNy4frUczSdlPCzl9otnyhMec0e5646LZWdzXNZYyZNcHyulid17&#10;buU/OmJLRoBi6y0VKsYyQDH4kZsoIEBV0RTpEzQ5wPpAPrGhCkpgjckSw+cyis+geDZXPkfe2sGK&#10;rPkNwEJenq2MTINi8kEAcXyoS6VzngoHTEWVLhVOHtsIkXG58OOwnOBNd6+45glQDNiibUhcI29G&#10;5H9MwnFyu1MPJ2RY51pfRBK9lBO6hiGc+pBRTJbVdZfpRdwgdGGq0357mMf5H3l13aC4q9vaDvBA&#10;sv3vQZfegY6KIlQ+iPqtoUuKsE7/Tmz0f68SSzZbOGLbhPRROx7Qv51fXBc+jtC0lE8M0NbHFgKi&#10;kW2+uE44hm06XcQ2ChneascqMfVnKC1+Vsu99WHt0CdHsI3qqPYjVoRz+wQrxVyT9PFnfuLzygc8&#10;/+PKXU97Kmo0atTo3UgNFDdq9DCiX3jZzxgc/9xPv9wAJYkJ/5ityVyY1FO4wQAfIQKgroEx8TU9&#10;0zRow7wY85cyWOXYslgBE17QJA5nTOZznm6f7JfJ3o0yUkY7m8Nyx21ny2PvulSuXD5fNtcHmvEX&#10;Sr/qc1Z55Sx//SfgQU1vBaj6+oUEAieAqdxOAQBglfdgIRAnOegI8PRKGjoagIQ8NDdwBIDqYxBm&#10;wLOMDzvK6HDFWxeAL/KhyiPh5ot85JJxTKi7JAVKktP57XwESW7cOATQ4wG/LEuCMoi8nb9kB+it&#10;eVUKfwXmgG/z1MhKFmc5ne+YOynkIk/5uf6W8fC7bixHtvPgh5aXXf2IwO8HLqWLk/CRw3tyDSxj&#10;v+9JEAwv3PUrP/HRlr4JCgaRc6xyudGIc4mhqEO1g+TnjZDbTQlCBnUUpzr4YTmlc9tS76Qjb6V1&#10;O9Ri8W9HAuHQOXhYKQas00+iDmh/UgSFtspPaTjlhRVcwgC5cSRbgGL2EXPdcAqFr59D6i2MWM0/&#10;Z5W4HPjkCEAx1wDXJyCYf1i4qXzC059WnvX8TygfJDC8sbPj3Bs1avTupwaKGzV6GNKfvO6Pyk/+&#10;8H8oPyXzhj/+E0/6UGfrqtXU72mcsLBjgmcCNyg2gFQ407knf9xLAhAP1gCWPEUvoKOJ3qvGYp9O&#10;J2V/b7fMp3tla7RWzu5slNtvO1PuuXKbwPGZsqGwQ03ya2vD7lWzgBUGEwAQavrFCjhkcAOGZzyB&#10;fxhgOrY18Hpajk9bMxJZAGIEgLy9I0ESCokM9gFJIgMx8cG7BFyV7AV2YUWcAXYtPLWCWg7wF7lL&#10;2UnOQ8YryCL2TXtV2WG5LYB6jhU+gzMEisg2Vz/JobtBoAyEYNskKA5gfDNKPSwqSnXMDaU8i1C+&#10;AeGCzEt6PvakljchRQCKC8fP4Rd/rrIC5vIVzAaplgeLf7ocQ7Z8HU/wJU/mjS/3+BLm4/yUN0A1&#10;Xs6iupUeqwMAJ6u8ksfNm8I53oyH1lxmtxv9hCziJBTagz7mM59JK11ihZhy0HYCyipXnO5AcmlQ&#10;jSR2/YEdQGvqr4OaB9cJV5JB8f6s3LixJ9mkYU2Z7UMBiHVXEXySvdB1Jujsl3fwuvQ5D9tJH0Dx&#10;h33K88uHfsonlaf8uWcpbaNGjd7T1EBxo0YPc3rFS15W/uOP/Hj5uZ9+aQ2pgNgTOFM1bmzP6R1Y&#10;ZiIHHAGQIcKC8LOSfCAD9FmuFJPa+yCn0zLd3y1H82nZXh+W82c2vX3i7jsulEvnT5X1gdIIFK+u&#10;8hY7VooDFEOAQXQzEKzA3KBY4QbFB/UFFgI7jlW+cQrFkfcBA1QAxJYpvlxpdHmN+kgTq5XeF1rL&#10;Z6ICkjJcYQEGax0gxwY/P+QfOiQBfQLMhaHKyNuvpUaI/D5VwcAv5HjF2DKCoUsrv29QqB/7FdLp&#10;sATE+AFSGZ/U1yPkBaV7KUtGElxFSaSpTrtJU/V3kH8qT5V3iB6qf3xetRWY9JvmAJIClPgpOwzW&#10;yQ5SRnqXVzJ8Q0RszRfxoXPwoW+2LcFmpwT49ZkLgPIiGfoC+e/vTwRE1S9nApcVFANyncaFioL7&#10;9cfDURmqf21ujGWr3iUcMDqZTGUmPkvY7Op75KWMnBY+b2cBVKv/DYWKh+LzjaZ5Il5qe5X4xvVd&#10;1QvliXZXrN2A5CiQrhM5FwLnHKXGGw0vP/6x5Zmf8HHlg5//CWXn3FnxNGrU6OFCDRQ3avQIoTf9&#10;6RvLS/7Dj5eX/thP+OUgTMFQB4h0JQOIYio+8tPsdaq3n/ggQAAwghU6XnAMYA1QzGQP6JkKPCym&#10;+2Ug0Hx6c+SH7O4QKL5y6Wy5cGa7jFYPy2I2LStrPGA3NhAB3BnOnATFgAq5AZAzAWmv8Ck8V/jy&#10;L3EAEqAB28DGr74NQERYgL4o4BJoLYevjNM3iIyx9EkQ53jk9I2ZUp9K4o2yHM/Hq8HiJVF/GwH8&#10;6IxxvBhypTjyqemsRFCGByAmnthIiwcX5BQ9PfxZinE6uEOe6rq2QzKl7n3qZMFWedMPzORPA/cJ&#10;1XuCYtotV/IJjzTL9KaqNzrEDQJREWebNPYFhc7UVeS/JPVFHmg7WnWfubF7o1y7dqPs7u7pxkqA&#10;2HqpD0onVMl7o5AuIMurkwVqd7Y2ynjEq8clS30AUM0pEKRd4car9lv0pu4pl/WQH2AMoN5Zp3/z&#10;z8bQfZXriC0/+5K1z/YJwLuunSg5v/zDwSp1tPmhgPVge7M87aOfXd7no/+n8tj3fbpL2KhRo4cf&#10;NVDcqNEjkH79l19dXv7jP2Vz/eo1T8dQB4o1sfM3csC8CrV8peflrrBVQDH7KgEVAYjZysBqrh8I&#10;WszK1nhYzu1slMsXTpfbZS6f3/FWirUVASSD4nGAYq8UB7gBKBoaCEjkCuiawAUgEdkAK0MIlJUd&#10;oHjNgKQDxZLnEy0EWrxKKWDmNLWgWZSEWA6uceR3zNbHq7rSjbBjhkSZbukIQr7S2ERmHaU/88c6&#10;BooxNS1ub/0grJeHfTWMeoLPx9PZGeEdVR1Sn8zWVPn9kRzAKDxsQ7CGff4qMuSkLSBogO8A9QgZ&#10;2d7GoLYwKF7EKqdBsQClZVY5JwldvD1mddD5syTJTTpkA0jhddnlz3hA5cHqsOxOD8rVq1fLffff&#10;V65f3y2TCdtvAOR8aVfpx4kP8mPCf2BACyjeZqWYVV9uyiQX3eHBzTnCg0GsCKvipA+v4WaLg8qp&#10;MkOA4XOnd8p4PBK45uHSNctnz/3Cx6+pDABig2KJsa1PBcVP/NBnlqd+zEeVp8mgU6NGjR7e1EBx&#10;o0aPcPrZn3xJ+Zmf+Glvr/BqscKYoHkRBBRrYIrQN8EJtLrG6qsAZ11pY7/kbLYoU/5ens5YPy5n&#10;tzfLxTPb3joBIL54ZrOc2hRYPWLlEFC8XtaGAgusuAnYAKQAPH7oT2AnV0EHQwEChXulWMADSuBH&#10;PGCDtJwYkaB4OARo86R/7P2MNP61e0kUTKZSAsTw8EWvAFKRZcQ7/yUb0Q7PMJMCDRz1STnoR1nM&#10;nTKQrY8BvsoTZSNVUIJiyhqUMUpX45AQoSmXsCTqFSt0OUl9GezDRWeDP4zTLCk0QxQyZcST7YbB&#10;rRoPtzqGt0sAiiswpvyxCo40/aRw62CH/6UAFHflVl9wvpnGbtWp+0itL/kJc5y4r04W5S3X9sr9&#10;991fbty4UXidssGvfmCDB5rPubGTW3ULmJ3NF26D8WhUNtkHXstCHgBT9i7D6xZVMq/+ys+NwEz9&#10;fjLZNzAmD8D0qVObPiFiY33D5aEO5pOpizFUGYfcDEkWJeRz5clPNAh+74/+qHL68m3WsVGjRo8M&#10;aqC4UaNHCbFi/LM/KXD8Uy8tr/7FVwYgYerXFR7AuE9HmvAF7lb4a5zVM4ENgWL2a7J14lDAYijs&#10;cOGMgPDZ2Dpx6ex2ObczLtvrawGKFzOvFK8M1r3iBujILQXkxYkTAYzjoTry5LXRrPxC6BdaLVc3&#10;E3T5QSmlMY/CEyyZFGbLTn5rfAQviaAalg/RnWQ5JqvGhkwcMs47vOTRgWIRfDb6EOe/5MVr4JUy&#10;RCQ3l8K8IkxYCq0UeQp0hy/8yE4xYpcm1SPqJ4e1puElJLx1rQOz3FCgbz+/KtQ6uEySbKBJDtUW&#10;S0SzUoyhvbkROv6g3XE9QgfEc+autyYIbEaYlXQ+JCIPbqSSHC8iPPQ+Km+493p54327ZW9vz4Cc&#10;crG669Vg9VVE4TZYlifi6EML9bdh2dxYL+u6GTtC73ojxgkiGP8z4fJx84ZuAsXIUt/f100hZVVL&#10;Ss5qGY34J2PF/1wA9ok70HXCg3LrCtsYjcvt99xT3uejn12e9pxnl9uf1N4216jRI5UaKG7U6FFI&#10;b/yT15ef/+mXlZ//jy8tr33Vq8EjorjU081K8WHhL3FWCgHFvJBgXmaTGctxmvBXy4XTO+U2gWGO&#10;Y7vtzFY5szUsWyOB2MKDV/NytLoupCFQvCbwI+BgsCRDJgCJBMWs+hK24C94gR508PYJgIl8CYoN&#10;OJSetIQlmBKsstYd1bAAUwGysnz+lT98UD2rWLx9IJduvEjJHBKgIR+ekM1KehxHBiNgL1c4KbO3&#10;eHC0nKJ9EkUF4X2C1zqgW5WZFLqp2mWoj+TFJJGm788yHueVPhXgxQovf/HH1pEsaYjgJ/Qgyjbx&#10;1Q3xCyj2cWyS4X3Fkuc2VvhJkuROD8oPMO7rhVxO7YjtF3Hjg365io9iyObGaTY/KPden5Wrewu5&#10;1c8UB4imbgyIrf+KwfLeHg/O8a8H5Y6bk/F4vezsbPshOU5J4R8K2o6HOzktZU39gfysq9JRmngQ&#10;b2LDjQLAeqB+GyeN6JqQnqwK+4ZHel6+ckf5kOc9tzzzeR9THv/+7ysJjRo1eqRTA8WNGj3K6U9e&#10;94flF1/ysvILL315+W+v+q8KAVro4l8FFPO3uECPUAFgYz4T8JlNy0AMWyOBYo5iO3/KK8XnT22W&#10;nXVWxlgJjRW9o5VBWVnjxR0AREBUrDziZq9o/j0OACKMNAAfCD/AxmDFgKeCYvE4jQxMBlbizIEK&#10;NwDI6flJEFflQqQJUBd6jvgbnb/NyY+PwpdbABRq5uomh/h28d5SQHllG0ixko1+IsJDb/KP8nag&#10;GDlHCQyDLLMKxso49PL6K8WWP8J76WQIc7g8FqNP6Jt1pF/dUHh1t9ZlgNAoM+QtHOLHS/qlXd0G&#10;qZQlwmivAMbIrCC2p5fdzj/yJmZV/UK10Mlz2gqqsZHZ6SjQCR8EL+DU5mitzA4FdMVn+apT7kl8&#10;Y8INk/zU+97+pEyncbOFH322trbLqVOndPMW/074FcvK13uNRyM/iEef5IQWVnxZaZ7MZmV3b7fs&#10;TwWKld9ofb2MxuMy2d/3CvLBwbzccc/d5cMFhD/kuR9dnv4h7Ri1Ro0ebdRAcaNGtxC94Y/+uPzi&#10;y15efvHlLy//9ZW/GCBkwZvHOBli4T3FKwezsjlcLafGq+Xi9qjcfdvZckWg+NRGPNE/FsDkr2xW&#10;I/nLGqBhsFbzAMDkSi/g0CAuviYPOAZgMfRgw4eX7ROAJAMWb58IcGlwBhgTD/JCbsjylgV9DFql&#10;E9suWOGTkl6Z5uG+tWE8bIWuwqgCQQJ38Ct9bDNRPropQEvrKwIo+ltNgMEgl1c6QAkaFwJWcbsh&#10;It5ycaJdBaH+ifCgpYvUhyvSSyYo4wLg2yVZBrUm6oRf5NYfJaFuAJ6uD5cpogJQArutlYEfsQD+&#10;vlEixcrgJi3lkhzAKeWEx2wuX8hyXaBXVXm1qP4FaLnJ8vF+MnlGL/WVQFlSQhaa6CuRIsmTQ/dq&#10;yivcLjf/LNDusOj3QDJYRaacrO7u7u0pn5lXgk+fPm1QzBYOQO61CnZX1AfWNzbK+ni9DNU/01Av&#10;AOeru9fLjcm+T4wYbW+Z7/S5C+WZH/Xs8uc+9jnlGc/6IOfeqFGjRyc1UNyo0S1K97/lLeUX/9PL&#10;yyte+vLysy95uY+7YqWN/cLbo7VyZn21XD61Ue68cKrcceFM2R7zUJFAxGgkgMJRafVhOsCm0UxF&#10;RGAXgZg4faIP4hSluMBagKEKiPTj0wHk9jnFAFvJj33KPBBVeQFnMFX5gCX85Mpf9UcCWYj2nl7y&#10;9Yopf/sDMsVX9zgHKBa4EzAmAXKAcVCAPAcbRXY6Zlgl0rjMMrnqCSiOs55h6H4s03IlAL7MI6jv&#10;Vl4CxEc+OzqJ+CUotl95hs6RFv0CzCq9PoB9A36DT1JWXvi4r6hpA5JGWpfBIigvNyUwRtltA4pd&#10;Z/CSC1TbVvLgoyW851qeg5lutvZj64PB8IxtOhz/B1foTz+CAMihZ1DUT8iMPOpNEKvQsl0WfWnb&#10;qU8zWQjQTsr+/r63UyB3Z3u7bMmQdl9A+bpA8Z70oJmH43HZFNjlFctjgeaR+ppXiiXj6u6Ncn2y&#10;V574Ae9XPvTjn1ue9VEfVR735CejSKNGjW4BaqC4UaNG/lv8FS97Wfm5l7y0vPLlLys33vj6cm5z&#10;WG4/vVmunD9VLp/d9rYJ/m5mJU7I01suHgoUOw4gUwFsEEArwFYfCCUoBuAAVnkQClCcMuGNFcZI&#10;Y3n64md7wqDuX9VPJlnmKZs9peTNSiEEeDPIriDtiFVIA/Ag/0XvPJf6LssQ7g4UqyLYywoo9nsc&#10;RNbTbvFg4xcBSpeU8sIO6AuA7zMRR4wMojpZy3oN/ZZGCnWAGLPquon6tbFMcgHEEgbYjTJ4FRgd&#10;AOfBbDtuIhRjd9QZ9WUjcvkFUgGltOFiuhAonrtf4Wf1n8xpV/4FwLClReKXNzvy8Qshn9V73VoZ&#10;DAcojj5FnZM9aQDG5AmgjRMjOLlkWNY3YusDe+T3p9NyY39PoHhi/deGg7K1vlG2Njb9kBygGL2e&#10;8IHvV570rA8s7/vsDy+X7ryzatKoUaNbiRoobtSo0QPot1/z6+U1v/iK8ke/+l/Kjd//DZ88MRag&#10;5Jg3g+K1oQFV9zAdQEVIJWFNguLYaxzAKQgAFIAmDcAOPtIHKK7n1wo4JcFnYCbQAxk0VWAEWmRf&#10;KPwGf/rAa+DKqrEMr6122gqoUNPAmPR4ld+RgXn1y2blGQCYwBidIjp0pox4vaUAUCjPQro4rU3I&#10;MVP1m8QTlPaSWL+NNdwkeAIUQ6EPZYt6TVAcoFXp5ObGBVBsvwgeAGbICXXsrrrmSjHGwJiTigHF&#10;+hgkK0HEV79lSB/Sy00Ye4V9com3SAiczg7KChUSmQWwpY10o+OznGu/WdZV5LPUTm3qj8qodnEf&#10;k4ltGtH2YUef8TYK6Ygc+qR+FLda9iaTsidQvDvZNyieC0RzEwcgftLTn14+6CM+vDztQz64POWD&#10;P8jbbho1anRrUwPFjRo1ekia7u2W17/ml8ufvvbV5Y2v/ZUyve9NZXUwEhiqK8XCIAZnMNfRxKBR&#10;cQ8ExWLxyuQSDMGbr3xm5Y9VxQTVxEUa/r5nBVQZkB8/hJOhsB/bLbyHuQLb2K+qcEDYcOA9rYAm&#10;KDEpqqYOB1LRoNgREZZA0LIUgU7YxEkx62A+g2IeWeQUg8g/VqIDMOZKqNNZ7zQiZxgUocDNXqCV&#10;DV6H6iekBKdJAdY1MkQD+eOBRrK0pid0d04GxYSF/gF6lYZN2sPYCuGyEI5BrvxsvyAd7qifBMSz&#10;DhSvzY/KUPJzxZ8HKbGzTdNkvUTdLAmdhysVFGdfWItyuE8six66W1f80V4AZR6sY3c0oPj6/l4p&#10;42F5xod+SPnAZ39Eeeazn13uesLjQ0ijRo0aVWqguFGjRm8X3fjTPy5v+q3/Vt4o8+bf/m9lfv3+&#10;ADiKM7jRl5XAYw/adRRAKsBWgC7ic6sEAItw0rHih0xSI7bP35fpMAEwVopJl7wk9Iqkwn2UWAV5&#10;jgDJ17Tos1g5LAcCXegnthoeQDG2ItR9y7KJSzkA3jj2TOkF2ATnkVDTL8sahhyr3ga7UNqVlPmx&#10;kH4aUwBDZCXY7udBerutu9ykcF3JVB4DS8sMcJvhyMF9qLo4UnOw1YCH2aLeVacumViUVEHxqmXA&#10;J0ZAmIfo2ELBfuah4tdVF34JSz3ajP4QapAPN1QBiqG0pVzVLECxUll/r/7eDBDTWJXwIwdAzHaZ&#10;mfR40gc/qzz2/d7H2yKeLnejRo0aPRQ1UNyoUaN3iK7+0R+Ut/zOa8ubf+c3ZF5bpteuViATK3yY&#10;JEALJgBnBXAynGMMWAtQfGC3Aa4+AZNIG+AM2YDdCBeHcBGArstL8SnX6YItVjZDgDAx4Cr4vLLI&#10;pgHAoHkj3GATHQ2S2fc8CDmp90HwALhtBAIBxuicK8SBM0OXkGmVKkW5ljZ7c2Pv7ZKIi3gfGyc3&#10;0T6HmPOlDUKlD4oRS5lq/gEYox0MJi0Hvqi5lIeNQT+EI+1QAQdHrNorH4VZf3EfOuGKTyvxEWiA&#10;YYHQrBMkU7frqodNVnqVt29W/I9BtFlXFz1ACzkWHhlkjFZ4Uxx9Zxkupwldjpc59L/7GU8rj3m/&#10;Z5THvf/7lsd/wPuX4Tge5mvUqFGjt4UaKG7UqNE7la798f8ob/m9/17u+/3fKvf/j98uk3vf7PAE&#10;QwZECSyr+0FBseITDHllVJ/YWgFIAjCRXkYgzcCpA4DkFyCTfbIAM/zkJYaOzyu9Clsc8lc7cBAK&#10;4Bm6kQg9i3QcR17iD8Ac+fKaYUDxXOkWyCQd+dd0+dc+QBU+F6ajpRtAzuorZQyi0GEnF0AcGQB5&#10;r8wKkLL3uSPlz25gVnhr0m4FPesFZXAhFXtVGa/CbFPzVv2qlK47rxYrHP0w5BEP1FHueJiOMpPH&#10;sK4Mb8q9UeU7p5ouQiIP2jrJbZdGaaVtGa8OBIzrw5b+An6jdvgdbWwYBN/9Pk8r97zP08tj3vcZ&#10;ZVBPtGjUqFGjPws1UNyoUaN3Ke3f95Zy3x/8VrlXIPne3//tcvV1vyvACPgFkLLrM7Y+GPAACjUi&#10;eS+ywJFBsT58Y+9uAKnYo8qDURVoKk2uPBpUrcbf7t7WIJkAaCQZjMOjOIQawAL4DFzFK6BGGvbb&#10;BuiWaMXzYhPOZI40yzDkRR5HAYrJAzk1PEE0ZcsTGpCNEoQpyLIguDi0DHCOft5uIHnenuEyooN0&#10;EvtCQJzzl32us8BxSFCU0s2PJMHbDfRVXURZRWQrxiF7fBVO5isyAOI16eSHFRUehpsI6ac01Cq6&#10;AY795j7J784blkEONyoBiMNsyL+ufFnx7fKXDN9MSA42fuunT7SDZKGL+sJAZn11WIa1DaDz99xV&#10;7nraU8udmKe/d7njyU+sMY0aNWr0zqEGihs1avTuJQGg+/7H78j8brlXNiD5+uv/yFEALShWNwGY&#10;gCjgbAAnQCu2gZPAF3grVpcDVJlXQApQLMRlvwGY3WRdhzslRKplkidyvfIJKJY82ABk8Fl28Ccw&#10;xiA3wa++ZSF9eZ+aV54lIwE5ZYrtDBgXv9PXpz0YDAKGBYqVJRCXHACa5M1RY3MBYNcNesniBsG6&#10;yvhGoRYLMDwXAybz5OM60Y0GgDe0r2BYrpHiOK93PBiV0VBAdFU3HCqnsnFabANi5TNbzGyjD7rx&#10;go811dFA9c2LXVgl5lXI69IDAyBeguJo3w5MiwIUU3zlozDfDEjO+cuXy2Of+tRy11OeXO54apit&#10;s2ecplGjRo3eVdRAcaNGjd7jdDCblvv/8Pdlfs/29T95nQ0PcgVY0mClH4NMAULcBsUA5wosl2AL&#10;IAagjVVGRTsMS9irxgU0NIBdSJ5A7EoFmgabyHIagDnp5La8kIvboFgCc6XYgFZiAdWWk7ZAZALU&#10;POc30iagDt29TWEQoBZlKSNlnU1nPj3jULIcpbSGmaxmuxT6dRmVt5z7B7MyN4iVPGS60DzYBihW&#10;OaSXhPhBNsDw5mhctsfrZWt9vazLPVwdCuw6B4tFL44yAxCzbeLgcGGd4GAllxe6jADVAtTYA4Hv&#10;kXQfkqdsg2IZgG/cYMTNS9KFO6+U25/4XuXKk55Y7nzKk2SeXE5fuq3GNmrUqNG7jxoobtSo0cOW&#10;rgkY3/9Hf2D7xhv+qFz949eVq2/4Y4G1I//FD9ADnRl0VnBpvAUYE4CNt7exQqkUBnoKZ3USYCs+&#10;HhgD6K0eSJ4AJw+vLdgvK/7Y3wswFi/SBkMBxBXHKVmZC+x6pddAD0B8VOYrSg8Yns8Lr832yQzy&#10;595m3AbHgGAbQHWsfrNSfLAmOUfht46kqSvF3jtMRrJyi0Mak6KQsTsXgFZRlVPUiw1lUUKX5Kjo&#10;dsLbE7YEhk+tb5SdjQ25N/yWN68S17eQkBZQP1V5ppJL3VAWHvAbqG7HbJXgZRnDsd0jVvCl95rq&#10;glqDAMWYzdOnysXHPqZcetxjy6XHP65cfq/H22zs7JivUaNGjd7T1EBxo0aNHlG0mE0Fkv+wXBdI&#10;5ni4azLX//RPZP5Y4HFqsAtQBQADAfkAfg2KDdBixdfgVOBuzgrsXJzethuA1cDXYFIyAImkWxv6&#10;mK/JbFH2BVIBvQmcAaEc6zYTFGVLA3t9ObuXl0r4obQKigHMQFPnbflhvIqKe5W8gbaxT5fCdHuK&#10;XaIwnMvAlgVMvLEuVmIpNqA65Xr1uX6QCSj2dgkB2e3RusDwpkHx1mhc1hUGoGUFeiFQDDcAeLaY&#10;q8yUV6U7XDgfYDgrxJtKszkalU1AsepnJLB+4crt5fzdd5YL92DuFhC+p1x8zD1l5+IFpWrUqFGj&#10;hy81UNyoUaNHDe3d+6Zy/Y2vt7lm+0/LjTe/sdz/hteXvavXzOMVWICsRj7AJlscvDK6iBVNBsSF&#10;gJ+DxHQofszeZFomAsI3plO7AcbeZoE8pZsLVc+PFhVox7m9s26luK7aSnas1bLgix3gk1AbjkIT&#10;8BQ7+L0elWYG7/9lvy5glPMZ4gPkD4IPQxmsg0/UAISzaqu0g4FfZrI+HJYNGYPi9U3ZAsSsOCNL&#10;Nw/kfSCUj668AIMVYl6VvDjgNcpHZXNzo9xx913lTgHeK/fcU+6Qffnuu8sFAeHzd11pJ0A0atTo&#10;EUsNFDdq1OiWoPlkv1wXQL7x5jeVG295s9wC0G9+c7n2pjfKvrfsvuW+sn/9huHpTEB5KjNhxfdA&#10;QFVhb77v/jJR2N5sLkA8dxzgGfQaoFgAuMQeaG+NEMDs9hMrvQda8QGGM83xwZfVYYFkr2pHCO8T&#10;WZVhi8RoMCob6+veu+szkus5xfk6aqsiswqQJ399EMNDh6PxsIzH8SAd2xwwm8NR2ZLZENAeHa14&#10;CwnxW+cvlJ3bbiunLsq+cK6cvniunJH/4h2Xy8Urd5SzbcW3UaNGj1JqoLhRo0aNKvFg3+5995Xr&#10;995b7hdgvu9Nby73Ysv/hte/odx77302b8Hcf1+57+rVcv36dQNSAPFile0FAYBZifYyrsEvIJiV&#10;XAXKb/MAIqHgM+kwouGajIArD8CtjzfKxnjsLRMcwzafzmRYkZ57ZZg0q6wwHx34pRfb26fKOQHY&#10;8zJnzwvYnj9bzpw5U86clS1zDvucQK/sU+cw58r69lZk3KhRo0a3IDVQ3KhRo0bvIM2m0zJl360M&#10;D8Wx/zbf9rbg4TS2aRyEO1eS/VAgRkDZxqBYgzICBZo5uYFj1DizdzAYevsDNmc4s/rr0yQcR/ig&#10;DEejMkoj8OyHEBs1atSo0dtMDRQ3atSoUaNGjRo1uuWpLSU0atSoUaNGjRo1uuWpgeJGjRo1atSo&#10;UaNGtzw1UNyoUaNGjRo1atTolqcGihs1atSoUaNGjRrd8tRAcaNGjRo1atSoUaNbnhoobtSoUaNG&#10;jRo1anTLUwPFjRo1atSoUaNGjW55aqC4UaNGjRo1atSo0S1PDRQ3atSoUaNGjRo1uuWpgeJGjRo1&#10;atSoUaNGtzw1UNyoUaNGjRo1atTolqcGihs1atSoUaNGjRrd4lTK/wfGtLGaASVcMgAAAABJRU5E&#10;rkJgglBLAwQUAAYACAAAACEA2Bu8f94AAAAFAQAADwAAAGRycy9kb3ducmV2LnhtbEyPS0/DQAyE&#10;70j8h5WRuCC6aSQIhGwqRHnciigP9ehmTRI16w3ZbRv49RgucLHGGmvmczEbXad2NITWs4HpJAFF&#10;XHnbcm3g5fnu9AJUiMgWO89k4JMCzMrDgwJz6/f8RLtlrJWEcMjRQBNjn2sdqoYchonvicV794PD&#10;KOtQazvgXsJdp9MkOdcOW5aGBnu6aajaLLfOQDt/zE5uw+bja36fZgt6dauH1Zsxx0fj9RWoSGP8&#10;O4YffEGHUpjWfss2qM6APBJ/p3hplp2BWou4nCagy0L/py+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7DszfAgAAUQYAAA4AAAAAAAAAAAAAAAAAOgIAAGRy&#10;cy9lMm9Eb2MueG1sUEsBAi0ACgAAAAAAAAAhAMbkxwS3NQcAtzUHABQAAAAAAAAAAAAAAAAARQUA&#10;AGRycy9tZWRpYS9pbWFnZTEucG5nUEsBAi0AFAAGAAgAAAAhANgbvH/eAAAABQEAAA8AAAAAAAAA&#10;AAAAAAAALjsHAGRycy9kb3ducmV2LnhtbFBLAQItABQABgAIAAAAIQCqJg6+vAAAACEBAAAZAAAA&#10;AAAAAAAAAAAAADk8BwBkcnMvX3JlbHMvZTJvRG9jLnhtbC5yZWxzUEsFBgAAAAAGAAYAfAEAACw9&#10;BwAAAA==&#10;" strokecolor="#548ab7 [2404]" strokeweight="1.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679" w:type="dxa"/>
          </w:tcPr>
          <w:p w14:paraId="2388F749" w14:textId="77777777" w:rsidR="001B2ABD" w:rsidRPr="00FE0030" w:rsidRDefault="001B2ABD" w:rsidP="000C45FF">
            <w:pPr>
              <w:tabs>
                <w:tab w:val="left" w:pos="990"/>
              </w:tabs>
              <w:rPr>
                <w:sz w:val="24"/>
                <w:szCs w:val="24"/>
              </w:rPr>
            </w:pPr>
          </w:p>
        </w:tc>
        <w:tc>
          <w:tcPr>
            <w:tcW w:w="6837" w:type="dxa"/>
            <w:vAlign w:val="center"/>
          </w:tcPr>
          <w:p w14:paraId="4347A9A7" w14:textId="05544B6D" w:rsidR="00045A94" w:rsidRPr="00045A94" w:rsidRDefault="007908EC" w:rsidP="00045A94">
            <w:pPr>
              <w:pStyle w:val="Title"/>
              <w:rPr>
                <w:rFonts w:ascii="Arial Rounded MT Bold" w:hAnsi="Arial Rounded MT Bold"/>
                <w:color w:val="355D7E" w:themeColor="accent1" w:themeShade="80"/>
                <w:sz w:val="40"/>
                <w:szCs w:val="40"/>
              </w:rPr>
            </w:pPr>
            <w:r w:rsidRPr="00AB482F">
              <w:rPr>
                <w:rFonts w:ascii="Arial Rounded MT Bold" w:hAnsi="Arial Rounded MT Bold"/>
                <w:color w:val="355D7E" w:themeColor="accent1" w:themeShade="80"/>
                <w:sz w:val="40"/>
                <w:szCs w:val="40"/>
              </w:rPr>
              <w:t>Md</w:t>
            </w:r>
            <w:r w:rsidR="00FE0030" w:rsidRPr="00AB482F">
              <w:rPr>
                <w:rFonts w:ascii="Arial Rounded MT Bold" w:hAnsi="Arial Rounded MT Bold"/>
                <w:color w:val="355D7E" w:themeColor="accent1" w:themeShade="80"/>
                <w:sz w:val="40"/>
                <w:szCs w:val="40"/>
              </w:rPr>
              <w:t xml:space="preserve"> </w:t>
            </w:r>
            <w:r w:rsidRPr="00AB482F">
              <w:rPr>
                <w:rFonts w:ascii="Arial Rounded MT Bold" w:hAnsi="Arial Rounded MT Bold"/>
                <w:color w:val="355D7E" w:themeColor="accent1" w:themeShade="80"/>
                <w:sz w:val="40"/>
                <w:szCs w:val="40"/>
              </w:rPr>
              <w:t>Mohsin</w:t>
            </w:r>
            <w:r w:rsidR="00FE0030" w:rsidRPr="00AB482F">
              <w:rPr>
                <w:rFonts w:ascii="Arial Rounded MT Bold" w:hAnsi="Arial Rounded MT Bold"/>
                <w:color w:val="355D7E" w:themeColor="accent1" w:themeShade="80"/>
                <w:sz w:val="40"/>
                <w:szCs w:val="40"/>
              </w:rPr>
              <w:t xml:space="preserve"> </w:t>
            </w:r>
            <w:r w:rsidRPr="00AB482F">
              <w:rPr>
                <w:rFonts w:ascii="Arial Rounded MT Bold" w:hAnsi="Arial Rounded MT Bold"/>
                <w:color w:val="355D7E" w:themeColor="accent1" w:themeShade="80"/>
                <w:sz w:val="40"/>
                <w:szCs w:val="40"/>
              </w:rPr>
              <w:t>Raja</w:t>
            </w:r>
          </w:p>
        </w:tc>
      </w:tr>
      <w:tr w:rsidR="001B2ABD" w:rsidRPr="00FE0030" w14:paraId="2D9A925D" w14:textId="77777777" w:rsidTr="008A79AB">
        <w:trPr>
          <w:trHeight w:val="6150"/>
        </w:trPr>
        <w:tc>
          <w:tcPr>
            <w:tcW w:w="3399" w:type="dxa"/>
          </w:tcPr>
          <w:p w14:paraId="62D924F1" w14:textId="77777777" w:rsidR="00045A94" w:rsidRDefault="00045A94" w:rsidP="00045A94">
            <w:pPr>
              <w:rPr>
                <w:sz w:val="24"/>
                <w:szCs w:val="24"/>
              </w:rPr>
            </w:pPr>
          </w:p>
          <w:p w14:paraId="0D4C9734" w14:textId="77777777" w:rsidR="00045A94" w:rsidRDefault="00045A94" w:rsidP="00045A94">
            <w:pPr>
              <w:rPr>
                <w:sz w:val="24"/>
                <w:szCs w:val="24"/>
              </w:rPr>
            </w:pPr>
          </w:p>
          <w:sdt>
            <w:sdtPr>
              <w:rPr>
                <w:sz w:val="24"/>
              </w:rPr>
              <w:id w:val="-1711873194"/>
              <w:placeholder>
                <w:docPart w:val="887BC18F067C4057A9A22F9C02359AF4"/>
              </w:placeholder>
              <w:temporary/>
              <w:showingPlcHdr/>
              <w15:appearance w15:val="hidden"/>
            </w:sdtPr>
            <w:sdtContent>
              <w:p w14:paraId="3C2BD0D7" w14:textId="77777777" w:rsidR="00045A94" w:rsidRPr="00FE0030" w:rsidRDefault="00045A94" w:rsidP="00045A94">
                <w:pPr>
                  <w:pStyle w:val="Heading3"/>
                  <w:spacing w:line="360" w:lineRule="auto"/>
                  <w:rPr>
                    <w:sz w:val="24"/>
                  </w:rPr>
                </w:pPr>
                <w:r w:rsidRPr="00FE0030">
                  <w:rPr>
                    <w:sz w:val="24"/>
                  </w:rPr>
                  <w:t>Profile</w:t>
                </w:r>
              </w:p>
            </w:sdtContent>
          </w:sdt>
          <w:p w14:paraId="77F7A9A9" w14:textId="77777777" w:rsidR="00045A94" w:rsidRPr="00FE0030" w:rsidRDefault="00045A94" w:rsidP="00045A94">
            <w:pPr>
              <w:spacing w:line="360" w:lineRule="auto"/>
              <w:rPr>
                <w:sz w:val="20"/>
                <w:szCs w:val="20"/>
              </w:rPr>
            </w:pPr>
            <w:r w:rsidRPr="00FE0030">
              <w:rPr>
                <w:sz w:val="20"/>
                <w:szCs w:val="20"/>
              </w:rPr>
              <w:t xml:space="preserve">I’m Md Mohsin Raja, resident of </w:t>
            </w:r>
            <w:r>
              <w:rPr>
                <w:sz w:val="20"/>
                <w:szCs w:val="20"/>
              </w:rPr>
              <w:t xml:space="preserve">    </w:t>
            </w:r>
            <w:r w:rsidRPr="00FE0030">
              <w:rPr>
                <w:sz w:val="20"/>
                <w:szCs w:val="20"/>
              </w:rPr>
              <w:t xml:space="preserve">North Dinajpur District, West </w:t>
            </w:r>
            <w:r>
              <w:rPr>
                <w:sz w:val="20"/>
                <w:szCs w:val="20"/>
              </w:rPr>
              <w:t xml:space="preserve">  </w:t>
            </w:r>
            <w:r w:rsidRPr="00FE0030">
              <w:rPr>
                <w:sz w:val="20"/>
                <w:szCs w:val="20"/>
              </w:rPr>
              <w:t>Bengal, India.</w:t>
            </w:r>
          </w:p>
          <w:p w14:paraId="7334A543" w14:textId="77777777" w:rsidR="00045A94" w:rsidRPr="00FE0030" w:rsidRDefault="00045A94" w:rsidP="00045A94">
            <w:pPr>
              <w:spacing w:line="360" w:lineRule="auto"/>
              <w:rPr>
                <w:sz w:val="24"/>
                <w:szCs w:val="24"/>
              </w:rPr>
            </w:pPr>
          </w:p>
          <w:sdt>
            <w:sdtPr>
              <w:rPr>
                <w:sz w:val="24"/>
              </w:rPr>
              <w:id w:val="-1954003311"/>
              <w:placeholder>
                <w:docPart w:val="B7EA871A5EBA4668A41EA4D02DE90107"/>
              </w:placeholder>
              <w:temporary/>
              <w:showingPlcHdr/>
              <w15:appearance w15:val="hidden"/>
            </w:sdtPr>
            <w:sdtContent>
              <w:p w14:paraId="45B4F8B2" w14:textId="77777777" w:rsidR="00045A94" w:rsidRPr="00FE0030" w:rsidRDefault="00045A94" w:rsidP="00045A94">
                <w:pPr>
                  <w:pStyle w:val="Heading3"/>
                  <w:spacing w:line="360" w:lineRule="auto"/>
                  <w:rPr>
                    <w:sz w:val="24"/>
                  </w:rPr>
                </w:pPr>
                <w:r w:rsidRPr="00FE0030">
                  <w:rPr>
                    <w:sz w:val="24"/>
                  </w:rPr>
                  <w:t>Contact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5C4821B5D02F488E9E42D425AF0D1C11"/>
              </w:placeholder>
              <w:temporary/>
              <w:showingPlcHdr/>
              <w15:appearance w15:val="hidden"/>
            </w:sdtPr>
            <w:sdtContent>
              <w:p w14:paraId="4AB59A28" w14:textId="77777777" w:rsidR="00045A94" w:rsidRPr="00FE0030" w:rsidRDefault="00045A94" w:rsidP="00045A94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A37E56">
                  <w:rPr>
                    <w:rFonts w:ascii="Arial Rounded MT Bold" w:hAnsi="Arial Rounded MT Bold"/>
                    <w:sz w:val="20"/>
                    <w:szCs w:val="20"/>
                  </w:rPr>
                  <w:t>PHONE:</w:t>
                </w:r>
              </w:p>
            </w:sdtContent>
          </w:sdt>
          <w:p w14:paraId="33E7D409" w14:textId="77777777" w:rsidR="00045A94" w:rsidRPr="00FE0030" w:rsidRDefault="00045A94" w:rsidP="00045A94">
            <w:p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r w:rsidRPr="00FE0030">
              <w:rPr>
                <w:sz w:val="20"/>
                <w:szCs w:val="20"/>
              </w:rPr>
              <w:t>8670562921</w:t>
            </w:r>
          </w:p>
          <w:p w14:paraId="5FBE3F80" w14:textId="77777777" w:rsidR="00045A94" w:rsidRPr="00FE0030" w:rsidRDefault="00045A94" w:rsidP="00045A94">
            <w:pPr>
              <w:spacing w:line="360" w:lineRule="auto"/>
              <w:rPr>
                <w:sz w:val="24"/>
                <w:szCs w:val="24"/>
              </w:rPr>
            </w:pPr>
          </w:p>
          <w:sdt>
            <w:sdtPr>
              <w:rPr>
                <w:sz w:val="20"/>
                <w:szCs w:val="20"/>
              </w:rPr>
              <w:id w:val="67859272"/>
              <w:placeholder>
                <w:docPart w:val="F6C60F0627954394B68189AB58F041C9"/>
              </w:placeholder>
              <w:temporary/>
              <w:showingPlcHdr/>
              <w15:appearance w15:val="hidden"/>
            </w:sdtPr>
            <w:sdtContent>
              <w:p w14:paraId="2096F05D" w14:textId="77777777" w:rsidR="00045A94" w:rsidRPr="00FE0030" w:rsidRDefault="00045A94" w:rsidP="00045A94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A37E56">
                  <w:rPr>
                    <w:rFonts w:ascii="Arial Rounded MT Bold" w:hAnsi="Arial Rounded MT Bold"/>
                    <w:sz w:val="20"/>
                    <w:szCs w:val="20"/>
                  </w:rPr>
                  <w:t>WEBSITE:</w:t>
                </w:r>
              </w:p>
            </w:sdtContent>
          </w:sdt>
          <w:p w14:paraId="598FD19C" w14:textId="77777777" w:rsidR="00045A94" w:rsidRPr="00FE0030" w:rsidRDefault="00045A94" w:rsidP="00045A94">
            <w:pPr>
              <w:spacing w:line="360" w:lineRule="auto"/>
              <w:rPr>
                <w:sz w:val="20"/>
                <w:szCs w:val="20"/>
              </w:rPr>
            </w:pPr>
            <w:hyperlink r:id="rId10" w:history="1">
              <w:r w:rsidRPr="00D26133">
                <w:rPr>
                  <w:rStyle w:val="Hyperlink"/>
                  <w:sz w:val="20"/>
                  <w:szCs w:val="20"/>
                </w:rPr>
                <w:t>https://mohsinking2002.github.io/mohsin-king/</w:t>
              </w:r>
            </w:hyperlink>
          </w:p>
          <w:p w14:paraId="7D6945DA" w14:textId="77777777" w:rsidR="00045A94" w:rsidRPr="00FE0030" w:rsidRDefault="00045A94" w:rsidP="00045A94">
            <w:pPr>
              <w:spacing w:line="360" w:lineRule="auto"/>
              <w:rPr>
                <w:sz w:val="24"/>
                <w:szCs w:val="24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842EA891F74C465182605B6B88C44DF6"/>
              </w:placeholder>
              <w:temporary/>
              <w:showingPlcHdr/>
              <w15:appearance w15:val="hidden"/>
            </w:sdtPr>
            <w:sdtContent>
              <w:p w14:paraId="4AA9C9E2" w14:textId="77777777" w:rsidR="00045A94" w:rsidRPr="00FE0030" w:rsidRDefault="00045A94" w:rsidP="00045A94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A37E56">
                  <w:rPr>
                    <w:rFonts w:ascii="Arial Rounded MT Bold" w:hAnsi="Arial Rounded MT Bold"/>
                    <w:sz w:val="20"/>
                    <w:szCs w:val="20"/>
                  </w:rPr>
                  <w:t>EMAIL:</w:t>
                </w:r>
              </w:p>
            </w:sdtContent>
          </w:sdt>
          <w:p w14:paraId="6EB2CF85" w14:textId="77777777" w:rsidR="00045A94" w:rsidRPr="00FE0030" w:rsidRDefault="00045A94" w:rsidP="00045A94">
            <w:pPr>
              <w:spacing w:line="360" w:lineRule="auto"/>
              <w:rPr>
                <w:rStyle w:val="Hyperlink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m</w:t>
            </w:r>
            <w:r w:rsidRPr="00FE0030">
              <w:rPr>
                <w:sz w:val="20"/>
                <w:szCs w:val="20"/>
              </w:rPr>
              <w:t>ohsinraja4667@gmail.com</w:t>
            </w:r>
          </w:p>
          <w:sdt>
            <w:sdtPr>
              <w:rPr>
                <w:sz w:val="24"/>
              </w:rPr>
              <w:id w:val="-1444214663"/>
              <w:placeholder>
                <w:docPart w:val="1ED1B0A434364F38B18D72BEF8C3556B"/>
              </w:placeholder>
              <w:temporary/>
              <w:showingPlcHdr/>
              <w15:appearance w15:val="hidden"/>
            </w:sdtPr>
            <w:sdtContent>
              <w:p w14:paraId="5CD01B26" w14:textId="77777777" w:rsidR="00045A94" w:rsidRPr="00FE0030" w:rsidRDefault="00045A94" w:rsidP="00045A94">
                <w:pPr>
                  <w:pStyle w:val="Heading3"/>
                  <w:spacing w:line="360" w:lineRule="auto"/>
                  <w:rPr>
                    <w:sz w:val="24"/>
                  </w:rPr>
                </w:pPr>
                <w:r w:rsidRPr="00FE0030">
                  <w:rPr>
                    <w:sz w:val="24"/>
                  </w:rPr>
                  <w:t>Hobbies</w:t>
                </w:r>
              </w:p>
            </w:sdtContent>
          </w:sdt>
          <w:p w14:paraId="36AE6822" w14:textId="77777777" w:rsidR="00045A94" w:rsidRPr="00A37E56" w:rsidRDefault="00045A94" w:rsidP="00045A94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sz w:val="20"/>
                <w:szCs w:val="20"/>
              </w:rPr>
            </w:pPr>
            <w:r w:rsidRPr="00A37E56">
              <w:rPr>
                <w:sz w:val="20"/>
                <w:szCs w:val="20"/>
              </w:rPr>
              <w:t>Watching movies</w:t>
            </w:r>
          </w:p>
          <w:p w14:paraId="5BDDA655" w14:textId="77777777" w:rsidR="00045A94" w:rsidRPr="00A37E56" w:rsidRDefault="00045A94" w:rsidP="00045A94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sz w:val="20"/>
                <w:szCs w:val="20"/>
              </w:rPr>
            </w:pPr>
            <w:r w:rsidRPr="00A37E56">
              <w:rPr>
                <w:sz w:val="20"/>
                <w:szCs w:val="20"/>
              </w:rPr>
              <w:t>Listening music</w:t>
            </w:r>
          </w:p>
          <w:p w14:paraId="6142FDBE" w14:textId="77777777" w:rsidR="00045A94" w:rsidRPr="00ED767C" w:rsidRDefault="00045A94" w:rsidP="00045A94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sz w:val="24"/>
                <w:szCs w:val="24"/>
              </w:rPr>
            </w:pPr>
            <w:r w:rsidRPr="00A37E56">
              <w:rPr>
                <w:sz w:val="20"/>
                <w:szCs w:val="20"/>
              </w:rPr>
              <w:t>Playing cricket</w:t>
            </w:r>
          </w:p>
          <w:p w14:paraId="21D1E3FE" w14:textId="77777777" w:rsidR="00045A94" w:rsidRPr="00045A94" w:rsidRDefault="00045A94" w:rsidP="00045A94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>Playing football</w:t>
            </w:r>
          </w:p>
          <w:p w14:paraId="0171056F" w14:textId="072E024A" w:rsidR="00045A94" w:rsidRPr="00045A94" w:rsidRDefault="00817E85" w:rsidP="00045A94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t>Video</w:t>
            </w:r>
            <w:r w:rsidR="00045A94">
              <w:rPr>
                <w:sz w:val="20"/>
                <w:szCs w:val="20"/>
              </w:rPr>
              <w:t xml:space="preserve"> Gaming</w:t>
            </w:r>
          </w:p>
        </w:tc>
        <w:tc>
          <w:tcPr>
            <w:tcW w:w="679" w:type="dxa"/>
          </w:tcPr>
          <w:p w14:paraId="67EA28BF" w14:textId="77777777" w:rsidR="001B2ABD" w:rsidRPr="00FE0030" w:rsidRDefault="001B2ABD" w:rsidP="00937EEB">
            <w:pPr>
              <w:tabs>
                <w:tab w:val="left" w:pos="990"/>
              </w:tabs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6837" w:type="dxa"/>
          </w:tcPr>
          <w:sdt>
            <w:sdtPr>
              <w:rPr>
                <w:sz w:val="24"/>
                <w:szCs w:val="24"/>
              </w:rPr>
              <w:id w:val="1049110328"/>
              <w:placeholder>
                <w:docPart w:val="2BAFBEF746F742C3814AA727A6196FAE"/>
              </w:placeholder>
              <w:temporary/>
              <w:showingPlcHdr/>
              <w15:appearance w15:val="hidden"/>
            </w:sdtPr>
            <w:sdtContent>
              <w:p w14:paraId="1D2A14C9" w14:textId="77777777" w:rsidR="001B2ABD" w:rsidRPr="00FE0030" w:rsidRDefault="00E25A26" w:rsidP="00937EEB">
                <w:pPr>
                  <w:pStyle w:val="Heading2"/>
                  <w:spacing w:line="360" w:lineRule="auto"/>
                  <w:rPr>
                    <w:sz w:val="24"/>
                    <w:szCs w:val="24"/>
                  </w:rPr>
                </w:pPr>
                <w:r w:rsidRPr="004D11E2">
                  <w:rPr>
                    <w:color w:val="548AB7" w:themeColor="accent1" w:themeShade="BF"/>
                    <w:sz w:val="24"/>
                    <w:szCs w:val="24"/>
                  </w:rPr>
                  <w:t>EDUCATION</w:t>
                </w:r>
              </w:p>
            </w:sdtContent>
          </w:sdt>
          <w:p w14:paraId="2B35ADFF" w14:textId="479BD8A4" w:rsidR="001548F6" w:rsidRDefault="00A37E56" w:rsidP="001548F6">
            <w:pPr>
              <w:pStyle w:val="Date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r w:rsidR="007908EC" w:rsidRPr="00FE0030">
              <w:rPr>
                <w:sz w:val="20"/>
                <w:szCs w:val="20"/>
              </w:rPr>
              <w:t>2018</w:t>
            </w:r>
            <w:r w:rsidR="00036450" w:rsidRPr="00FE0030">
              <w:rPr>
                <w:sz w:val="20"/>
                <w:szCs w:val="20"/>
              </w:rPr>
              <w:t xml:space="preserve"> </w:t>
            </w:r>
            <w:r w:rsidR="007908EC" w:rsidRPr="00FE0030">
              <w:rPr>
                <w:sz w:val="20"/>
                <w:szCs w:val="20"/>
              </w:rPr>
              <w:t>MP</w:t>
            </w:r>
            <w:r w:rsidR="00045A94">
              <w:rPr>
                <w:sz w:val="20"/>
                <w:szCs w:val="20"/>
              </w:rPr>
              <w:t xml:space="preserve"> WBBSE</w:t>
            </w:r>
            <w:r w:rsidR="001548F6">
              <w:rPr>
                <w:sz w:val="20"/>
                <w:szCs w:val="20"/>
              </w:rPr>
              <w:t xml:space="preserve">   85%</w:t>
            </w:r>
          </w:p>
          <w:p w14:paraId="164D6BD7" w14:textId="40D2EABD" w:rsidR="001548F6" w:rsidRPr="001548F6" w:rsidRDefault="001548F6" w:rsidP="001548F6">
            <w:r>
              <w:t xml:space="preserve">  2020  PCM WBCHSE   90%</w:t>
            </w:r>
          </w:p>
          <w:p w14:paraId="07FEB6F9" w14:textId="69348D59" w:rsidR="001548F6" w:rsidRDefault="00A37E56" w:rsidP="001548F6">
            <w:pPr>
              <w:pStyle w:val="Date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r w:rsidR="00FE0030" w:rsidRPr="00FE0030">
              <w:rPr>
                <w:sz w:val="20"/>
                <w:szCs w:val="20"/>
              </w:rPr>
              <w:t xml:space="preserve">2020 – 2024 BTech in </w:t>
            </w:r>
            <w:r w:rsidR="001548F6">
              <w:rPr>
                <w:sz w:val="20"/>
                <w:szCs w:val="20"/>
              </w:rPr>
              <w:t>CSE @Aliah University</w:t>
            </w:r>
          </w:p>
          <w:p w14:paraId="201F7816" w14:textId="77777777" w:rsidR="00091EA3" w:rsidRPr="00091EA3" w:rsidRDefault="00091EA3" w:rsidP="00091EA3"/>
          <w:p w14:paraId="25235F47" w14:textId="36A4FE97" w:rsidR="00036450" w:rsidRPr="004D11E2" w:rsidRDefault="00FE0030" w:rsidP="00937EEB">
            <w:pPr>
              <w:pStyle w:val="Heading2"/>
              <w:spacing w:line="360" w:lineRule="auto"/>
              <w:rPr>
                <w:color w:val="548AB7" w:themeColor="accent1" w:themeShade="BF"/>
                <w:sz w:val="24"/>
                <w:szCs w:val="24"/>
              </w:rPr>
            </w:pPr>
            <w:r w:rsidRPr="004D11E2">
              <w:rPr>
                <w:color w:val="548AB7" w:themeColor="accent1" w:themeShade="BF"/>
                <w:sz w:val="24"/>
                <w:szCs w:val="24"/>
              </w:rPr>
              <w:t>AchieveMents</w:t>
            </w:r>
          </w:p>
          <w:p w14:paraId="5ED6EE47" w14:textId="1262FFE5" w:rsidR="00036450" w:rsidRDefault="00AB482F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Took part in </w:t>
            </w:r>
            <w:proofErr w:type="spellStart"/>
            <w:r>
              <w:rPr>
                <w:sz w:val="20"/>
                <w:szCs w:val="20"/>
              </w:rPr>
              <w:t>Coditude</w:t>
            </w:r>
            <w:proofErr w:type="spellEnd"/>
            <w:r>
              <w:rPr>
                <w:sz w:val="20"/>
                <w:szCs w:val="20"/>
              </w:rPr>
              <w:t xml:space="preserve"> 1.0 </w:t>
            </w:r>
            <w:proofErr w:type="spellStart"/>
            <w:r>
              <w:rPr>
                <w:sz w:val="20"/>
                <w:szCs w:val="20"/>
              </w:rPr>
              <w:t>Aliah</w:t>
            </w:r>
            <w:proofErr w:type="spellEnd"/>
            <w:r>
              <w:rPr>
                <w:sz w:val="20"/>
                <w:szCs w:val="20"/>
              </w:rPr>
              <w:t xml:space="preserve"> university rank 13</w:t>
            </w:r>
          </w:p>
          <w:p w14:paraId="7AFFB78C" w14:textId="16103139" w:rsidR="00AB482F" w:rsidRDefault="00AB482F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Got </w:t>
            </w:r>
            <w:r w:rsidR="00E20B18">
              <w:rPr>
                <w:sz w:val="20"/>
                <w:szCs w:val="20"/>
              </w:rPr>
              <w:t>31</w:t>
            </w:r>
            <w:r w:rsidR="0068532F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 xml:space="preserve">+ points in problem solving </w:t>
            </w:r>
            <w:proofErr w:type="spellStart"/>
            <w:r>
              <w:rPr>
                <w:sz w:val="20"/>
                <w:szCs w:val="20"/>
              </w:rPr>
              <w:t>geek</w:t>
            </w:r>
            <w:r w:rsidR="00595510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forgeeks</w:t>
            </w:r>
            <w:proofErr w:type="spellEnd"/>
          </w:p>
          <w:p w14:paraId="063D13E1" w14:textId="6B32B96E" w:rsidR="00E20B18" w:rsidRDefault="00E20B18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Specialist badge(6500+ points) in </w:t>
            </w:r>
            <w:proofErr w:type="spellStart"/>
            <w:r>
              <w:rPr>
                <w:sz w:val="20"/>
                <w:szCs w:val="20"/>
              </w:rPr>
              <w:t>codestudio</w:t>
            </w:r>
            <w:proofErr w:type="spellEnd"/>
            <w:r>
              <w:rPr>
                <w:sz w:val="20"/>
                <w:szCs w:val="20"/>
              </w:rPr>
              <w:t xml:space="preserve"> platform</w:t>
            </w:r>
          </w:p>
          <w:p w14:paraId="462CF865" w14:textId="63A68399" w:rsidR="00E20B18" w:rsidRDefault="00E20B18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Leetcode</w:t>
            </w:r>
            <w:proofErr w:type="spellEnd"/>
            <w:r>
              <w:rPr>
                <w:sz w:val="20"/>
                <w:szCs w:val="20"/>
              </w:rPr>
              <w:t xml:space="preserve"> badges of completing algorithm</w:t>
            </w:r>
            <w:r w:rsidR="00725720">
              <w:rPr>
                <w:sz w:val="20"/>
                <w:szCs w:val="20"/>
              </w:rPr>
              <w:t>(level 1, 2)</w:t>
            </w:r>
            <w:r>
              <w:rPr>
                <w:sz w:val="20"/>
                <w:szCs w:val="20"/>
              </w:rPr>
              <w:t xml:space="preserve"> </w:t>
            </w:r>
            <w:r w:rsidR="00725720">
              <w:rPr>
                <w:sz w:val="20"/>
                <w:szCs w:val="20"/>
              </w:rPr>
              <w:t xml:space="preserve">challenges, </w:t>
            </w:r>
            <w:proofErr w:type="spellStart"/>
            <w:r w:rsidR="00725720">
              <w:rPr>
                <w:sz w:val="20"/>
                <w:szCs w:val="20"/>
              </w:rPr>
              <w:t>leetcode</w:t>
            </w:r>
            <w:proofErr w:type="spellEnd"/>
            <w:r w:rsidR="00725720">
              <w:rPr>
                <w:sz w:val="20"/>
                <w:szCs w:val="20"/>
              </w:rPr>
              <w:t xml:space="preserve"> 75(1, 2), </w:t>
            </w:r>
            <w:proofErr w:type="spellStart"/>
            <w:r w:rsidR="00725720">
              <w:rPr>
                <w:sz w:val="20"/>
                <w:szCs w:val="20"/>
              </w:rPr>
              <w:t>datastructures</w:t>
            </w:r>
            <w:proofErr w:type="spellEnd"/>
          </w:p>
          <w:p w14:paraId="77DF95FA" w14:textId="63A38021" w:rsidR="00AB482F" w:rsidRDefault="00AB482F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Solved </w:t>
            </w:r>
            <w:r w:rsidR="007F394A">
              <w:rPr>
                <w:sz w:val="20"/>
                <w:szCs w:val="20"/>
              </w:rPr>
              <w:t>25</w:t>
            </w:r>
            <w:r w:rsidR="00E20B18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+ questions at different platforms</w:t>
            </w:r>
          </w:p>
          <w:p w14:paraId="4AE9C63E" w14:textId="724E94EB" w:rsidR="002C11E7" w:rsidRDefault="008A79AB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Member of coding community – </w:t>
            </w:r>
            <w:proofErr w:type="spellStart"/>
            <w:r>
              <w:rPr>
                <w:sz w:val="20"/>
                <w:szCs w:val="20"/>
              </w:rPr>
              <w:t>Taiyogakure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Aliah</w:t>
            </w:r>
            <w:proofErr w:type="spellEnd"/>
            <w:r>
              <w:rPr>
                <w:sz w:val="20"/>
                <w:szCs w:val="20"/>
              </w:rPr>
              <w:t xml:space="preserve"> University</w:t>
            </w:r>
          </w:p>
          <w:p w14:paraId="4BB3ECAA" w14:textId="35884B20" w:rsidR="00091EA3" w:rsidRDefault="0043266F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hyperlink r:id="rId11" w:history="1">
              <w:r w:rsidR="00091EA3" w:rsidRPr="0043266F">
                <w:rPr>
                  <w:rStyle w:val="Hyperlink"/>
                  <w:sz w:val="20"/>
                  <w:szCs w:val="20"/>
                </w:rPr>
                <w:t>Backend development certificates from GDSC, MLSA</w:t>
              </w:r>
            </w:hyperlink>
          </w:p>
          <w:p w14:paraId="4BADE4EF" w14:textId="77777777" w:rsidR="00091EA3" w:rsidRPr="001548F6" w:rsidRDefault="00091EA3" w:rsidP="00091EA3">
            <w:pPr>
              <w:pStyle w:val="ListParagraph"/>
              <w:spacing w:line="276" w:lineRule="auto"/>
              <w:ind w:left="786"/>
              <w:rPr>
                <w:sz w:val="20"/>
                <w:szCs w:val="20"/>
              </w:rPr>
            </w:pPr>
          </w:p>
          <w:p w14:paraId="09784629" w14:textId="0D5682EF" w:rsidR="0068532F" w:rsidRDefault="0068532F" w:rsidP="00937EEB">
            <w:pPr>
              <w:pStyle w:val="Heading2"/>
              <w:spacing w:line="360" w:lineRule="auto"/>
              <w:rPr>
                <w:color w:val="548AB7" w:themeColor="accent1" w:themeShade="BF"/>
                <w:sz w:val="24"/>
                <w:szCs w:val="24"/>
              </w:rPr>
            </w:pPr>
            <w:r>
              <w:rPr>
                <w:color w:val="548AB7" w:themeColor="accent1" w:themeShade="BF"/>
                <w:sz w:val="24"/>
                <w:szCs w:val="24"/>
              </w:rPr>
              <w:t>Projects</w:t>
            </w:r>
          </w:p>
          <w:p w14:paraId="4253FFAC" w14:textId="6393E19F" w:rsidR="0068532F" w:rsidRDefault="00000000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hyperlink r:id="rId12" w:history="1">
              <w:r w:rsidR="0068532F" w:rsidRPr="00E20B18">
                <w:rPr>
                  <w:rStyle w:val="Hyperlink"/>
                  <w:sz w:val="20"/>
                  <w:szCs w:val="20"/>
                </w:rPr>
                <w:t>MERN CRUD application</w:t>
              </w:r>
            </w:hyperlink>
          </w:p>
          <w:p w14:paraId="38A8F4F0" w14:textId="30EB36F9" w:rsidR="00595510" w:rsidRDefault="00000000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hyperlink r:id="rId13" w:history="1">
              <w:r w:rsidR="00595510" w:rsidRPr="00E20B18">
                <w:rPr>
                  <w:rStyle w:val="Hyperlink"/>
                  <w:sz w:val="20"/>
                  <w:szCs w:val="20"/>
                </w:rPr>
                <w:t>MERN Note Application</w:t>
              </w:r>
            </w:hyperlink>
          </w:p>
          <w:p w14:paraId="081FFE50" w14:textId="3A9EDEBE" w:rsidR="00E60B6F" w:rsidRDefault="00000000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sz w:val="20"/>
                <w:szCs w:val="20"/>
              </w:rPr>
            </w:pPr>
            <w:hyperlink r:id="rId14" w:history="1">
              <w:r w:rsidR="00E60B6F" w:rsidRPr="00E60B6F">
                <w:rPr>
                  <w:rStyle w:val="Hyperlink"/>
                  <w:sz w:val="20"/>
                  <w:szCs w:val="20"/>
                </w:rPr>
                <w:t>Students Mate simple website with no backend</w:t>
              </w:r>
            </w:hyperlink>
          </w:p>
          <w:p w14:paraId="280E66CD" w14:textId="09D9479A" w:rsidR="0068532F" w:rsidRPr="00937EEB" w:rsidRDefault="00000000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5" w:history="1">
              <w:r w:rsidR="00E60B6F" w:rsidRPr="00937EEB">
                <w:rPr>
                  <w:rStyle w:val="Hyperlink"/>
                  <w:sz w:val="20"/>
                  <w:szCs w:val="20"/>
                </w:rPr>
                <w:t>React Weather Application using API</w:t>
              </w:r>
            </w:hyperlink>
          </w:p>
          <w:p w14:paraId="68221BB0" w14:textId="16AF7C58" w:rsidR="00E7561D" w:rsidRPr="00D26133" w:rsidRDefault="00000000" w:rsidP="001548F6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6" w:history="1">
              <w:proofErr w:type="spellStart"/>
              <w:r w:rsidR="00E7561D" w:rsidRPr="00E7561D">
                <w:rPr>
                  <w:rStyle w:val="Hyperlink"/>
                  <w:sz w:val="20"/>
                  <w:szCs w:val="20"/>
                </w:rPr>
                <w:t>funtastic</w:t>
              </w:r>
              <w:r w:rsidR="0043266F">
                <w:rPr>
                  <w:rStyle w:val="Hyperlink"/>
                  <w:sz w:val="20"/>
                  <w:szCs w:val="20"/>
                </w:rPr>
                <w:t>Vg</w:t>
              </w:r>
              <w:r w:rsidR="00E7561D" w:rsidRPr="00E7561D">
                <w:rPr>
                  <w:rStyle w:val="Hyperlink"/>
                  <w:sz w:val="20"/>
                  <w:szCs w:val="20"/>
                </w:rPr>
                <w:t>ram</w:t>
              </w:r>
              <w:proofErr w:type="spellEnd"/>
              <w:r w:rsidR="00E7561D" w:rsidRPr="00E7561D">
                <w:rPr>
                  <w:rStyle w:val="Hyperlink"/>
                  <w:sz w:val="20"/>
                  <w:szCs w:val="20"/>
                </w:rPr>
                <w:t xml:space="preserve"> (</w:t>
              </w:r>
              <w:proofErr w:type="spellStart"/>
              <w:r w:rsidR="00E7561D" w:rsidRPr="00E7561D">
                <w:rPr>
                  <w:rStyle w:val="Hyperlink"/>
                  <w:sz w:val="20"/>
                  <w:szCs w:val="20"/>
                </w:rPr>
                <w:t>socai</w:t>
              </w:r>
              <w:proofErr w:type="spellEnd"/>
              <w:r w:rsidR="00E7561D" w:rsidRPr="00E7561D">
                <w:rPr>
                  <w:rStyle w:val="Hyperlink"/>
                  <w:sz w:val="20"/>
                  <w:szCs w:val="20"/>
                </w:rPr>
                <w:t xml:space="preserve"> media)</w:t>
              </w:r>
            </w:hyperlink>
          </w:p>
          <w:p w14:paraId="6E8662E8" w14:textId="097300AB" w:rsidR="00937EEB" w:rsidRPr="00091EA3" w:rsidRDefault="00D26133" w:rsidP="00937EEB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Style w:val="Hyperlink"/>
                <w:color w:val="auto"/>
                <w:sz w:val="20"/>
                <w:szCs w:val="20"/>
                <w:u w:val="none"/>
              </w:rPr>
            </w:pPr>
            <w:r>
              <w:rPr>
                <w:rStyle w:val="Hyperlink"/>
                <w:sz w:val="20"/>
                <w:szCs w:val="20"/>
              </w:rPr>
              <w:t xml:space="preserve">MERN Social </w:t>
            </w:r>
            <w:hyperlink r:id="rId17" w:history="1">
              <w:r w:rsidRPr="00D26133">
                <w:rPr>
                  <w:rStyle w:val="Hyperlink"/>
                  <w:sz w:val="20"/>
                  <w:szCs w:val="20"/>
                </w:rPr>
                <w:t>Media</w:t>
              </w:r>
            </w:hyperlink>
            <w:r>
              <w:rPr>
                <w:rStyle w:val="Hyperlink"/>
                <w:sz w:val="20"/>
                <w:szCs w:val="20"/>
              </w:rPr>
              <w:t xml:space="preserve"> app (not deployed)</w:t>
            </w:r>
          </w:p>
          <w:p w14:paraId="1BED6834" w14:textId="77777777" w:rsidR="00091EA3" w:rsidRPr="001548F6" w:rsidRDefault="00091EA3" w:rsidP="00091EA3">
            <w:pPr>
              <w:pStyle w:val="ListParagraph"/>
              <w:spacing w:line="276" w:lineRule="auto"/>
              <w:ind w:left="786"/>
              <w:rPr>
                <w:sz w:val="20"/>
                <w:szCs w:val="20"/>
              </w:rPr>
            </w:pPr>
          </w:p>
          <w:p w14:paraId="37D81A96" w14:textId="77777777" w:rsidR="00937EEB" w:rsidRPr="00937EEB" w:rsidRDefault="00937EEB" w:rsidP="00937EEB"/>
          <w:sdt>
            <w:sdtPr>
              <w:rPr>
                <w:sz w:val="24"/>
                <w:szCs w:val="24"/>
              </w:rPr>
              <w:id w:val="1669594239"/>
              <w:placeholder>
                <w:docPart w:val="2A5CE83F06A546178F808CFFB834316F"/>
              </w:placeholder>
              <w:temporary/>
              <w:showingPlcHdr/>
              <w15:appearance w15:val="hidden"/>
            </w:sdtPr>
            <w:sdtContent>
              <w:p w14:paraId="036B03F5" w14:textId="5BD700D1" w:rsidR="001548F6" w:rsidRPr="001548F6" w:rsidRDefault="00180329" w:rsidP="001548F6">
                <w:pPr>
                  <w:pStyle w:val="Heading2"/>
                  <w:spacing w:before="0" w:after="0"/>
                  <w:rPr>
                    <w:sz w:val="24"/>
                    <w:szCs w:val="24"/>
                  </w:rPr>
                </w:pPr>
                <w:r w:rsidRPr="004D11E2">
                  <w:rPr>
                    <w:rStyle w:val="Heading2Char"/>
                    <w:b/>
                    <w:bCs/>
                    <w:caps/>
                    <w:color w:val="548AB7" w:themeColor="accent1" w:themeShade="BF"/>
                    <w:sz w:val="24"/>
                    <w:szCs w:val="24"/>
                  </w:rPr>
                  <w:t>SKILLS</w:t>
                </w:r>
              </w:p>
            </w:sdtContent>
          </w:sdt>
          <w:p w14:paraId="6186FC92" w14:textId="77777777" w:rsidR="001548F6" w:rsidRDefault="001548F6" w:rsidP="00C0512F"/>
          <w:p w14:paraId="5A4FB611" w14:textId="77777777" w:rsidR="00C0512F" w:rsidRDefault="00C0512F" w:rsidP="00C0512F">
            <w:pPr>
              <w:pStyle w:val="ListParagraph"/>
              <w:numPr>
                <w:ilvl w:val="0"/>
                <w:numId w:val="14"/>
              </w:numPr>
            </w:pPr>
            <w:r>
              <w:t>MERN Developer</w:t>
            </w:r>
          </w:p>
          <w:p w14:paraId="71C3E11F" w14:textId="77777777" w:rsidR="00C0512F" w:rsidRDefault="00C0512F" w:rsidP="00C0512F">
            <w:pPr>
              <w:pStyle w:val="ListParagraph"/>
              <w:numPr>
                <w:ilvl w:val="0"/>
                <w:numId w:val="14"/>
              </w:numPr>
            </w:pPr>
            <w:r>
              <w:t>Expert C++ programmer</w:t>
            </w:r>
          </w:p>
          <w:p w14:paraId="42514237" w14:textId="250EFD7A" w:rsidR="00C0512F" w:rsidRDefault="00C0512F" w:rsidP="00C0512F">
            <w:pPr>
              <w:pStyle w:val="ListParagraph"/>
              <w:numPr>
                <w:ilvl w:val="0"/>
                <w:numId w:val="14"/>
              </w:numPr>
            </w:pPr>
            <w:r>
              <w:t>Problem solving in DSA</w:t>
            </w:r>
          </w:p>
          <w:p w14:paraId="176CC080" w14:textId="77777777" w:rsidR="00C0512F" w:rsidRDefault="00C0512F" w:rsidP="00C0512F">
            <w:pPr>
              <w:pStyle w:val="ListParagraph"/>
              <w:numPr>
                <w:ilvl w:val="0"/>
                <w:numId w:val="14"/>
              </w:numPr>
            </w:pPr>
            <w:r>
              <w:t>OOPs, OS, DBMS</w:t>
            </w:r>
          </w:p>
          <w:p w14:paraId="4842308B" w14:textId="77777777" w:rsidR="00C0512F" w:rsidRDefault="00C0512F" w:rsidP="00C0512F">
            <w:pPr>
              <w:pStyle w:val="ListParagraph"/>
              <w:numPr>
                <w:ilvl w:val="0"/>
                <w:numId w:val="14"/>
              </w:numPr>
            </w:pPr>
            <w:r>
              <w:t>Freelancing in web apps</w:t>
            </w:r>
          </w:p>
          <w:p w14:paraId="595DEA10" w14:textId="67368683" w:rsidR="00C0512F" w:rsidRDefault="00C0512F" w:rsidP="00C0512F">
            <w:pPr>
              <w:pStyle w:val="ListParagraph"/>
              <w:numPr>
                <w:ilvl w:val="0"/>
                <w:numId w:val="14"/>
              </w:numPr>
            </w:pPr>
            <w:r>
              <w:t>Bootstrap,</w:t>
            </w:r>
            <w:r w:rsidR="00D34240">
              <w:t xml:space="preserve"> React-Bootstrap,</w:t>
            </w:r>
            <w:r>
              <w:t xml:space="preserve"> Redux</w:t>
            </w:r>
            <w:r w:rsidR="00D34240">
              <w:t>/Redux-toolkit</w:t>
            </w:r>
          </w:p>
          <w:p w14:paraId="01BBE1AD" w14:textId="77777777" w:rsidR="00D34240" w:rsidRDefault="00D34240" w:rsidP="00C0512F">
            <w:pPr>
              <w:pStyle w:val="ListParagraph"/>
              <w:numPr>
                <w:ilvl w:val="0"/>
                <w:numId w:val="14"/>
              </w:numPr>
            </w:pPr>
            <w:r>
              <w:t>Leadership capability, Communication</w:t>
            </w:r>
          </w:p>
          <w:p w14:paraId="279F8413" w14:textId="493E9A8D" w:rsidR="00D34240" w:rsidRPr="001548F6" w:rsidRDefault="00D34240" w:rsidP="00091EA3">
            <w:pPr>
              <w:pStyle w:val="ListParagraph"/>
            </w:pPr>
          </w:p>
        </w:tc>
      </w:tr>
    </w:tbl>
    <w:p w14:paraId="3DB24E9D" w14:textId="6717E487" w:rsidR="00D26133" w:rsidRDefault="00D26133" w:rsidP="00C0512F">
      <w:pPr>
        <w:tabs>
          <w:tab w:val="left" w:pos="4632"/>
        </w:tabs>
        <w:spacing w:line="360" w:lineRule="auto"/>
        <w:jc w:val="both"/>
      </w:pPr>
    </w:p>
    <w:sectPr w:rsidR="00D26133" w:rsidSect="000C45FF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FB3EB" w14:textId="77777777" w:rsidR="00097A83" w:rsidRDefault="00097A83" w:rsidP="000C45FF">
      <w:r>
        <w:separator/>
      </w:r>
    </w:p>
  </w:endnote>
  <w:endnote w:type="continuationSeparator" w:id="0">
    <w:p w14:paraId="395AE2B2" w14:textId="77777777" w:rsidR="00097A83" w:rsidRDefault="00097A8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FED4E" w14:textId="77777777" w:rsidR="00097A83" w:rsidRDefault="00097A83" w:rsidP="000C45FF">
      <w:r>
        <w:separator/>
      </w:r>
    </w:p>
  </w:footnote>
  <w:footnote w:type="continuationSeparator" w:id="0">
    <w:p w14:paraId="29EFB254" w14:textId="77777777" w:rsidR="00097A83" w:rsidRDefault="00097A8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9AB3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D100EB9" wp14:editId="08220273">
          <wp:simplePos x="0" y="0"/>
          <wp:positionH relativeFrom="page">
            <wp:posOffset>180340</wp:posOffset>
          </wp:positionH>
          <wp:positionV relativeFrom="page">
            <wp:posOffset>-51435</wp:posOffset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72A6"/>
    <w:multiLevelType w:val="hybridMultilevel"/>
    <w:tmpl w:val="40A42812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" w15:restartNumberingAfterBreak="0">
    <w:nsid w:val="07296294"/>
    <w:multiLevelType w:val="hybridMultilevel"/>
    <w:tmpl w:val="42BEDD84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2" w15:restartNumberingAfterBreak="0">
    <w:nsid w:val="07A4445C"/>
    <w:multiLevelType w:val="hybridMultilevel"/>
    <w:tmpl w:val="84E4B7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44E44"/>
    <w:multiLevelType w:val="hybridMultilevel"/>
    <w:tmpl w:val="B4D0092A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4" w15:restartNumberingAfterBreak="0">
    <w:nsid w:val="29222DCF"/>
    <w:multiLevelType w:val="hybridMultilevel"/>
    <w:tmpl w:val="3EBAFA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5138DB"/>
    <w:multiLevelType w:val="hybridMultilevel"/>
    <w:tmpl w:val="AF9C9B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6785B"/>
    <w:multiLevelType w:val="hybridMultilevel"/>
    <w:tmpl w:val="041E33B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3B1F4CCB"/>
    <w:multiLevelType w:val="hybridMultilevel"/>
    <w:tmpl w:val="A626776E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8" w15:restartNumberingAfterBreak="0">
    <w:nsid w:val="466E32DA"/>
    <w:multiLevelType w:val="hybridMultilevel"/>
    <w:tmpl w:val="25B05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336B5F"/>
    <w:multiLevelType w:val="hybridMultilevel"/>
    <w:tmpl w:val="B27249A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0CD141A"/>
    <w:multiLevelType w:val="hybridMultilevel"/>
    <w:tmpl w:val="A0069236"/>
    <w:lvl w:ilvl="0" w:tplc="400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4E75F21"/>
    <w:multiLevelType w:val="hybridMultilevel"/>
    <w:tmpl w:val="6F22EE94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2" w15:restartNumberingAfterBreak="0">
    <w:nsid w:val="5D13689B"/>
    <w:multiLevelType w:val="hybridMultilevel"/>
    <w:tmpl w:val="940ACE90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3" w15:restartNumberingAfterBreak="0">
    <w:nsid w:val="62D140EC"/>
    <w:multiLevelType w:val="hybridMultilevel"/>
    <w:tmpl w:val="B9EC35D2"/>
    <w:lvl w:ilvl="0" w:tplc="40090009">
      <w:start w:val="1"/>
      <w:numFmt w:val="bullet"/>
      <w:lvlText w:val=""/>
      <w:lvlJc w:val="left"/>
      <w:pPr>
        <w:ind w:left="535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num w:numId="1" w16cid:durableId="1790851223">
    <w:abstractNumId w:val="8"/>
  </w:num>
  <w:num w:numId="2" w16cid:durableId="313412035">
    <w:abstractNumId w:val="0"/>
  </w:num>
  <w:num w:numId="3" w16cid:durableId="910850310">
    <w:abstractNumId w:val="7"/>
  </w:num>
  <w:num w:numId="4" w16cid:durableId="835650568">
    <w:abstractNumId w:val="12"/>
  </w:num>
  <w:num w:numId="5" w16cid:durableId="3019846">
    <w:abstractNumId w:val="1"/>
  </w:num>
  <w:num w:numId="6" w16cid:durableId="326401768">
    <w:abstractNumId w:val="11"/>
  </w:num>
  <w:num w:numId="7" w16cid:durableId="861359766">
    <w:abstractNumId w:val="3"/>
  </w:num>
  <w:num w:numId="8" w16cid:durableId="180825609">
    <w:abstractNumId w:val="6"/>
  </w:num>
  <w:num w:numId="9" w16cid:durableId="1647776920">
    <w:abstractNumId w:val="9"/>
  </w:num>
  <w:num w:numId="10" w16cid:durableId="1649892977">
    <w:abstractNumId w:val="13"/>
  </w:num>
  <w:num w:numId="11" w16cid:durableId="1435593513">
    <w:abstractNumId w:val="10"/>
  </w:num>
  <w:num w:numId="12" w16cid:durableId="590741657">
    <w:abstractNumId w:val="4"/>
  </w:num>
  <w:num w:numId="13" w16cid:durableId="1157038611">
    <w:abstractNumId w:val="5"/>
  </w:num>
  <w:num w:numId="14" w16cid:durableId="1891918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EC"/>
    <w:rsid w:val="00036450"/>
    <w:rsid w:val="00045A94"/>
    <w:rsid w:val="00070E19"/>
    <w:rsid w:val="00091EA3"/>
    <w:rsid w:val="00094499"/>
    <w:rsid w:val="00097A83"/>
    <w:rsid w:val="000C45FF"/>
    <w:rsid w:val="000E3FD1"/>
    <w:rsid w:val="00112054"/>
    <w:rsid w:val="001317D8"/>
    <w:rsid w:val="001525E1"/>
    <w:rsid w:val="001548F6"/>
    <w:rsid w:val="00180329"/>
    <w:rsid w:val="0019001F"/>
    <w:rsid w:val="0019160C"/>
    <w:rsid w:val="00195FB4"/>
    <w:rsid w:val="001A3E4D"/>
    <w:rsid w:val="001A74A5"/>
    <w:rsid w:val="001B2ABD"/>
    <w:rsid w:val="001C0249"/>
    <w:rsid w:val="001E0391"/>
    <w:rsid w:val="001E1759"/>
    <w:rsid w:val="001F1ECC"/>
    <w:rsid w:val="002400EB"/>
    <w:rsid w:val="00256CF7"/>
    <w:rsid w:val="00281FD5"/>
    <w:rsid w:val="002C11E7"/>
    <w:rsid w:val="0030481B"/>
    <w:rsid w:val="003156FC"/>
    <w:rsid w:val="003254B5"/>
    <w:rsid w:val="0037121F"/>
    <w:rsid w:val="003910D8"/>
    <w:rsid w:val="003A6B7D"/>
    <w:rsid w:val="003B06CA"/>
    <w:rsid w:val="003B506C"/>
    <w:rsid w:val="004071FC"/>
    <w:rsid w:val="0043266F"/>
    <w:rsid w:val="00445947"/>
    <w:rsid w:val="004813B3"/>
    <w:rsid w:val="00496591"/>
    <w:rsid w:val="004C63E4"/>
    <w:rsid w:val="004D11E2"/>
    <w:rsid w:val="004D3011"/>
    <w:rsid w:val="00511635"/>
    <w:rsid w:val="005262AC"/>
    <w:rsid w:val="00595510"/>
    <w:rsid w:val="005D4C9E"/>
    <w:rsid w:val="005E39D5"/>
    <w:rsid w:val="00600670"/>
    <w:rsid w:val="00612AFF"/>
    <w:rsid w:val="0062123A"/>
    <w:rsid w:val="00646E75"/>
    <w:rsid w:val="006771D0"/>
    <w:rsid w:val="0068532F"/>
    <w:rsid w:val="00715FCB"/>
    <w:rsid w:val="00725720"/>
    <w:rsid w:val="00743101"/>
    <w:rsid w:val="00764C9F"/>
    <w:rsid w:val="007658DC"/>
    <w:rsid w:val="007775E1"/>
    <w:rsid w:val="007867A0"/>
    <w:rsid w:val="007908EC"/>
    <w:rsid w:val="007927F5"/>
    <w:rsid w:val="007F394A"/>
    <w:rsid w:val="00802CA0"/>
    <w:rsid w:val="008057DB"/>
    <w:rsid w:val="00817E85"/>
    <w:rsid w:val="008A79AB"/>
    <w:rsid w:val="009260CD"/>
    <w:rsid w:val="00937EEB"/>
    <w:rsid w:val="00940A66"/>
    <w:rsid w:val="00952C25"/>
    <w:rsid w:val="009546C5"/>
    <w:rsid w:val="009C50AD"/>
    <w:rsid w:val="00A2118D"/>
    <w:rsid w:val="00A216E1"/>
    <w:rsid w:val="00A37E56"/>
    <w:rsid w:val="00A617E7"/>
    <w:rsid w:val="00AB482F"/>
    <w:rsid w:val="00AD0A50"/>
    <w:rsid w:val="00AD76E2"/>
    <w:rsid w:val="00B20152"/>
    <w:rsid w:val="00B359E4"/>
    <w:rsid w:val="00B3767F"/>
    <w:rsid w:val="00B57D98"/>
    <w:rsid w:val="00B70850"/>
    <w:rsid w:val="00C0512F"/>
    <w:rsid w:val="00C066B6"/>
    <w:rsid w:val="00C37BA1"/>
    <w:rsid w:val="00C4674C"/>
    <w:rsid w:val="00C506CF"/>
    <w:rsid w:val="00C72BED"/>
    <w:rsid w:val="00C95710"/>
    <w:rsid w:val="00C9578B"/>
    <w:rsid w:val="00CB0055"/>
    <w:rsid w:val="00D2522B"/>
    <w:rsid w:val="00D26133"/>
    <w:rsid w:val="00D34240"/>
    <w:rsid w:val="00D422DE"/>
    <w:rsid w:val="00D5459D"/>
    <w:rsid w:val="00DA1F4D"/>
    <w:rsid w:val="00DD14EA"/>
    <w:rsid w:val="00DD172A"/>
    <w:rsid w:val="00E20B18"/>
    <w:rsid w:val="00E25A26"/>
    <w:rsid w:val="00E4381A"/>
    <w:rsid w:val="00E55D74"/>
    <w:rsid w:val="00E60B6F"/>
    <w:rsid w:val="00E7561D"/>
    <w:rsid w:val="00ED767C"/>
    <w:rsid w:val="00F60274"/>
    <w:rsid w:val="00F77FB9"/>
    <w:rsid w:val="00F9787D"/>
    <w:rsid w:val="00FB068F"/>
    <w:rsid w:val="00FE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24C0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B37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untastic-notes.netlify.app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mk-mern-crud-app.herokuapp.com/" TargetMode="External"/><Relationship Id="rId17" Type="http://schemas.openxmlformats.org/officeDocument/2006/relationships/hyperlink" Target="https://github.com/MohsinKing2002/mk-mern-social-ap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k-funtasticvgram.herokuapp.com/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P1XqAJo0Epula3QREL-u46Ev97gDhwFX?usp=shari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ohsin-react-weather-app.netlify.app/" TargetMode="External"/><Relationship Id="rId10" Type="http://schemas.openxmlformats.org/officeDocument/2006/relationships/hyperlink" Target="https://mohsinking2002.github.io/mohsin-king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ohsinking2002.github.io/student-smate.github.io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52E2D29C-32C0-41AF-A72F-D7476B601AD9%7d\%7bD779138E-1C06-4DD6-8DB2-F9688590A972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BAFBEF746F742C3814AA727A6196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797B24-1F8C-4615-8029-F2BCA744F944}"/>
      </w:docPartPr>
      <w:docPartBody>
        <w:p w:rsidR="00055F7D" w:rsidRDefault="005F1203">
          <w:pPr>
            <w:pStyle w:val="2BAFBEF746F742C3814AA727A6196FAE"/>
          </w:pPr>
          <w:r w:rsidRPr="00036450">
            <w:t>EDUCATION</w:t>
          </w:r>
        </w:p>
      </w:docPartBody>
    </w:docPart>
    <w:docPart>
      <w:docPartPr>
        <w:name w:val="2A5CE83F06A546178F808CFFB83431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DF710-FF4C-4228-A2B3-EB21E392C72C}"/>
      </w:docPartPr>
      <w:docPartBody>
        <w:p w:rsidR="00055F7D" w:rsidRDefault="005F1203">
          <w:pPr>
            <w:pStyle w:val="2A5CE83F06A546178F808CFFB834316F"/>
          </w:pPr>
          <w:r w:rsidRPr="00036450">
            <w:rPr>
              <w:rStyle w:val="Heading2Char"/>
            </w:rPr>
            <w:t>SKILLS</w:t>
          </w:r>
        </w:p>
      </w:docPartBody>
    </w:docPart>
    <w:docPart>
      <w:docPartPr>
        <w:name w:val="887BC18F067C4057A9A22F9C02359A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06F04B-D951-44E4-AFC0-E803EC927882}"/>
      </w:docPartPr>
      <w:docPartBody>
        <w:p w:rsidR="00000000" w:rsidRDefault="00D01987" w:rsidP="00D01987">
          <w:pPr>
            <w:pStyle w:val="887BC18F067C4057A9A22F9C02359AF4"/>
          </w:pPr>
          <w:r w:rsidRPr="00D5459D">
            <w:t>Profile</w:t>
          </w:r>
        </w:p>
      </w:docPartBody>
    </w:docPart>
    <w:docPart>
      <w:docPartPr>
        <w:name w:val="B7EA871A5EBA4668A41EA4D02DE901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941D2D-3EF5-454F-9AD8-B79806C9A254}"/>
      </w:docPartPr>
      <w:docPartBody>
        <w:p w:rsidR="00000000" w:rsidRDefault="00D01987" w:rsidP="00D01987">
          <w:pPr>
            <w:pStyle w:val="B7EA871A5EBA4668A41EA4D02DE90107"/>
          </w:pPr>
          <w:r w:rsidRPr="00CB0055">
            <w:t>Contact</w:t>
          </w:r>
        </w:p>
      </w:docPartBody>
    </w:docPart>
    <w:docPart>
      <w:docPartPr>
        <w:name w:val="5C4821B5D02F488E9E42D425AF0D1C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4FA882-190F-4121-8ABE-DF41C6875148}"/>
      </w:docPartPr>
      <w:docPartBody>
        <w:p w:rsidR="00000000" w:rsidRDefault="00D01987" w:rsidP="00D01987">
          <w:pPr>
            <w:pStyle w:val="5C4821B5D02F488E9E42D425AF0D1C11"/>
          </w:pPr>
          <w:r w:rsidRPr="004D3011">
            <w:t>PHONE:</w:t>
          </w:r>
        </w:p>
      </w:docPartBody>
    </w:docPart>
    <w:docPart>
      <w:docPartPr>
        <w:name w:val="F6C60F0627954394B68189AB58F041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AB30E5-E2DC-471F-97DB-90AA351DC759}"/>
      </w:docPartPr>
      <w:docPartBody>
        <w:p w:rsidR="00000000" w:rsidRDefault="00D01987" w:rsidP="00D01987">
          <w:pPr>
            <w:pStyle w:val="F6C60F0627954394B68189AB58F041C9"/>
          </w:pPr>
          <w:r w:rsidRPr="004D3011">
            <w:t>WEBSITE:</w:t>
          </w:r>
        </w:p>
      </w:docPartBody>
    </w:docPart>
    <w:docPart>
      <w:docPartPr>
        <w:name w:val="842EA891F74C465182605B6B88C44D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D839A-2AFF-498E-8AEA-5A901CD2133A}"/>
      </w:docPartPr>
      <w:docPartBody>
        <w:p w:rsidR="00000000" w:rsidRDefault="00D01987" w:rsidP="00D01987">
          <w:pPr>
            <w:pStyle w:val="842EA891F74C465182605B6B88C44DF6"/>
          </w:pPr>
          <w:r w:rsidRPr="004D3011">
            <w:t>EMAIL:</w:t>
          </w:r>
        </w:p>
      </w:docPartBody>
    </w:docPart>
    <w:docPart>
      <w:docPartPr>
        <w:name w:val="1ED1B0A434364F38B18D72BEF8C355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75EF64-B6E6-4116-8F48-711B61785991}"/>
      </w:docPartPr>
      <w:docPartBody>
        <w:p w:rsidR="00000000" w:rsidRDefault="00D01987" w:rsidP="00D01987">
          <w:pPr>
            <w:pStyle w:val="1ED1B0A434364F38B18D72BEF8C3556B"/>
          </w:pPr>
          <w:r w:rsidRPr="00CB0055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A2C"/>
    <w:rsid w:val="00055F7D"/>
    <w:rsid w:val="0006640C"/>
    <w:rsid w:val="003B3321"/>
    <w:rsid w:val="005F1203"/>
    <w:rsid w:val="00603056"/>
    <w:rsid w:val="00A660F6"/>
    <w:rsid w:val="00B6158F"/>
    <w:rsid w:val="00BC177F"/>
    <w:rsid w:val="00BE3A2C"/>
    <w:rsid w:val="00D0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BC177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F33E5FA0154C89A310AC7815A53B01">
    <w:name w:val="2EF33E5FA0154C89A310AC7815A53B01"/>
  </w:style>
  <w:style w:type="paragraph" w:customStyle="1" w:styleId="5A2F8DC25A734A61A87F903A5ACB9161">
    <w:name w:val="5A2F8DC25A734A61A87F903A5ACB9161"/>
  </w:style>
  <w:style w:type="paragraph" w:customStyle="1" w:styleId="B0545772366E4F79895FAC1F051DD5F3">
    <w:name w:val="B0545772366E4F79895FAC1F051DD5F3"/>
  </w:style>
  <w:style w:type="paragraph" w:customStyle="1" w:styleId="8F51228D97894CF2B96358909A9546DA">
    <w:name w:val="8F51228D97894CF2B96358909A9546DA"/>
  </w:style>
  <w:style w:type="paragraph" w:customStyle="1" w:styleId="0E4A21E226514C95BFFD9FF1C3C7649E">
    <w:name w:val="0E4A21E226514C95BFFD9FF1C3C7649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E8C423119BE4303869FD223E216E8F8">
    <w:name w:val="3E8C423119BE4303869FD223E216E8F8"/>
  </w:style>
  <w:style w:type="paragraph" w:customStyle="1" w:styleId="2BAFBEF746F742C3814AA727A6196FAE">
    <w:name w:val="2BAFBEF746F742C3814AA727A6196FAE"/>
  </w:style>
  <w:style w:type="character" w:customStyle="1" w:styleId="Heading2Char">
    <w:name w:val="Heading 2 Char"/>
    <w:basedOn w:val="DefaultParagraphFont"/>
    <w:link w:val="Heading2"/>
    <w:uiPriority w:val="9"/>
    <w:rsid w:val="00BC177F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2A5CE83F06A546178F808CFFB834316F">
    <w:name w:val="2A5CE83F06A546178F808CFFB834316F"/>
  </w:style>
  <w:style w:type="paragraph" w:customStyle="1" w:styleId="D7E47D4692D14679B5B0731AE19B55E3">
    <w:name w:val="D7E47D4692D14679B5B0731AE19B55E3"/>
    <w:rsid w:val="00D01987"/>
  </w:style>
  <w:style w:type="paragraph" w:customStyle="1" w:styleId="3F9C350BEE174916B04952119E4A032F">
    <w:name w:val="3F9C350BEE174916B04952119E4A032F"/>
    <w:rsid w:val="00D01987"/>
  </w:style>
  <w:style w:type="paragraph" w:customStyle="1" w:styleId="31ADB1847E2E45359CCD9380282D1E35">
    <w:name w:val="31ADB1847E2E45359CCD9380282D1E35"/>
    <w:rsid w:val="00D01987"/>
  </w:style>
  <w:style w:type="paragraph" w:customStyle="1" w:styleId="06E11C87DA2044F7AF9D8C61ACE970C3">
    <w:name w:val="06E11C87DA2044F7AF9D8C61ACE970C3"/>
    <w:rsid w:val="00D01987"/>
  </w:style>
  <w:style w:type="paragraph" w:customStyle="1" w:styleId="9DD98F4FF45D4B22A522E2B944D89539">
    <w:name w:val="9DD98F4FF45D4B22A522E2B944D89539"/>
    <w:rsid w:val="00D01987"/>
  </w:style>
  <w:style w:type="paragraph" w:customStyle="1" w:styleId="E73E02090308427491B87792D12C5077">
    <w:name w:val="E73E02090308427491B87792D12C5077"/>
    <w:rsid w:val="00D01987"/>
  </w:style>
  <w:style w:type="paragraph" w:customStyle="1" w:styleId="887BC18F067C4057A9A22F9C02359AF4">
    <w:name w:val="887BC18F067C4057A9A22F9C02359AF4"/>
    <w:rsid w:val="00D01987"/>
  </w:style>
  <w:style w:type="paragraph" w:customStyle="1" w:styleId="B7EA871A5EBA4668A41EA4D02DE90107">
    <w:name w:val="B7EA871A5EBA4668A41EA4D02DE90107"/>
    <w:rsid w:val="00D01987"/>
  </w:style>
  <w:style w:type="paragraph" w:customStyle="1" w:styleId="5C4821B5D02F488E9E42D425AF0D1C11">
    <w:name w:val="5C4821B5D02F488E9E42D425AF0D1C11"/>
    <w:rsid w:val="00D01987"/>
  </w:style>
  <w:style w:type="paragraph" w:customStyle="1" w:styleId="F6C60F0627954394B68189AB58F041C9">
    <w:name w:val="F6C60F0627954394B68189AB58F041C9"/>
    <w:rsid w:val="00D01987"/>
  </w:style>
  <w:style w:type="paragraph" w:customStyle="1" w:styleId="842EA891F74C465182605B6B88C44DF6">
    <w:name w:val="842EA891F74C465182605B6B88C44DF6"/>
    <w:rsid w:val="00D01987"/>
  </w:style>
  <w:style w:type="paragraph" w:customStyle="1" w:styleId="1ED1B0A434364F38B18D72BEF8C3556B">
    <w:name w:val="1ED1B0A434364F38B18D72BEF8C3556B"/>
    <w:rsid w:val="00D019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F0FA0-B43D-4328-A248-819438C17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{D779138E-1C06-4DD6-8DB2-F9688590A972}tf00546271_win32.dotx</Template>
  <TotalTime>0</TotalTime>
  <Pages>1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2022-08-14T14:55:00Z</dcterms:created>
  <dcterms:modified xsi:type="dcterms:W3CDTF">2022-09-24T14:53:00Z</dcterms:modified>
</cp:coreProperties>
</file>