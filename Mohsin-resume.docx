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81"/>
        <w:tblW w:w="1148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87"/>
        <w:gridCol w:w="435"/>
        <w:gridCol w:w="7558"/>
      </w:tblGrid>
      <w:tr w:rsidR="00E423D6" w:rsidRPr="00FE0030" w14:paraId="0E8D71A3" w14:textId="77777777" w:rsidTr="00585897">
        <w:trPr>
          <w:trHeight w:val="1489"/>
        </w:trPr>
        <w:tc>
          <w:tcPr>
            <w:tcW w:w="3487" w:type="dxa"/>
            <w:vAlign w:val="bottom"/>
          </w:tcPr>
          <w:p w14:paraId="2223A198" w14:textId="77777777" w:rsidR="003047C9" w:rsidRPr="00FE0030" w:rsidRDefault="003047C9" w:rsidP="00A04156">
            <w:pPr>
              <w:tabs>
                <w:tab w:val="left" w:pos="990"/>
              </w:tabs>
              <w:jc w:val="center"/>
              <w:rPr>
                <w:sz w:val="24"/>
                <w:szCs w:val="24"/>
              </w:rPr>
            </w:pPr>
            <w:r w:rsidRPr="00FE0030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59322612" wp14:editId="0138B188">
                      <wp:extent cx="1714500" cy="1589314"/>
                      <wp:effectExtent l="0" t="0" r="19050" b="1143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589314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90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DE83D2C" id="Oval 2" o:spid="_x0000_s1026" alt="Title: Professional Headshot of Man" style="width:135pt;height:1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" strokecolor="#548ab7 [2404]" strokeweight="1.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435" w:type="dxa"/>
          </w:tcPr>
          <w:p w14:paraId="4BFAF7B2" w14:textId="77777777" w:rsidR="003047C9" w:rsidRPr="00FE0030" w:rsidRDefault="003047C9" w:rsidP="00A04156">
            <w:pPr>
              <w:tabs>
                <w:tab w:val="left" w:pos="990"/>
              </w:tabs>
              <w:rPr>
                <w:sz w:val="24"/>
                <w:szCs w:val="24"/>
              </w:rPr>
            </w:pPr>
          </w:p>
        </w:tc>
        <w:tc>
          <w:tcPr>
            <w:tcW w:w="7558" w:type="dxa"/>
            <w:vAlign w:val="center"/>
          </w:tcPr>
          <w:p w14:paraId="75FD3955" w14:textId="6462DB4B" w:rsidR="003047C9" w:rsidRPr="0065050A" w:rsidRDefault="003047C9" w:rsidP="00A04156">
            <w:pPr>
              <w:pStyle w:val="Title"/>
              <w:jc w:val="center"/>
              <w:rPr>
                <w:rFonts w:ascii="Castellar" w:hAnsi="Castellar"/>
                <w:b/>
                <w:bCs/>
                <w:color w:val="355D7E" w:themeColor="accent1" w:themeShade="80"/>
                <w:sz w:val="40"/>
                <w:szCs w:val="40"/>
              </w:rPr>
            </w:pPr>
            <w:r w:rsidRPr="0065050A">
              <w:rPr>
                <w:rFonts w:ascii="Castellar" w:hAnsi="Castellar"/>
                <w:b/>
                <w:bCs/>
                <w:color w:val="355D7E" w:themeColor="accent1" w:themeShade="80"/>
                <w:sz w:val="40"/>
                <w:szCs w:val="40"/>
              </w:rPr>
              <w:t>Md moHsin raja</w:t>
            </w:r>
          </w:p>
        </w:tc>
      </w:tr>
      <w:tr w:rsidR="00E423D6" w:rsidRPr="00FE0030" w14:paraId="37BFEE9F" w14:textId="77777777" w:rsidTr="00585897">
        <w:trPr>
          <w:trHeight w:val="5556"/>
        </w:trPr>
        <w:tc>
          <w:tcPr>
            <w:tcW w:w="3487" w:type="dxa"/>
            <w:vAlign w:val="center"/>
          </w:tcPr>
          <w:sdt>
            <w:sdtPr>
              <w:rPr>
                <w:sz w:val="24"/>
              </w:rPr>
              <w:id w:val="-1711873194"/>
              <w:placeholder>
                <w:docPart w:val="ED0AFE79D7764D09AF57AE861B3203CE"/>
              </w:placeholder>
              <w:temporary/>
              <w:showingPlcHdr/>
              <w15:appearance w15:val="hidden"/>
            </w:sdtPr>
            <w:sdtContent>
              <w:p w14:paraId="212404E4" w14:textId="15609083" w:rsidR="003047C9" w:rsidRPr="00FE0030" w:rsidRDefault="003047C9" w:rsidP="00A04156">
                <w:pPr>
                  <w:pStyle w:val="Heading3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Profile</w:t>
                </w:r>
              </w:p>
            </w:sdtContent>
          </w:sdt>
          <w:p w14:paraId="7DDC66AE" w14:textId="5C1B512E" w:rsidR="003047C9" w:rsidRDefault="003047C9" w:rsidP="00A04156">
            <w:pPr>
              <w:spacing w:line="360" w:lineRule="auto"/>
              <w:rPr>
                <w:sz w:val="16"/>
                <w:szCs w:val="16"/>
              </w:rPr>
            </w:pPr>
            <w:r w:rsidRPr="00A04156">
              <w:rPr>
                <w:sz w:val="16"/>
                <w:szCs w:val="16"/>
              </w:rPr>
              <w:t>I’m Md Mohsin Raja</w:t>
            </w:r>
            <w:r w:rsidR="00191A6F">
              <w:rPr>
                <w:sz w:val="16"/>
                <w:szCs w:val="16"/>
              </w:rPr>
              <w:t xml:space="preserve">, resident of North Dinajpur, West Bengal, India. Pursuing B Tech in Computer Science and </w:t>
            </w:r>
            <w:proofErr w:type="gramStart"/>
            <w:r w:rsidR="00191A6F">
              <w:rPr>
                <w:sz w:val="16"/>
                <w:szCs w:val="16"/>
              </w:rPr>
              <w:t>Engineer(</w:t>
            </w:r>
            <w:proofErr w:type="gramEnd"/>
            <w:r w:rsidR="00191A6F">
              <w:rPr>
                <w:sz w:val="16"/>
                <w:szCs w:val="16"/>
              </w:rPr>
              <w:t>CSE’24).</w:t>
            </w:r>
          </w:p>
          <w:sdt>
            <w:sdtPr>
              <w:rPr>
                <w:sz w:val="24"/>
              </w:rPr>
              <w:id w:val="-1954003311"/>
              <w:placeholder>
                <w:docPart w:val="43F8CEEEEF144097873BF648CEC1ECD0"/>
              </w:placeholder>
              <w:temporary/>
              <w:showingPlcHdr/>
              <w15:appearance w15:val="hidden"/>
            </w:sdtPr>
            <w:sdtContent>
              <w:p w14:paraId="0B5C28D6" w14:textId="77777777" w:rsidR="003047C9" w:rsidRPr="00FE0030" w:rsidRDefault="003047C9" w:rsidP="00A04156">
                <w:pPr>
                  <w:pStyle w:val="Heading3"/>
                  <w:spacing w:line="276" w:lineRule="auto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Contact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F776F0B4FE5B499F90667E81708EBE8F"/>
              </w:placeholder>
              <w:temporary/>
              <w:showingPlcHdr/>
              <w15:appearance w15:val="hidden"/>
            </w:sdtPr>
            <w:sdtContent>
              <w:p w14:paraId="69974486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PHONE:</w:t>
                </w:r>
              </w:p>
            </w:sdtContent>
          </w:sdt>
          <w:p w14:paraId="35812129" w14:textId="78C2C243" w:rsidR="003047C9" w:rsidRDefault="001B2993" w:rsidP="00A0415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+91 </w:t>
            </w:r>
            <w:r w:rsidR="003047C9" w:rsidRPr="00FE0030">
              <w:rPr>
                <w:sz w:val="20"/>
                <w:szCs w:val="20"/>
              </w:rPr>
              <w:t>8670562921</w:t>
            </w:r>
          </w:p>
          <w:p w14:paraId="5800CC89" w14:textId="77777777" w:rsidR="001837FB" w:rsidRPr="00DE500D" w:rsidRDefault="001837FB" w:rsidP="00A04156">
            <w:pPr>
              <w:spacing w:line="360" w:lineRule="auto"/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67859272"/>
              <w:placeholder>
                <w:docPart w:val="3FCADDD6628D4CA19A8FD9D7FAA19636"/>
              </w:placeholder>
              <w:temporary/>
              <w:showingPlcHdr/>
              <w15:appearance w15:val="hidden"/>
            </w:sdtPr>
            <w:sdtContent>
              <w:p w14:paraId="2E828A87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WEBSITE:</w:t>
                </w:r>
              </w:p>
            </w:sdtContent>
          </w:sdt>
          <w:p w14:paraId="370D2A7C" w14:textId="090363D1" w:rsidR="003047C9" w:rsidRDefault="00000000" w:rsidP="001837FB">
            <w:pPr>
              <w:rPr>
                <w:rStyle w:val="Hyperlink"/>
                <w:szCs w:val="18"/>
              </w:rPr>
            </w:pPr>
            <w:hyperlink r:id="rId10" w:history="1">
              <w:r w:rsidR="003047C9" w:rsidRPr="00A04156">
                <w:rPr>
                  <w:rStyle w:val="Hyperlink"/>
                  <w:szCs w:val="18"/>
                </w:rPr>
                <w:t>https://mohsinking2002.github.io/mohsin-king/</w:t>
              </w:r>
            </w:hyperlink>
          </w:p>
          <w:p w14:paraId="6218F6B5" w14:textId="77777777" w:rsidR="00191A6F" w:rsidRDefault="00191A6F" w:rsidP="001837FB">
            <w:pPr>
              <w:rPr>
                <w:rStyle w:val="Hyperlink"/>
                <w:szCs w:val="18"/>
              </w:rPr>
            </w:pPr>
          </w:p>
          <w:p w14:paraId="510B7722" w14:textId="77777777" w:rsidR="001837FB" w:rsidRPr="001837FB" w:rsidRDefault="001837FB" w:rsidP="001837FB">
            <w:pPr>
              <w:rPr>
                <w:color w:val="B85A22" w:themeColor="accent2" w:themeShade="BF"/>
                <w:szCs w:val="18"/>
                <w:u w:val="single"/>
              </w:rPr>
            </w:pPr>
          </w:p>
          <w:sdt>
            <w:sdtPr>
              <w:rPr>
                <w:color w:val="B85A22" w:themeColor="accent2" w:themeShade="BF"/>
                <w:sz w:val="20"/>
                <w:szCs w:val="20"/>
                <w:u w:val="single"/>
              </w:rPr>
              <w:id w:val="-240260293"/>
              <w:placeholder>
                <w:docPart w:val="73B5A206478345A89651274D810B72DF"/>
              </w:placeholder>
              <w:temporary/>
              <w:showingPlcHdr/>
              <w15:appearance w15:val="hidden"/>
            </w:sdtPr>
            <w:sdtContent>
              <w:p w14:paraId="0F23AA98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EMAIL:</w:t>
                </w:r>
              </w:p>
            </w:sdtContent>
          </w:sdt>
          <w:p w14:paraId="665450FF" w14:textId="3530B48F" w:rsidR="003047C9" w:rsidRPr="00A04156" w:rsidRDefault="00000000" w:rsidP="00A04156">
            <w:pPr>
              <w:spacing w:line="360" w:lineRule="auto"/>
              <w:rPr>
                <w:szCs w:val="18"/>
              </w:rPr>
            </w:pPr>
            <w:hyperlink r:id="rId11" w:history="1">
              <w:r w:rsidR="003047C9" w:rsidRPr="00A04156">
                <w:rPr>
                  <w:rStyle w:val="Hyperlink"/>
                  <w:szCs w:val="18"/>
                </w:rPr>
                <w:t>mohsinraja4667@gmail.com</w:t>
              </w:r>
            </w:hyperlink>
          </w:p>
          <w:p w14:paraId="4BB4474A" w14:textId="77777777" w:rsidR="003047C9" w:rsidRPr="00DE500D" w:rsidRDefault="003047C9" w:rsidP="00A04156">
            <w:pPr>
              <w:spacing w:line="360" w:lineRule="auto"/>
              <w:rPr>
                <w:sz w:val="20"/>
                <w:szCs w:val="20"/>
              </w:rPr>
            </w:pPr>
          </w:p>
          <w:p w14:paraId="5E1FB700" w14:textId="5AC2DA94" w:rsidR="003047C9" w:rsidRPr="00A04156" w:rsidRDefault="003047C9" w:rsidP="00A04156">
            <w:pPr>
              <w:spacing w:line="276" w:lineRule="auto"/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</w:pPr>
            <w:r w:rsidRPr="00A04156"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  <w:t xml:space="preserve">User </w:t>
            </w:r>
            <w:proofErr w:type="gramStart"/>
            <w:r w:rsidRPr="00A04156"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  <w:t>Handles</w:t>
            </w:r>
            <w:r w:rsidR="00A04156" w:rsidRPr="00A04156"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  <w:t xml:space="preserve"> :</w:t>
            </w:r>
            <w:proofErr w:type="gramEnd"/>
          </w:p>
          <w:p w14:paraId="01BC6208" w14:textId="77777777" w:rsidR="003047C9" w:rsidRPr="00A04156" w:rsidRDefault="00000000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2" w:history="1">
              <w:r w:rsidR="003047C9"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LinkedIn</w:t>
              </w:r>
            </w:hyperlink>
          </w:p>
          <w:p w14:paraId="33097704" w14:textId="77777777" w:rsidR="003047C9" w:rsidRPr="00A04156" w:rsidRDefault="00000000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3" w:history="1">
              <w:r w:rsidR="003047C9"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Git Hub</w:t>
              </w:r>
            </w:hyperlink>
          </w:p>
          <w:p w14:paraId="0D27B172" w14:textId="77777777" w:rsidR="003047C9" w:rsidRPr="00A04156" w:rsidRDefault="00000000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 Rounded MT Bold" w:hAnsi="Arial Rounded MT Bold"/>
                <w:color w:val="355D7E" w:themeColor="accent1" w:themeShade="80"/>
                <w:sz w:val="16"/>
                <w:szCs w:val="16"/>
              </w:rPr>
            </w:pPr>
            <w:hyperlink r:id="rId14" w:history="1">
              <w:proofErr w:type="spellStart"/>
              <w:r w:rsidR="003047C9"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Leet</w:t>
              </w:r>
              <w:proofErr w:type="spellEnd"/>
              <w:r w:rsidR="003047C9"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 xml:space="preserve"> Code</w:t>
              </w:r>
            </w:hyperlink>
          </w:p>
          <w:p w14:paraId="46CF167D" w14:textId="66348BF2" w:rsidR="003047C9" w:rsidRPr="00191A6F" w:rsidRDefault="00000000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5" w:history="1">
              <w:proofErr w:type="spellStart"/>
              <w:r w:rsidR="003047C9"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GeeksforGeeks</w:t>
              </w:r>
              <w:proofErr w:type="spellEnd"/>
            </w:hyperlink>
          </w:p>
          <w:p w14:paraId="08E9A7B3" w14:textId="77777777" w:rsidR="00191A6F" w:rsidRPr="00191A6F" w:rsidRDefault="00191A6F" w:rsidP="00191A6F">
            <w:p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</w:p>
          <w:sdt>
            <w:sdtPr>
              <w:rPr>
                <w:color w:val="B85A22" w:themeColor="accent2" w:themeShade="BF"/>
                <w:sz w:val="24"/>
                <w:u w:val="single"/>
              </w:rPr>
              <w:id w:val="-1444214663"/>
              <w:placeholder>
                <w:docPart w:val="22F26C2565E842AD907850E09E4F2163"/>
              </w:placeholder>
              <w:temporary/>
              <w:showingPlcHdr/>
              <w15:appearance w15:val="hidden"/>
            </w:sdtPr>
            <w:sdtContent>
              <w:p w14:paraId="119E9C78" w14:textId="77777777" w:rsidR="003047C9" w:rsidRPr="00FE0030" w:rsidRDefault="003047C9" w:rsidP="00A04156">
                <w:pPr>
                  <w:pStyle w:val="Heading3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Hobbies</w:t>
                </w:r>
              </w:p>
            </w:sdtContent>
          </w:sdt>
          <w:p w14:paraId="0CE56005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Watching movies</w:t>
            </w:r>
          </w:p>
          <w:p w14:paraId="56A14AAD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Listening music</w:t>
            </w:r>
          </w:p>
          <w:p w14:paraId="04BAA4CB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Playing cricket</w:t>
            </w:r>
          </w:p>
          <w:p w14:paraId="0750C057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Playing football</w:t>
            </w:r>
          </w:p>
          <w:p w14:paraId="74EBAEDD" w14:textId="77777777" w:rsidR="00A04156" w:rsidRPr="00FF29E7" w:rsidRDefault="003047C9" w:rsidP="00754E78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</w:rPr>
            </w:pPr>
            <w:r w:rsidRPr="00A04156">
              <w:rPr>
                <w:szCs w:val="18"/>
              </w:rPr>
              <w:t>Video Gaming</w:t>
            </w:r>
          </w:p>
          <w:p w14:paraId="3FEF6CBF" w14:textId="5FC5FB36" w:rsidR="00FF29E7" w:rsidRPr="00A04156" w:rsidRDefault="00FF29E7" w:rsidP="00754E78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Cs w:val="18"/>
              </w:rPr>
              <w:t>Gossips with friends</w:t>
            </w:r>
          </w:p>
        </w:tc>
        <w:tc>
          <w:tcPr>
            <w:tcW w:w="435" w:type="dxa"/>
          </w:tcPr>
          <w:p w14:paraId="5F2BBC7E" w14:textId="77777777" w:rsidR="003047C9" w:rsidRPr="00FE0030" w:rsidRDefault="003047C9" w:rsidP="00A04156">
            <w:pPr>
              <w:tabs>
                <w:tab w:val="left" w:pos="990"/>
              </w:tabs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7558" w:type="dxa"/>
          </w:tcPr>
          <w:sdt>
            <w:sdtPr>
              <w:rPr>
                <w:sz w:val="24"/>
                <w:szCs w:val="24"/>
              </w:rPr>
              <w:id w:val="1049110328"/>
              <w:placeholder>
                <w:docPart w:val="13B9EAC4B4614EB3BA7C8DCEDF78D95F"/>
              </w:placeholder>
              <w:temporary/>
              <w:showingPlcHdr/>
              <w15:appearance w15:val="hidden"/>
            </w:sdtPr>
            <w:sdtContent>
              <w:p w14:paraId="2BEB1733" w14:textId="77777777" w:rsidR="003047C9" w:rsidRPr="00FE0030" w:rsidRDefault="003047C9" w:rsidP="00A04156">
                <w:pPr>
                  <w:pStyle w:val="Heading2"/>
                  <w:rPr>
                    <w:sz w:val="24"/>
                    <w:szCs w:val="24"/>
                  </w:rPr>
                </w:pPr>
                <w:r w:rsidRPr="003047C9">
                  <w:rPr>
                    <w:color w:val="548AB7" w:themeColor="accent1" w:themeShade="BF"/>
                    <w:sz w:val="20"/>
                    <w:szCs w:val="20"/>
                  </w:rPr>
                  <w:t>EDUCATION</w:t>
                </w:r>
              </w:p>
            </w:sdtContent>
          </w:sdt>
          <w:p w14:paraId="4F342E91" w14:textId="77777777" w:rsidR="001F0E2D" w:rsidRDefault="001F0E2D" w:rsidP="00A04156">
            <w:pPr>
              <w:pStyle w:val="Date"/>
              <w:spacing w:line="276" w:lineRule="auto"/>
              <w:rPr>
                <w:sz w:val="20"/>
                <w:szCs w:val="20"/>
              </w:rPr>
            </w:pPr>
            <w:r>
              <w:rPr>
                <w:szCs w:val="18"/>
              </w:rPr>
              <w:t xml:space="preserve">  </w:t>
            </w:r>
            <w:r w:rsidRPr="00A04156">
              <w:rPr>
                <w:szCs w:val="18"/>
              </w:rPr>
              <w:t>2020 – 2024 BTech in CSE @Aliah University</w:t>
            </w:r>
            <w:r>
              <w:rPr>
                <w:sz w:val="20"/>
                <w:szCs w:val="20"/>
              </w:rPr>
              <w:t xml:space="preserve"> </w:t>
            </w:r>
            <w:r w:rsidR="003047C9">
              <w:rPr>
                <w:sz w:val="20"/>
                <w:szCs w:val="20"/>
              </w:rPr>
              <w:t xml:space="preserve"> </w:t>
            </w:r>
          </w:p>
          <w:p w14:paraId="4C3464EB" w14:textId="612DEE72" w:rsidR="001F0E2D" w:rsidRDefault="001F0E2D" w:rsidP="00A04156">
            <w:pPr>
              <w:pStyle w:val="Date"/>
              <w:spacing w:line="276" w:lineRule="auto"/>
              <w:rPr>
                <w:sz w:val="20"/>
                <w:szCs w:val="20"/>
              </w:rPr>
            </w:pPr>
            <w:r>
              <w:rPr>
                <w:szCs w:val="18"/>
              </w:rPr>
              <w:t xml:space="preserve">  </w:t>
            </w:r>
            <w:proofErr w:type="gramStart"/>
            <w:r w:rsidRPr="00A04156">
              <w:rPr>
                <w:szCs w:val="18"/>
              </w:rPr>
              <w:t>2020  PCM</w:t>
            </w:r>
            <w:proofErr w:type="gramEnd"/>
            <w:r w:rsidRPr="00A04156">
              <w:rPr>
                <w:szCs w:val="18"/>
              </w:rPr>
              <w:t xml:space="preserve"> WBCHSE   90%</w:t>
            </w:r>
            <w:r w:rsidR="003047C9">
              <w:rPr>
                <w:sz w:val="20"/>
                <w:szCs w:val="20"/>
              </w:rPr>
              <w:t xml:space="preserve"> </w:t>
            </w:r>
          </w:p>
          <w:p w14:paraId="201F33EB" w14:textId="43BB9B76" w:rsidR="003047C9" w:rsidRPr="00A04156" w:rsidRDefault="001F0E2D" w:rsidP="001F0E2D">
            <w:pPr>
              <w:pStyle w:val="Date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  </w:t>
            </w:r>
            <w:r w:rsidR="003047C9" w:rsidRPr="00A04156">
              <w:rPr>
                <w:szCs w:val="18"/>
              </w:rPr>
              <w:t>2018 MP WBBSE   85%</w:t>
            </w:r>
          </w:p>
          <w:p w14:paraId="68178D7E" w14:textId="77777777" w:rsidR="003047C9" w:rsidRPr="003047C9" w:rsidRDefault="003047C9" w:rsidP="00A04156">
            <w:pPr>
              <w:pStyle w:val="Heading2"/>
              <w:rPr>
                <w:color w:val="548AB7" w:themeColor="accent1" w:themeShade="BF"/>
                <w:sz w:val="20"/>
                <w:szCs w:val="20"/>
              </w:rPr>
            </w:pPr>
            <w:r w:rsidRPr="003047C9">
              <w:rPr>
                <w:color w:val="548AB7" w:themeColor="accent1" w:themeShade="BF"/>
                <w:sz w:val="20"/>
                <w:szCs w:val="20"/>
              </w:rPr>
              <w:t>AchieveMents</w:t>
            </w:r>
          </w:p>
          <w:p w14:paraId="074C702B" w14:textId="05DCC9D8" w:rsidR="002E50DF" w:rsidRPr="002E50DF" w:rsidRDefault="002E50DF" w:rsidP="002E50DF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>
              <w:rPr>
                <w:szCs w:val="18"/>
              </w:rPr>
              <w:t xml:space="preserve">Attended </w:t>
            </w:r>
            <w:proofErr w:type="spellStart"/>
            <w:r>
              <w:rPr>
                <w:szCs w:val="18"/>
              </w:rPr>
              <w:t>Hactober</w:t>
            </w:r>
            <w:proofErr w:type="spellEnd"/>
            <w:r>
              <w:rPr>
                <w:szCs w:val="18"/>
              </w:rPr>
              <w:t xml:space="preserve"> Fest’22 </w:t>
            </w:r>
            <w:proofErr w:type="gramStart"/>
            <w:r>
              <w:rPr>
                <w:szCs w:val="18"/>
              </w:rPr>
              <w:t>Open source</w:t>
            </w:r>
            <w:proofErr w:type="gramEnd"/>
            <w:r>
              <w:rPr>
                <w:szCs w:val="18"/>
              </w:rPr>
              <w:t xml:space="preserve"> contribution</w:t>
            </w:r>
          </w:p>
          <w:p w14:paraId="6A9C13C8" w14:textId="3DAC14C5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>Got 55</w:t>
            </w:r>
            <w:r w:rsidR="00191A6F">
              <w:rPr>
                <w:szCs w:val="18"/>
              </w:rPr>
              <w:t>5</w:t>
            </w:r>
            <w:r w:rsidRPr="00A04156">
              <w:rPr>
                <w:szCs w:val="18"/>
              </w:rPr>
              <w:t xml:space="preserve">+ </w:t>
            </w:r>
            <w:r w:rsidR="00191A6F">
              <w:rPr>
                <w:szCs w:val="18"/>
              </w:rPr>
              <w:t>score</w:t>
            </w:r>
            <w:r w:rsidRPr="00A04156">
              <w:rPr>
                <w:szCs w:val="18"/>
              </w:rPr>
              <w:t xml:space="preserve"> in problem solving </w:t>
            </w:r>
            <w:proofErr w:type="spellStart"/>
            <w:r w:rsidRPr="00A04156">
              <w:rPr>
                <w:szCs w:val="18"/>
              </w:rPr>
              <w:t>geeksforgeeks</w:t>
            </w:r>
            <w:proofErr w:type="spellEnd"/>
          </w:p>
          <w:p w14:paraId="00AFC6E9" w14:textId="0D60C4B0" w:rsidR="003047C9" w:rsidRPr="00A04156" w:rsidRDefault="00191A6F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>
              <w:rPr>
                <w:szCs w:val="18"/>
              </w:rPr>
              <w:t xml:space="preserve">3 star in </w:t>
            </w:r>
            <w:proofErr w:type="spellStart"/>
            <w:r w:rsidR="003047C9" w:rsidRPr="00A04156">
              <w:rPr>
                <w:szCs w:val="18"/>
              </w:rPr>
              <w:t>LeetCode</w:t>
            </w:r>
            <w:proofErr w:type="spellEnd"/>
            <w:r>
              <w:rPr>
                <w:szCs w:val="18"/>
              </w:rPr>
              <w:t xml:space="preserve"> </w:t>
            </w:r>
            <w:r w:rsidR="003047C9" w:rsidRPr="00A04156">
              <w:rPr>
                <w:szCs w:val="18"/>
              </w:rPr>
              <w:t>(</w:t>
            </w:r>
            <w:proofErr w:type="gramStart"/>
            <w:r w:rsidR="003047C9" w:rsidRPr="00A04156">
              <w:rPr>
                <w:szCs w:val="18"/>
              </w:rPr>
              <w:t>Rating :</w:t>
            </w:r>
            <w:proofErr w:type="gramEnd"/>
            <w:r w:rsidR="003047C9" w:rsidRPr="00A04156">
              <w:rPr>
                <w:szCs w:val="18"/>
              </w:rPr>
              <w:t xml:space="preserve"> 1400+)</w:t>
            </w:r>
          </w:p>
          <w:p w14:paraId="726E97A8" w14:textId="0820D1DE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Solved </w:t>
            </w:r>
            <w:r w:rsidR="00191A6F">
              <w:rPr>
                <w:szCs w:val="18"/>
              </w:rPr>
              <w:t>350</w:t>
            </w:r>
            <w:r w:rsidRPr="00A04156">
              <w:rPr>
                <w:szCs w:val="18"/>
              </w:rPr>
              <w:t>+ questions at different platforms</w:t>
            </w:r>
          </w:p>
          <w:p w14:paraId="17BCFF05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Specialist </w:t>
            </w:r>
            <w:proofErr w:type="gramStart"/>
            <w:r w:rsidRPr="00A04156">
              <w:rPr>
                <w:szCs w:val="18"/>
              </w:rPr>
              <w:t>badge(</w:t>
            </w:r>
            <w:proofErr w:type="gramEnd"/>
            <w:r w:rsidRPr="00A04156">
              <w:rPr>
                <w:szCs w:val="18"/>
              </w:rPr>
              <w:t xml:space="preserve">6500+ points) in </w:t>
            </w:r>
            <w:proofErr w:type="spellStart"/>
            <w:r w:rsidRPr="00A04156">
              <w:rPr>
                <w:szCs w:val="18"/>
              </w:rPr>
              <w:t>codestudio</w:t>
            </w:r>
            <w:proofErr w:type="spellEnd"/>
            <w:r w:rsidRPr="00A04156">
              <w:rPr>
                <w:szCs w:val="18"/>
              </w:rPr>
              <w:t xml:space="preserve"> platform</w:t>
            </w:r>
          </w:p>
          <w:p w14:paraId="5EFE1B84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proofErr w:type="spellStart"/>
            <w:r w:rsidRPr="00A04156">
              <w:rPr>
                <w:szCs w:val="18"/>
              </w:rPr>
              <w:t>Leetcode</w:t>
            </w:r>
            <w:proofErr w:type="spellEnd"/>
            <w:r w:rsidRPr="00A04156">
              <w:rPr>
                <w:szCs w:val="18"/>
              </w:rPr>
              <w:t xml:space="preserve"> badges for completing the study plans</w:t>
            </w:r>
          </w:p>
          <w:p w14:paraId="55726EFE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Member of coding community – </w:t>
            </w:r>
            <w:proofErr w:type="spellStart"/>
            <w:r w:rsidRPr="00A04156">
              <w:rPr>
                <w:szCs w:val="18"/>
              </w:rPr>
              <w:t>Taiyogakure</w:t>
            </w:r>
            <w:proofErr w:type="spellEnd"/>
            <w:r w:rsidRPr="00A04156">
              <w:rPr>
                <w:szCs w:val="18"/>
              </w:rPr>
              <w:t xml:space="preserve">, GDSC </w:t>
            </w:r>
            <w:proofErr w:type="spellStart"/>
            <w:r w:rsidRPr="00A04156">
              <w:rPr>
                <w:szCs w:val="18"/>
              </w:rPr>
              <w:t>Aliah</w:t>
            </w:r>
            <w:proofErr w:type="spellEnd"/>
            <w:r w:rsidRPr="00A04156">
              <w:rPr>
                <w:szCs w:val="18"/>
              </w:rPr>
              <w:t xml:space="preserve"> University</w:t>
            </w:r>
          </w:p>
          <w:p w14:paraId="3C81FC48" w14:textId="60F4000F" w:rsidR="00A04156" w:rsidRPr="00FF29E7" w:rsidRDefault="00000000" w:rsidP="00FF29E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6" w:history="1">
              <w:r w:rsidR="003047C9" w:rsidRPr="00A04156">
                <w:rPr>
                  <w:rStyle w:val="Hyperlink"/>
                  <w:szCs w:val="18"/>
                </w:rPr>
                <w:t>Backend development certificates from GDSC, MLSA</w:t>
              </w:r>
            </w:hyperlink>
          </w:p>
          <w:p w14:paraId="31D00DE3" w14:textId="77777777" w:rsidR="003047C9" w:rsidRPr="003047C9" w:rsidRDefault="003047C9" w:rsidP="00A04156">
            <w:pPr>
              <w:pStyle w:val="Heading2"/>
              <w:rPr>
                <w:color w:val="548AB7" w:themeColor="accent1" w:themeShade="BF"/>
                <w:sz w:val="20"/>
                <w:szCs w:val="20"/>
              </w:rPr>
            </w:pPr>
            <w:r w:rsidRPr="003047C9">
              <w:rPr>
                <w:color w:val="548AB7" w:themeColor="accent1" w:themeShade="BF"/>
                <w:sz w:val="20"/>
                <w:szCs w:val="20"/>
              </w:rPr>
              <w:t>Projects</w:t>
            </w:r>
          </w:p>
          <w:p w14:paraId="15B182B4" w14:textId="77777777" w:rsidR="003047C9" w:rsidRPr="00A04156" w:rsidRDefault="00000000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7" w:history="1">
              <w:r w:rsidR="003047C9" w:rsidRPr="00A04156">
                <w:rPr>
                  <w:rStyle w:val="Hyperlink"/>
                  <w:szCs w:val="18"/>
                </w:rPr>
                <w:t>MERN CRUD application</w:t>
              </w:r>
            </w:hyperlink>
          </w:p>
          <w:p w14:paraId="55EFE092" w14:textId="77777777" w:rsidR="003047C9" w:rsidRPr="00A04156" w:rsidRDefault="00000000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8" w:history="1">
              <w:r w:rsidR="003047C9" w:rsidRPr="00A04156">
                <w:rPr>
                  <w:rStyle w:val="Hyperlink"/>
                  <w:szCs w:val="18"/>
                </w:rPr>
                <w:t>MERN Note Application</w:t>
              </w:r>
            </w:hyperlink>
          </w:p>
          <w:p w14:paraId="6E872F2E" w14:textId="77777777" w:rsidR="003047C9" w:rsidRPr="00A04156" w:rsidRDefault="00000000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9" w:history="1">
              <w:r w:rsidR="003047C9" w:rsidRPr="00A04156">
                <w:rPr>
                  <w:rStyle w:val="Hyperlink"/>
                  <w:szCs w:val="18"/>
                </w:rPr>
                <w:t>Students Mate simple website with no backend</w:t>
              </w:r>
            </w:hyperlink>
          </w:p>
          <w:p w14:paraId="5329F85D" w14:textId="77777777" w:rsidR="003047C9" w:rsidRPr="00A04156" w:rsidRDefault="00000000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hyperlink r:id="rId20" w:history="1">
              <w:r w:rsidR="003047C9" w:rsidRPr="00A04156">
                <w:rPr>
                  <w:rStyle w:val="Hyperlink"/>
                  <w:szCs w:val="18"/>
                </w:rPr>
                <w:t>React Weather Application using API</w:t>
              </w:r>
            </w:hyperlink>
          </w:p>
          <w:p w14:paraId="0C29DCFB" w14:textId="77777777" w:rsidR="003047C9" w:rsidRPr="00A04156" w:rsidRDefault="00000000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hyperlink r:id="rId21" w:history="1">
              <w:proofErr w:type="spellStart"/>
              <w:r w:rsidR="003047C9" w:rsidRPr="00A04156">
                <w:rPr>
                  <w:rStyle w:val="Hyperlink"/>
                  <w:szCs w:val="18"/>
                </w:rPr>
                <w:t>funtasticVgram</w:t>
              </w:r>
              <w:proofErr w:type="spellEnd"/>
              <w:r w:rsidR="003047C9" w:rsidRPr="00A04156">
                <w:rPr>
                  <w:rStyle w:val="Hyperlink"/>
                  <w:szCs w:val="18"/>
                </w:rPr>
                <w:t xml:space="preserve"> (</w:t>
              </w:r>
              <w:proofErr w:type="spellStart"/>
              <w:r w:rsidR="003047C9" w:rsidRPr="00A04156">
                <w:rPr>
                  <w:rStyle w:val="Hyperlink"/>
                  <w:szCs w:val="18"/>
                </w:rPr>
                <w:t>socai</w:t>
              </w:r>
              <w:proofErr w:type="spellEnd"/>
              <w:r w:rsidR="003047C9" w:rsidRPr="00A04156">
                <w:rPr>
                  <w:rStyle w:val="Hyperlink"/>
                  <w:szCs w:val="18"/>
                </w:rPr>
                <w:t xml:space="preserve"> media)</w:t>
              </w:r>
            </w:hyperlink>
          </w:p>
          <w:p w14:paraId="3D0F50D1" w14:textId="4926EC85" w:rsidR="003047C9" w:rsidRPr="001B2993" w:rsidRDefault="001B2993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szCs w:val="18"/>
              </w:rPr>
            </w:pPr>
            <w:r>
              <w:rPr>
                <w:rStyle w:val="Hyperlink"/>
                <w:szCs w:val="18"/>
              </w:rPr>
              <w:fldChar w:fldCharType="begin"/>
            </w:r>
            <w:r>
              <w:rPr>
                <w:rStyle w:val="Hyperlink"/>
                <w:szCs w:val="18"/>
              </w:rPr>
              <w:instrText xml:space="preserve"> HYPERLINK "https://github.com/MohsinKing2002/mk-mern-social-app" </w:instrText>
            </w:r>
            <w:r>
              <w:rPr>
                <w:rStyle w:val="Hyperlink"/>
                <w:szCs w:val="18"/>
              </w:rPr>
            </w:r>
            <w:r>
              <w:rPr>
                <w:rStyle w:val="Hyperlink"/>
                <w:szCs w:val="18"/>
              </w:rPr>
              <w:fldChar w:fldCharType="separate"/>
            </w:r>
            <w:r w:rsidR="003047C9" w:rsidRPr="001B2993">
              <w:rPr>
                <w:rStyle w:val="Hyperlink"/>
                <w:szCs w:val="18"/>
              </w:rPr>
              <w:t>MERN Social Media app (not deployed)</w:t>
            </w:r>
          </w:p>
          <w:p w14:paraId="2E0BFA4E" w14:textId="44771D0F" w:rsidR="00EA32F3" w:rsidRPr="001B2993" w:rsidRDefault="001B2993" w:rsidP="00EA32F3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szCs w:val="18"/>
              </w:rPr>
            </w:pPr>
            <w:r>
              <w:rPr>
                <w:rStyle w:val="Hyperlink"/>
                <w:szCs w:val="18"/>
              </w:rPr>
              <w:fldChar w:fldCharType="end"/>
            </w:r>
            <w:r>
              <w:rPr>
                <w:rStyle w:val="Hyperlink"/>
                <w:szCs w:val="18"/>
              </w:rPr>
              <w:fldChar w:fldCharType="begin"/>
            </w:r>
            <w:r>
              <w:rPr>
                <w:rStyle w:val="Hyperlink"/>
                <w:szCs w:val="18"/>
              </w:rPr>
              <w:instrText xml:space="preserve"> HYPERLINK "https://mohsinking2002.github.io/mk-mr-doctor/" </w:instrText>
            </w:r>
            <w:r>
              <w:rPr>
                <w:rStyle w:val="Hyperlink"/>
                <w:szCs w:val="18"/>
              </w:rPr>
            </w:r>
            <w:r>
              <w:rPr>
                <w:rStyle w:val="Hyperlink"/>
                <w:szCs w:val="18"/>
              </w:rPr>
              <w:fldChar w:fldCharType="separate"/>
            </w:r>
            <w:r w:rsidR="003047C9" w:rsidRPr="001B2993">
              <w:rPr>
                <w:rStyle w:val="Hyperlink"/>
                <w:szCs w:val="18"/>
              </w:rPr>
              <w:t xml:space="preserve">MR </w:t>
            </w:r>
            <w:proofErr w:type="gramStart"/>
            <w:r w:rsidR="003047C9" w:rsidRPr="001B2993">
              <w:rPr>
                <w:rStyle w:val="Hyperlink"/>
                <w:szCs w:val="18"/>
              </w:rPr>
              <w:t>Doctor(</w:t>
            </w:r>
            <w:proofErr w:type="gramEnd"/>
            <w:r w:rsidR="003047C9" w:rsidRPr="001B2993">
              <w:rPr>
                <w:rStyle w:val="Hyperlink"/>
                <w:szCs w:val="18"/>
              </w:rPr>
              <w:t>UI – Bootstrap)</w:t>
            </w:r>
          </w:p>
          <w:p w14:paraId="0E992E20" w14:textId="1149DAC4" w:rsidR="00191A6F" w:rsidRPr="00191A6F" w:rsidRDefault="001B2993" w:rsidP="00191A6F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>
              <w:rPr>
                <w:rStyle w:val="Hyperlink"/>
                <w:szCs w:val="18"/>
              </w:rPr>
              <w:fldChar w:fldCharType="end"/>
            </w:r>
            <w:hyperlink r:id="rId22" w:history="1">
              <w:r w:rsidR="00EA32F3" w:rsidRPr="007141DC">
                <w:rPr>
                  <w:rStyle w:val="Hyperlink"/>
                </w:rPr>
                <w:t>Crypto King (trading App)</w:t>
              </w:r>
            </w:hyperlink>
          </w:p>
          <w:sdt>
            <w:sdtPr>
              <w:rPr>
                <w:color w:val="B85A22" w:themeColor="accent2" w:themeShade="BF"/>
                <w:sz w:val="24"/>
                <w:szCs w:val="24"/>
                <w:u w:val="single"/>
              </w:rPr>
              <w:id w:val="1669594239"/>
              <w:placeholder>
                <w:docPart w:val="0B7DA7FC9FAA49FF8399AC031B0CCAE5"/>
              </w:placeholder>
              <w:temporary/>
              <w:showingPlcHdr/>
              <w15:appearance w15:val="hidden"/>
            </w:sdtPr>
            <w:sdtContent>
              <w:p w14:paraId="5158B972" w14:textId="77777777" w:rsidR="003047C9" w:rsidRPr="001548F6" w:rsidRDefault="003047C9" w:rsidP="00A04156">
                <w:pPr>
                  <w:pStyle w:val="Heading2"/>
                  <w:spacing w:before="0" w:after="0"/>
                  <w:rPr>
                    <w:sz w:val="24"/>
                    <w:szCs w:val="24"/>
                  </w:rPr>
                </w:pPr>
                <w:r w:rsidRPr="003047C9">
                  <w:rPr>
                    <w:rStyle w:val="Heading2Char"/>
                    <w:b/>
                    <w:bCs/>
                    <w:caps/>
                    <w:color w:val="548AB7" w:themeColor="accent1" w:themeShade="BF"/>
                    <w:sz w:val="20"/>
                    <w:szCs w:val="20"/>
                  </w:rPr>
                  <w:t>SKILLS</w:t>
                </w:r>
              </w:p>
            </w:sdtContent>
          </w:sdt>
          <w:p w14:paraId="53CF2201" w14:textId="77777777" w:rsidR="003047C9" w:rsidRDefault="003047C9" w:rsidP="00A04156"/>
          <w:p w14:paraId="4C58672A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MERN Developer</w:t>
            </w:r>
          </w:p>
          <w:p w14:paraId="767A9830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Expert C++ programmer</w:t>
            </w:r>
          </w:p>
          <w:p w14:paraId="582D52C9" w14:textId="4B0ADE8E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 xml:space="preserve">Python, Java, </w:t>
            </w:r>
            <w:proofErr w:type="spellStart"/>
            <w:r>
              <w:t>Js</w:t>
            </w:r>
            <w:proofErr w:type="spellEnd"/>
            <w:r>
              <w:t>, C</w:t>
            </w:r>
            <w:r w:rsidR="008464BD">
              <w:t>, C++</w:t>
            </w:r>
            <w:r>
              <w:t>,</w:t>
            </w:r>
            <w:r w:rsidR="008464BD">
              <w:t xml:space="preserve"> </w:t>
            </w:r>
            <w:r>
              <w:t>Linux</w:t>
            </w:r>
          </w:p>
          <w:p w14:paraId="5DCDD1D8" w14:textId="7DD4EF6D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Problem solving</w:t>
            </w:r>
            <w:r w:rsidR="008464BD">
              <w:t xml:space="preserve"> skill</w:t>
            </w:r>
            <w:r>
              <w:t xml:space="preserve"> in DSA</w:t>
            </w:r>
          </w:p>
          <w:p w14:paraId="3BF829BB" w14:textId="23E5FC24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OOPs, OS, DBMS</w:t>
            </w:r>
            <w:r w:rsidR="008464BD">
              <w:t>, SQL</w:t>
            </w:r>
          </w:p>
          <w:p w14:paraId="3A65B1BE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Freelancing in web apps</w:t>
            </w:r>
          </w:p>
          <w:p w14:paraId="6A609273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Bootstrap, React-Bootstrap, Redux/Redux-toolkit</w:t>
            </w:r>
          </w:p>
          <w:p w14:paraId="15DF2A1C" w14:textId="607764A6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Leadership capability, Communication</w:t>
            </w:r>
          </w:p>
          <w:p w14:paraId="5F5D290B" w14:textId="0AE755DB" w:rsidR="008464BD" w:rsidRDefault="008464BD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 xml:space="preserve">React </w:t>
            </w:r>
            <w:proofErr w:type="spellStart"/>
            <w:r>
              <w:t>js</w:t>
            </w:r>
            <w:proofErr w:type="spellEnd"/>
            <w:r>
              <w:t xml:space="preserve">, React Native, Node </w:t>
            </w:r>
            <w:proofErr w:type="spellStart"/>
            <w:r>
              <w:t>js</w:t>
            </w:r>
            <w:proofErr w:type="spellEnd"/>
            <w:r>
              <w:t xml:space="preserve">, Express </w:t>
            </w:r>
            <w:proofErr w:type="spellStart"/>
            <w:r>
              <w:t>js</w:t>
            </w:r>
            <w:proofErr w:type="spellEnd"/>
            <w:r>
              <w:t>, SQL, Mongo DB</w:t>
            </w:r>
          </w:p>
          <w:p w14:paraId="2D5F2FF7" w14:textId="77777777" w:rsidR="003047C9" w:rsidRPr="001548F6" w:rsidRDefault="003047C9" w:rsidP="00A04156">
            <w:pPr>
              <w:pStyle w:val="ListParagraph"/>
            </w:pPr>
          </w:p>
        </w:tc>
      </w:tr>
    </w:tbl>
    <w:p w14:paraId="3DB24E9D" w14:textId="6717E487" w:rsidR="00D26133" w:rsidRDefault="00D26133" w:rsidP="00C0512F">
      <w:pPr>
        <w:tabs>
          <w:tab w:val="left" w:pos="4632"/>
        </w:tabs>
        <w:spacing w:line="360" w:lineRule="auto"/>
        <w:jc w:val="both"/>
      </w:pPr>
    </w:p>
    <w:sectPr w:rsidR="00D26133" w:rsidSect="000C45FF">
      <w:head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BBDC" w14:textId="77777777" w:rsidR="00FC23D7" w:rsidRDefault="00FC23D7" w:rsidP="000C45FF">
      <w:r>
        <w:separator/>
      </w:r>
    </w:p>
  </w:endnote>
  <w:endnote w:type="continuationSeparator" w:id="0">
    <w:p w14:paraId="0AD5F30B" w14:textId="77777777" w:rsidR="00FC23D7" w:rsidRDefault="00FC23D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98CCA" w14:textId="77777777" w:rsidR="00FC23D7" w:rsidRDefault="00FC23D7" w:rsidP="000C45FF">
      <w:r>
        <w:separator/>
      </w:r>
    </w:p>
  </w:footnote>
  <w:footnote w:type="continuationSeparator" w:id="0">
    <w:p w14:paraId="014E29E7" w14:textId="77777777" w:rsidR="00FC23D7" w:rsidRDefault="00FC23D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9AB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100EB9" wp14:editId="08220273">
          <wp:simplePos x="0" y="0"/>
          <wp:positionH relativeFrom="page">
            <wp:posOffset>180340</wp:posOffset>
          </wp:positionH>
          <wp:positionV relativeFrom="page">
            <wp:posOffset>-51435</wp:posOffset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72A6"/>
    <w:multiLevelType w:val="hybridMultilevel"/>
    <w:tmpl w:val="40A42812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" w15:restartNumberingAfterBreak="0">
    <w:nsid w:val="07296294"/>
    <w:multiLevelType w:val="hybridMultilevel"/>
    <w:tmpl w:val="42BEDD8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2" w15:restartNumberingAfterBreak="0">
    <w:nsid w:val="07A4445C"/>
    <w:multiLevelType w:val="hybridMultilevel"/>
    <w:tmpl w:val="84E4B7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44E44"/>
    <w:multiLevelType w:val="hybridMultilevel"/>
    <w:tmpl w:val="B4D0092A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4" w15:restartNumberingAfterBreak="0">
    <w:nsid w:val="201C7CBD"/>
    <w:multiLevelType w:val="hybridMultilevel"/>
    <w:tmpl w:val="637629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22DCF"/>
    <w:multiLevelType w:val="hybridMultilevel"/>
    <w:tmpl w:val="3EBAFA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138DB"/>
    <w:multiLevelType w:val="hybridMultilevel"/>
    <w:tmpl w:val="AF9C9B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6785B"/>
    <w:multiLevelType w:val="hybridMultilevel"/>
    <w:tmpl w:val="041E33B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B1F4CCB"/>
    <w:multiLevelType w:val="hybridMultilevel"/>
    <w:tmpl w:val="A626776E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9" w15:restartNumberingAfterBreak="0">
    <w:nsid w:val="466E32DA"/>
    <w:multiLevelType w:val="hybridMultilevel"/>
    <w:tmpl w:val="25B05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36B5F"/>
    <w:multiLevelType w:val="hybridMultilevel"/>
    <w:tmpl w:val="B27249A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0CD141A"/>
    <w:multiLevelType w:val="hybridMultilevel"/>
    <w:tmpl w:val="A0069236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4E75F21"/>
    <w:multiLevelType w:val="hybridMultilevel"/>
    <w:tmpl w:val="6F22EE9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3" w15:restartNumberingAfterBreak="0">
    <w:nsid w:val="5D13689B"/>
    <w:multiLevelType w:val="hybridMultilevel"/>
    <w:tmpl w:val="940ACE90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4" w15:restartNumberingAfterBreak="0">
    <w:nsid w:val="62D140EC"/>
    <w:multiLevelType w:val="hybridMultilevel"/>
    <w:tmpl w:val="B9EC35D2"/>
    <w:lvl w:ilvl="0" w:tplc="40090009">
      <w:start w:val="1"/>
      <w:numFmt w:val="bullet"/>
      <w:lvlText w:val=""/>
      <w:lvlJc w:val="left"/>
      <w:pPr>
        <w:ind w:left="535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5" w15:restartNumberingAfterBreak="0">
    <w:nsid w:val="77925E25"/>
    <w:multiLevelType w:val="hybridMultilevel"/>
    <w:tmpl w:val="FA7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851223">
    <w:abstractNumId w:val="9"/>
  </w:num>
  <w:num w:numId="2" w16cid:durableId="313412035">
    <w:abstractNumId w:val="0"/>
  </w:num>
  <w:num w:numId="3" w16cid:durableId="910850310">
    <w:abstractNumId w:val="8"/>
  </w:num>
  <w:num w:numId="4" w16cid:durableId="835650568">
    <w:abstractNumId w:val="13"/>
  </w:num>
  <w:num w:numId="5" w16cid:durableId="3019846">
    <w:abstractNumId w:val="1"/>
  </w:num>
  <w:num w:numId="6" w16cid:durableId="326401768">
    <w:abstractNumId w:val="12"/>
  </w:num>
  <w:num w:numId="7" w16cid:durableId="861359766">
    <w:abstractNumId w:val="3"/>
  </w:num>
  <w:num w:numId="8" w16cid:durableId="180825609">
    <w:abstractNumId w:val="7"/>
  </w:num>
  <w:num w:numId="9" w16cid:durableId="1647776920">
    <w:abstractNumId w:val="10"/>
  </w:num>
  <w:num w:numId="10" w16cid:durableId="1649892977">
    <w:abstractNumId w:val="14"/>
  </w:num>
  <w:num w:numId="11" w16cid:durableId="1435593513">
    <w:abstractNumId w:val="11"/>
  </w:num>
  <w:num w:numId="12" w16cid:durableId="590741657">
    <w:abstractNumId w:val="5"/>
  </w:num>
  <w:num w:numId="13" w16cid:durableId="1157038611">
    <w:abstractNumId w:val="6"/>
  </w:num>
  <w:num w:numId="14" w16cid:durableId="1891918881">
    <w:abstractNumId w:val="2"/>
  </w:num>
  <w:num w:numId="15" w16cid:durableId="1375471302">
    <w:abstractNumId w:val="15"/>
  </w:num>
  <w:num w:numId="16" w16cid:durableId="1051466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EC"/>
    <w:rsid w:val="00036450"/>
    <w:rsid w:val="00045A94"/>
    <w:rsid w:val="00070E19"/>
    <w:rsid w:val="00091EA3"/>
    <w:rsid w:val="00094499"/>
    <w:rsid w:val="00096A35"/>
    <w:rsid w:val="00097A83"/>
    <w:rsid w:val="000C45FF"/>
    <w:rsid w:val="000E2CBF"/>
    <w:rsid w:val="000E3FD1"/>
    <w:rsid w:val="00112054"/>
    <w:rsid w:val="00123CCA"/>
    <w:rsid w:val="001317D8"/>
    <w:rsid w:val="001525E1"/>
    <w:rsid w:val="001548F6"/>
    <w:rsid w:val="00180329"/>
    <w:rsid w:val="001837FB"/>
    <w:rsid w:val="0019001F"/>
    <w:rsid w:val="0019160C"/>
    <w:rsid w:val="00191A6F"/>
    <w:rsid w:val="00195FB4"/>
    <w:rsid w:val="001A3E4D"/>
    <w:rsid w:val="001A74A5"/>
    <w:rsid w:val="001B2993"/>
    <w:rsid w:val="001B2ABD"/>
    <w:rsid w:val="001C0249"/>
    <w:rsid w:val="001E0391"/>
    <w:rsid w:val="001E1759"/>
    <w:rsid w:val="001F0E2D"/>
    <w:rsid w:val="001F1ECC"/>
    <w:rsid w:val="001F207F"/>
    <w:rsid w:val="002400EB"/>
    <w:rsid w:val="00242099"/>
    <w:rsid w:val="00256CF7"/>
    <w:rsid w:val="00281FD5"/>
    <w:rsid w:val="002C11E7"/>
    <w:rsid w:val="002E50DF"/>
    <w:rsid w:val="003047C9"/>
    <w:rsid w:val="0030481B"/>
    <w:rsid w:val="003156FC"/>
    <w:rsid w:val="003254B5"/>
    <w:rsid w:val="0037121F"/>
    <w:rsid w:val="003910D8"/>
    <w:rsid w:val="003A6B7D"/>
    <w:rsid w:val="003B06CA"/>
    <w:rsid w:val="003B506C"/>
    <w:rsid w:val="004071FC"/>
    <w:rsid w:val="0043266F"/>
    <w:rsid w:val="00445947"/>
    <w:rsid w:val="004813B3"/>
    <w:rsid w:val="00496591"/>
    <w:rsid w:val="004C63E4"/>
    <w:rsid w:val="004D11E2"/>
    <w:rsid w:val="004D3011"/>
    <w:rsid w:val="00511635"/>
    <w:rsid w:val="005262AC"/>
    <w:rsid w:val="00585897"/>
    <w:rsid w:val="00595510"/>
    <w:rsid w:val="005C02F1"/>
    <w:rsid w:val="005C526C"/>
    <w:rsid w:val="005D4C9E"/>
    <w:rsid w:val="005E39D5"/>
    <w:rsid w:val="00600670"/>
    <w:rsid w:val="00612AFF"/>
    <w:rsid w:val="0062123A"/>
    <w:rsid w:val="00646E75"/>
    <w:rsid w:val="0065050A"/>
    <w:rsid w:val="006771D0"/>
    <w:rsid w:val="0068532F"/>
    <w:rsid w:val="007141DC"/>
    <w:rsid w:val="00715FCB"/>
    <w:rsid w:val="00725720"/>
    <w:rsid w:val="00743101"/>
    <w:rsid w:val="00754E78"/>
    <w:rsid w:val="00764C9F"/>
    <w:rsid w:val="007658DC"/>
    <w:rsid w:val="007775E1"/>
    <w:rsid w:val="007867A0"/>
    <w:rsid w:val="007908EC"/>
    <w:rsid w:val="007927F5"/>
    <w:rsid w:val="007947E7"/>
    <w:rsid w:val="007F394A"/>
    <w:rsid w:val="00801C5A"/>
    <w:rsid w:val="00802CA0"/>
    <w:rsid w:val="008057DB"/>
    <w:rsid w:val="00817E85"/>
    <w:rsid w:val="008464BD"/>
    <w:rsid w:val="008A79AB"/>
    <w:rsid w:val="00907A08"/>
    <w:rsid w:val="009158EE"/>
    <w:rsid w:val="009260CD"/>
    <w:rsid w:val="00937EEB"/>
    <w:rsid w:val="00940A66"/>
    <w:rsid w:val="00952C25"/>
    <w:rsid w:val="009546C5"/>
    <w:rsid w:val="009C50AD"/>
    <w:rsid w:val="00A04156"/>
    <w:rsid w:val="00A2118D"/>
    <w:rsid w:val="00A216E1"/>
    <w:rsid w:val="00A37E56"/>
    <w:rsid w:val="00A617E7"/>
    <w:rsid w:val="00AB482F"/>
    <w:rsid w:val="00AD0A50"/>
    <w:rsid w:val="00AD76E2"/>
    <w:rsid w:val="00B20152"/>
    <w:rsid w:val="00B359E4"/>
    <w:rsid w:val="00B3767F"/>
    <w:rsid w:val="00B57D98"/>
    <w:rsid w:val="00B70850"/>
    <w:rsid w:val="00B77E90"/>
    <w:rsid w:val="00B84BBA"/>
    <w:rsid w:val="00BD085D"/>
    <w:rsid w:val="00C0512F"/>
    <w:rsid w:val="00C066B6"/>
    <w:rsid w:val="00C37BA1"/>
    <w:rsid w:val="00C4674C"/>
    <w:rsid w:val="00C506CF"/>
    <w:rsid w:val="00C51EA9"/>
    <w:rsid w:val="00C72BED"/>
    <w:rsid w:val="00C95710"/>
    <w:rsid w:val="00C9578B"/>
    <w:rsid w:val="00CB0055"/>
    <w:rsid w:val="00D005FA"/>
    <w:rsid w:val="00D2522B"/>
    <w:rsid w:val="00D26133"/>
    <w:rsid w:val="00D34240"/>
    <w:rsid w:val="00D422DE"/>
    <w:rsid w:val="00D452DD"/>
    <w:rsid w:val="00D5459D"/>
    <w:rsid w:val="00DA1F4D"/>
    <w:rsid w:val="00DD14EA"/>
    <w:rsid w:val="00DD172A"/>
    <w:rsid w:val="00DE500D"/>
    <w:rsid w:val="00E20B18"/>
    <w:rsid w:val="00E25A26"/>
    <w:rsid w:val="00E423D6"/>
    <w:rsid w:val="00E4381A"/>
    <w:rsid w:val="00E55D74"/>
    <w:rsid w:val="00E60B6F"/>
    <w:rsid w:val="00E6101B"/>
    <w:rsid w:val="00E7561D"/>
    <w:rsid w:val="00EA32F3"/>
    <w:rsid w:val="00ED767C"/>
    <w:rsid w:val="00F12117"/>
    <w:rsid w:val="00F22958"/>
    <w:rsid w:val="00F60274"/>
    <w:rsid w:val="00F77FB9"/>
    <w:rsid w:val="00F9787D"/>
    <w:rsid w:val="00FA542B"/>
    <w:rsid w:val="00FA70EB"/>
    <w:rsid w:val="00FB068F"/>
    <w:rsid w:val="00FC23D7"/>
    <w:rsid w:val="00FE0030"/>
    <w:rsid w:val="00FF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24C0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B37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ohsinKing2002" TargetMode="External"/><Relationship Id="rId18" Type="http://schemas.openxmlformats.org/officeDocument/2006/relationships/hyperlink" Target="https://funtastic-notes.netlify.ap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k-funtasticvgram.herokuapp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md-mohsin-raja-628370244" TargetMode="External"/><Relationship Id="rId17" Type="http://schemas.openxmlformats.org/officeDocument/2006/relationships/hyperlink" Target="https://mk-mern-crud-app.herokuapp.com/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P1XqAJo0Epula3QREL-u46Ev97gDhwFX?usp=sharing" TargetMode="External"/><Relationship Id="rId20" Type="http://schemas.openxmlformats.org/officeDocument/2006/relationships/hyperlink" Target="https://mohsin-react-weather-app.netlify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hsinraja4667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uth.geeksforgeeks.org/user/mohsinking2002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mohsinking2002.github.io/mohsin-king/" TargetMode="External"/><Relationship Id="rId19" Type="http://schemas.openxmlformats.org/officeDocument/2006/relationships/hyperlink" Target="https://mohsinking2002.github.io/student-smate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etcode.com/MohsinRaja2002/" TargetMode="External"/><Relationship Id="rId22" Type="http://schemas.openxmlformats.org/officeDocument/2006/relationships/hyperlink" Target="https://mk-cryptoking.netlify.app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52E2D29C-32C0-41AF-A72F-D7476B601AD9%7d\%7bD779138E-1C06-4DD6-8DB2-F9688590A972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0AFE79D7764D09AF57AE861B3203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EE1B9-A9FA-4DD3-AD6F-6CE36B791871}"/>
      </w:docPartPr>
      <w:docPartBody>
        <w:p w:rsidR="00161BB8" w:rsidRDefault="004F0FED" w:rsidP="004F0FED">
          <w:pPr>
            <w:pStyle w:val="ED0AFE79D7764D09AF57AE861B3203CE"/>
          </w:pPr>
          <w:r w:rsidRPr="00D5459D">
            <w:t>Profile</w:t>
          </w:r>
        </w:p>
      </w:docPartBody>
    </w:docPart>
    <w:docPart>
      <w:docPartPr>
        <w:name w:val="43F8CEEEEF144097873BF648CEC1E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F0D89-A2BA-4DE3-8A16-4C2F383C5BCB}"/>
      </w:docPartPr>
      <w:docPartBody>
        <w:p w:rsidR="00161BB8" w:rsidRDefault="004F0FED" w:rsidP="004F0FED">
          <w:pPr>
            <w:pStyle w:val="43F8CEEEEF144097873BF648CEC1ECD0"/>
          </w:pPr>
          <w:r w:rsidRPr="00CB0055">
            <w:t>Contact</w:t>
          </w:r>
        </w:p>
      </w:docPartBody>
    </w:docPart>
    <w:docPart>
      <w:docPartPr>
        <w:name w:val="F776F0B4FE5B499F90667E81708EBE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7611A8-35B3-469F-8B9E-D09FFAC51AFA}"/>
      </w:docPartPr>
      <w:docPartBody>
        <w:p w:rsidR="00161BB8" w:rsidRDefault="004F0FED" w:rsidP="004F0FED">
          <w:pPr>
            <w:pStyle w:val="F776F0B4FE5B499F90667E81708EBE8F"/>
          </w:pPr>
          <w:r w:rsidRPr="004D3011">
            <w:t>PHONE:</w:t>
          </w:r>
        </w:p>
      </w:docPartBody>
    </w:docPart>
    <w:docPart>
      <w:docPartPr>
        <w:name w:val="3FCADDD6628D4CA19A8FD9D7FAA19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FE988-F16B-4D81-874A-58F7B11CA64F}"/>
      </w:docPartPr>
      <w:docPartBody>
        <w:p w:rsidR="00161BB8" w:rsidRDefault="004F0FED" w:rsidP="004F0FED">
          <w:pPr>
            <w:pStyle w:val="3FCADDD6628D4CA19A8FD9D7FAA19636"/>
          </w:pPr>
          <w:r w:rsidRPr="004D3011">
            <w:t>WEBSITE:</w:t>
          </w:r>
        </w:p>
      </w:docPartBody>
    </w:docPart>
    <w:docPart>
      <w:docPartPr>
        <w:name w:val="73B5A206478345A89651274D810B72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8EB4B-7EB7-437F-A3B9-9E8927E88BE4}"/>
      </w:docPartPr>
      <w:docPartBody>
        <w:p w:rsidR="00161BB8" w:rsidRDefault="004F0FED" w:rsidP="004F0FED">
          <w:pPr>
            <w:pStyle w:val="73B5A206478345A89651274D810B72DF"/>
          </w:pPr>
          <w:r w:rsidRPr="004D3011">
            <w:t>EMAIL:</w:t>
          </w:r>
        </w:p>
      </w:docPartBody>
    </w:docPart>
    <w:docPart>
      <w:docPartPr>
        <w:name w:val="22F26C2565E842AD907850E09E4F2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588977-CBDF-49A8-91D0-395FD29319E9}"/>
      </w:docPartPr>
      <w:docPartBody>
        <w:p w:rsidR="00161BB8" w:rsidRDefault="004F0FED" w:rsidP="004F0FED">
          <w:pPr>
            <w:pStyle w:val="22F26C2565E842AD907850E09E4F2163"/>
          </w:pPr>
          <w:r w:rsidRPr="00CB0055">
            <w:t>Hobbies</w:t>
          </w:r>
        </w:p>
      </w:docPartBody>
    </w:docPart>
    <w:docPart>
      <w:docPartPr>
        <w:name w:val="13B9EAC4B4614EB3BA7C8DCEDF78D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D6641-50EA-43F7-809B-F5B78D5A62DE}"/>
      </w:docPartPr>
      <w:docPartBody>
        <w:p w:rsidR="00161BB8" w:rsidRDefault="004F0FED" w:rsidP="004F0FED">
          <w:pPr>
            <w:pStyle w:val="13B9EAC4B4614EB3BA7C8DCEDF78D95F"/>
          </w:pPr>
          <w:r w:rsidRPr="00036450">
            <w:t>EDUCATION</w:t>
          </w:r>
        </w:p>
      </w:docPartBody>
    </w:docPart>
    <w:docPart>
      <w:docPartPr>
        <w:name w:val="0B7DA7FC9FAA49FF8399AC031B0C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8463A-D02F-4C88-BE38-1D434A436BB5}"/>
      </w:docPartPr>
      <w:docPartBody>
        <w:p w:rsidR="00161BB8" w:rsidRDefault="004F0FED" w:rsidP="004F0FED">
          <w:pPr>
            <w:pStyle w:val="0B7DA7FC9FAA49FF8399AC031B0CCAE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2C"/>
    <w:rsid w:val="000009EC"/>
    <w:rsid w:val="00055F7D"/>
    <w:rsid w:val="0006640C"/>
    <w:rsid w:val="00084D5F"/>
    <w:rsid w:val="00161BB8"/>
    <w:rsid w:val="003B3321"/>
    <w:rsid w:val="004F0FED"/>
    <w:rsid w:val="005F1203"/>
    <w:rsid w:val="00603056"/>
    <w:rsid w:val="00887554"/>
    <w:rsid w:val="008D5925"/>
    <w:rsid w:val="00932706"/>
    <w:rsid w:val="00A660F6"/>
    <w:rsid w:val="00AF7866"/>
    <w:rsid w:val="00B6158F"/>
    <w:rsid w:val="00B637C8"/>
    <w:rsid w:val="00BC177F"/>
    <w:rsid w:val="00BE3A2C"/>
    <w:rsid w:val="00CE36F8"/>
    <w:rsid w:val="00D01987"/>
    <w:rsid w:val="00D9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F0FE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F0FED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ED0AFE79D7764D09AF57AE861B3203CE">
    <w:name w:val="ED0AFE79D7764D09AF57AE861B3203CE"/>
    <w:rsid w:val="004F0FED"/>
  </w:style>
  <w:style w:type="paragraph" w:customStyle="1" w:styleId="43F8CEEEEF144097873BF648CEC1ECD0">
    <w:name w:val="43F8CEEEEF144097873BF648CEC1ECD0"/>
    <w:rsid w:val="004F0FED"/>
  </w:style>
  <w:style w:type="paragraph" w:customStyle="1" w:styleId="F776F0B4FE5B499F90667E81708EBE8F">
    <w:name w:val="F776F0B4FE5B499F90667E81708EBE8F"/>
    <w:rsid w:val="004F0FED"/>
  </w:style>
  <w:style w:type="paragraph" w:customStyle="1" w:styleId="3FCADDD6628D4CA19A8FD9D7FAA19636">
    <w:name w:val="3FCADDD6628D4CA19A8FD9D7FAA19636"/>
    <w:rsid w:val="004F0FED"/>
  </w:style>
  <w:style w:type="paragraph" w:customStyle="1" w:styleId="73B5A206478345A89651274D810B72DF">
    <w:name w:val="73B5A206478345A89651274D810B72DF"/>
    <w:rsid w:val="004F0FED"/>
  </w:style>
  <w:style w:type="paragraph" w:customStyle="1" w:styleId="22F26C2565E842AD907850E09E4F2163">
    <w:name w:val="22F26C2565E842AD907850E09E4F2163"/>
    <w:rsid w:val="004F0FED"/>
  </w:style>
  <w:style w:type="paragraph" w:customStyle="1" w:styleId="13B9EAC4B4614EB3BA7C8DCEDF78D95F">
    <w:name w:val="13B9EAC4B4614EB3BA7C8DCEDF78D95F"/>
    <w:rsid w:val="004F0FED"/>
  </w:style>
  <w:style w:type="paragraph" w:customStyle="1" w:styleId="0B7DA7FC9FAA49FF8399AC031B0CCAE5">
    <w:name w:val="0B7DA7FC9FAA49FF8399AC031B0CCAE5"/>
    <w:rsid w:val="004F0F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F0FA0-B43D-4328-A248-819438C17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{D779138E-1C06-4DD6-8DB2-F9688590A972}tf00546271_win32.dotx</Template>
  <TotalTime>0</TotalTime>
  <Pages>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2022-08-14T14:55:00Z</dcterms:created>
  <dcterms:modified xsi:type="dcterms:W3CDTF">2023-02-10T15:28:00Z</dcterms:modified>
</cp:coreProperties>
</file>